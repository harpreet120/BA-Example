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88C4ED" w14:textId="28381B19" w:rsidR="005F7535" w:rsidRDefault="005F7535"/>
    <w:sdt>
      <w:sdtPr>
        <w:id w:val="1157041697"/>
        <w:docPartObj>
          <w:docPartGallery w:val="Cover Pages"/>
          <w:docPartUnique/>
        </w:docPartObj>
      </w:sdtPr>
      <w:sdtEndPr>
        <w:rPr>
          <w:caps/>
          <w:color w:val="2C283A" w:themeColor="text2"/>
        </w:rPr>
      </w:sdtEndPr>
      <w:sdtContent>
        <w:p w14:paraId="264DD759" w14:textId="456BAC19" w:rsidR="001952D7" w:rsidRDefault="005F7535">
          <w:r>
            <w:rPr>
              <w:noProof/>
            </w:rPr>
            <w:drawing>
              <wp:anchor distT="0" distB="0" distL="114300" distR="114300" simplePos="0" relativeHeight="251658246" behindDoc="0" locked="0" layoutInCell="1" allowOverlap="1" wp14:anchorId="4B9672F1" wp14:editId="383C8B34">
                <wp:simplePos x="0" y="0"/>
                <wp:positionH relativeFrom="column">
                  <wp:posOffset>2466975</wp:posOffset>
                </wp:positionH>
                <wp:positionV relativeFrom="paragraph">
                  <wp:posOffset>15875</wp:posOffset>
                </wp:positionV>
                <wp:extent cx="3164205" cy="2590800"/>
                <wp:effectExtent l="0" t="0" r="0" b="0"/>
                <wp:wrapNone/>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64205" cy="2590800"/>
                        </a:xfrm>
                        <a:prstGeom prst="rect">
                          <a:avLst/>
                        </a:prstGeom>
                        <a:noFill/>
                      </pic:spPr>
                    </pic:pic>
                  </a:graphicData>
                </a:graphic>
              </wp:anchor>
            </w:drawing>
          </w:r>
          <w:r w:rsidR="00E30779">
            <w:rPr>
              <w:noProof/>
            </w:rPr>
            <mc:AlternateContent>
              <mc:Choice Requires="wps">
                <w:drawing>
                  <wp:anchor distT="0" distB="0" distL="114300" distR="114300" simplePos="0" relativeHeight="251658240" behindDoc="0" locked="0" layoutInCell="1" allowOverlap="1" wp14:anchorId="7F825A08" wp14:editId="77F371F4">
                    <wp:simplePos x="0" y="0"/>
                    <wp:positionH relativeFrom="page">
                      <wp:posOffset>3327009</wp:posOffset>
                    </wp:positionH>
                    <wp:positionV relativeFrom="page">
                      <wp:posOffset>267286</wp:posOffset>
                    </wp:positionV>
                    <wp:extent cx="3263705" cy="7414553"/>
                    <wp:effectExtent l="0" t="0" r="13335" b="15240"/>
                    <wp:wrapNone/>
                    <wp:docPr id="468" name="Rechteck 468"/>
                    <wp:cNvGraphicFramePr/>
                    <a:graphic xmlns:a="http://schemas.openxmlformats.org/drawingml/2006/main">
                      <a:graphicData uri="http://schemas.microsoft.com/office/word/2010/wordprocessingShape">
                        <wps:wsp>
                          <wps:cNvSpPr/>
                          <wps:spPr>
                            <a:xfrm>
                              <a:off x="0" y="0"/>
                              <a:ext cx="3263705" cy="7414553"/>
                            </a:xfrm>
                            <a:prstGeom prst="rect">
                              <a:avLst/>
                            </a:prstGeom>
                            <a:solidFill>
                              <a:schemeClr val="bg1"/>
                            </a:solidFill>
                            <a:ln w="15875">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xmlns:arto="http://schemas.microsoft.com/office/word/2006/arto">
                <w:pict w14:anchorId="6999BC26">
                  <v:rect id="Rechteck 468" style="position:absolute;margin-left:261.95pt;margin-top:21.05pt;width:257pt;height:583.8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spid="_x0000_s1026" fillcolor="white [3212]" strokecolor="white [3212]" strokeweight="1.25pt" w14:anchorId="25A0C8A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">
                    <w10:wrap anchorx="page" anchory="page"/>
                  </v:rect>
                </w:pict>
              </mc:Fallback>
            </mc:AlternateContent>
          </w:r>
          <w:r w:rsidR="001952D7">
            <w:rPr>
              <w:noProof/>
            </w:rPr>
            <mc:AlternateContent>
              <mc:Choice Requires="wps">
                <w:drawing>
                  <wp:anchor distT="0" distB="0" distL="114300" distR="114300" simplePos="0" relativeHeight="251658241" behindDoc="0" locked="0" layoutInCell="1" allowOverlap="1" wp14:anchorId="037FCA54" wp14:editId="70362447">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2500</wp14:pctPosVOffset>
                        </wp:positionV>
                      </mc:Choice>
                      <mc:Fallback>
                        <wp:positionV relativeFrom="page">
                          <wp:posOffset>266700</wp:posOffset>
                        </wp:positionV>
                      </mc:Fallback>
                    </mc:AlternateContent>
                    <wp:extent cx="3052689" cy="3017520"/>
                    <wp:effectExtent l="0" t="0" r="0" b="0"/>
                    <wp:wrapNone/>
                    <wp:docPr id="467" name="Rechteck 467"/>
                    <wp:cNvGraphicFramePr/>
                    <a:graphic xmlns:a="http://schemas.openxmlformats.org/drawingml/2006/main">
                      <a:graphicData uri="http://schemas.microsoft.com/office/word/2010/wordprocessingShape">
                        <wps:wsp>
                          <wps:cNvSpPr/>
                          <wps:spPr>
                            <a:xfrm>
                              <a:off x="0" y="0"/>
                              <a:ext cx="3052689" cy="3017520"/>
                            </a:xfrm>
                            <a:prstGeom prst="rect">
                              <a:avLst/>
                            </a:prstGeom>
                            <a:solidFill>
                              <a:srgbClr val="336699"/>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23FB022" w14:textId="55EE7903" w:rsidR="001952D7" w:rsidRDefault="004B31C7">
                                <w:pPr>
                                  <w:spacing w:before="240"/>
                                  <w:jc w:val="center"/>
                                  <w:rPr>
                                    <w:color w:val="FFFFFF" w:themeColor="background1"/>
                                  </w:rPr>
                                </w:pPr>
                                <w:sdt>
                                  <w:sdtPr>
                                    <w:rPr>
                                      <w:color w:val="FFFFFF" w:themeColor="background1"/>
                                    </w:rPr>
                                    <w:alias w:val="Exposee"/>
                                    <w:id w:val="8276291"/>
                                    <w:showingPlcHdr/>
                                    <w:dataBinding w:prefixMappings="xmlns:ns0='http://schemas.microsoft.com/office/2006/coverPageProps'" w:xpath="/ns0:CoverPageProperties[1]/ns0:Abstract[1]" w:storeItemID="{55AF091B-3C7A-41E3-B477-F2FDAA23CFDA}"/>
                                    <w:text/>
                                  </w:sdtPr>
                                  <w:sdtEndPr/>
                                  <w:sdtContent>
                                    <w:r w:rsidR="002D3523">
                                      <w:rPr>
                                        <w:color w:val="FFFFFF" w:themeColor="background1"/>
                                      </w:rPr>
                                      <w:t xml:space="preserve">     </w:t>
                                    </w:r>
                                  </w:sdtContent>
                                </w:sdt>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30000</wp14:pctHeight>
                    </wp14:sizeRelV>
                  </wp:anchor>
                </w:drawing>
              </mc:Choice>
              <mc:Fallback>
                <w:pict>
                  <v:rect w14:anchorId="037FCA54" id="Rechteck 467" o:spid="_x0000_s1026" style="position:absolute;margin-left:0;margin-top:0;width:240.35pt;height:237.6pt;z-index:251658241;visibility:visible;mso-wrap-style:square;mso-width-percent:0;mso-height-percent:300;mso-left-percent:455;mso-top-percent:25;mso-wrap-distance-left:9pt;mso-wrap-distance-top:0;mso-wrap-distance-right:9pt;mso-wrap-distance-bottom:0;mso-position-horizontal-relative:page;mso-position-vertical-relative:page;mso-width-percent:0;mso-height-percent:300;mso-left-percent:455;mso-top-percent:2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" fillcolor="#369" stroked="f" strokeweight="1pt">
                    <v:textbox inset="14.4pt,14.4pt,14.4pt,28.8pt">
                      <w:txbxContent>
                        <w:p w14:paraId="123FB022" w14:textId="55EE7903" w:rsidR="001952D7" w:rsidRDefault="004B31C7">
                          <w:pPr>
                            <w:spacing w:before="240"/>
                            <w:jc w:val="center"/>
                            <w:rPr>
                              <w:color w:val="FFFFFF" w:themeColor="background1"/>
                            </w:rPr>
                          </w:pPr>
                          <w:sdt>
                            <w:sdtPr>
                              <w:rPr>
                                <w:color w:val="FFFFFF" w:themeColor="background1"/>
                              </w:rPr>
                              <w:alias w:val="Exposee"/>
                              <w:id w:val="8276291"/>
                              <w:showingPlcHdr/>
                              <w:dataBinding w:prefixMappings="xmlns:ns0='http://schemas.microsoft.com/office/2006/coverPageProps'" w:xpath="/ns0:CoverPageProperties[1]/ns0:Abstract[1]" w:storeItemID="{55AF091B-3C7A-41E3-B477-F2FDAA23CFDA}"/>
                              <w:text/>
                            </w:sdtPr>
                            <w:sdtEndPr/>
                            <w:sdtContent>
                              <w:r w:rsidR="002D3523">
                                <w:rPr>
                                  <w:color w:val="FFFFFF" w:themeColor="background1"/>
                                </w:rPr>
                                <w:t xml:space="preserve">     </w:t>
                              </w:r>
                            </w:sdtContent>
                          </w:sdt>
                        </w:p>
                      </w:txbxContent>
                    </v:textbox>
                    <w10:wrap anchorx="page" anchory="page"/>
                  </v:rect>
                </w:pict>
              </mc:Fallback>
            </mc:AlternateContent>
          </w:r>
          <w:r w:rsidR="001952D7">
            <w:rPr>
              <w:noProof/>
            </w:rPr>
            <mc:AlternateContent>
              <mc:Choice Requires="wps">
                <w:drawing>
                  <wp:anchor distT="0" distB="0" distL="114300" distR="114300" simplePos="0" relativeHeight="251658245" behindDoc="0" locked="0" layoutInCell="1" allowOverlap="1" wp14:anchorId="134B390B" wp14:editId="47D807F4">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66000</wp14:pctPosVOffset>
                        </wp:positionV>
                      </mc:Choice>
                      <mc:Fallback>
                        <wp:positionV relativeFrom="page">
                          <wp:posOffset>7056755</wp:posOffset>
                        </wp:positionV>
                      </mc:Fallback>
                    </mc:AlternateContent>
                    <wp:extent cx="2797810" cy="268605"/>
                    <wp:effectExtent l="0" t="0" r="0" b="0"/>
                    <wp:wrapSquare wrapText="bothSides"/>
                    <wp:docPr id="465" name="Textfeld 465"/>
                    <wp:cNvGraphicFramePr/>
                    <a:graphic xmlns:a="http://schemas.openxmlformats.org/drawingml/2006/main">
                      <a:graphicData uri="http://schemas.microsoft.com/office/word/2010/wordprocessingShape">
                        <wps:wsp>
                          <wps:cNvSpPr txBox="1"/>
                          <wps:spPr>
                            <a:xfrm>
                              <a:off x="0" y="0"/>
                              <a:ext cx="2797810" cy="268605"/>
                            </a:xfrm>
                            <a:prstGeom prst="rect">
                              <a:avLst/>
                            </a:prstGeom>
                            <a:noFill/>
                            <a:ln w="6350">
                              <a:noFill/>
                            </a:ln>
                            <a:effectLst/>
                          </wps:spPr>
                          <wps:txbx>
                            <w:txbxContent>
                              <w:p w14:paraId="3911176C" w14:textId="246666F9" w:rsidR="001952D7" w:rsidRDefault="004B31C7">
                                <w:pPr>
                                  <w:pStyle w:val="KeinLeerraum"/>
                                  <w:rPr>
                                    <w:color w:val="2C283A" w:themeColor="text2"/>
                                  </w:rPr>
                                </w:pPr>
                                <w:sdt>
                                  <w:sdtPr>
                                    <w:rPr>
                                      <w:color w:val="2C283A" w:themeColor="text2"/>
                                    </w:rPr>
                                    <w:alias w:val="Autor"/>
                                    <w:id w:val="15524260"/>
                                    <w:dataBinding w:prefixMappings="xmlns:ns0='http://schemas.openxmlformats.org/package/2006/metadata/core-properties' xmlns:ns1='http://purl.org/dc/elements/1.1/'" w:xpath="/ns0:coreProperties[1]/ns1:creator[1]" w:storeItemID="{6C3C8BC8-F283-45AE-878A-BAB7291924A1}"/>
                                    <w:text/>
                                  </w:sdtPr>
                                  <w:sdtEndPr/>
                                  <w:sdtContent>
                                    <w:r w:rsidR="00CB2A60">
                                      <w:rPr>
                                        <w:color w:val="2C283A" w:themeColor="text2"/>
                                      </w:rPr>
                                      <w:t>L</w:t>
                                    </w:r>
                                    <w:r w:rsidR="003E15FF">
                                      <w:rPr>
                                        <w:color w:val="2C283A" w:themeColor="text2"/>
                                      </w:rPr>
                                      <w:t>AHMMP</w:t>
                                    </w:r>
                                    <w:r w:rsidR="00CB2A60">
                                      <w:rPr>
                                        <w:color w:val="2C283A" w:themeColor="text2"/>
                                      </w:rPr>
                                      <w:t xml:space="preserve"> AG</w:t>
                                    </w:r>
                                  </w:sdtContent>
                                </w:sdt>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page">
                      <wp14:pctWidth>36000</wp14:pctWidth>
                    </wp14:sizeRelH>
                    <wp14:sizeRelV relativeFrom="margin">
                      <wp14:pctHeight>0</wp14:pctHeight>
                    </wp14:sizeRelV>
                  </wp:anchor>
                </w:drawing>
              </mc:Choice>
              <mc:Fallback>
                <w:pict>
                  <v:shapetype w14:anchorId="134B390B" id="_x0000_t202" coordsize="21600,21600" o:spt="202" path="m,l,21600r21600,l21600,xe">
                    <v:stroke joinstyle="miter"/>
                    <v:path gradientshapeok="t" o:connecttype="rect"/>
                  </v:shapetype>
                  <v:shape id="Textfeld 465" o:spid="_x0000_s1027" type="#_x0000_t202" style="position:absolute;margin-left:0;margin-top:0;width:220.3pt;height:21.15pt;z-index:251658245;visibility:visible;mso-wrap-style:square;mso-width-percent:360;mso-height-percent:0;mso-left-percent:455;mso-top-percent:660;mso-wrap-distance-left:9pt;mso-wrap-distance-top:0;mso-wrap-distance-right:9pt;mso-wrap-distance-bottom:0;mso-position-horizontal-relative:page;mso-position-vertical-relative:page;mso-width-percent:360;mso-height-percent:0;mso-left-percent:455;mso-top-percent:66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" filled="f" stroked="f" strokeweight=".5pt">
                    <v:textbox style="mso-fit-shape-to-text:t">
                      <w:txbxContent>
                        <w:p w14:paraId="3911176C" w14:textId="246666F9" w:rsidR="001952D7" w:rsidRDefault="004B31C7">
                          <w:pPr>
                            <w:pStyle w:val="KeinLeerraum"/>
                            <w:rPr>
                              <w:color w:val="2C283A" w:themeColor="text2"/>
                            </w:rPr>
                          </w:pPr>
                          <w:sdt>
                            <w:sdtPr>
                              <w:rPr>
                                <w:color w:val="2C283A" w:themeColor="text2"/>
                              </w:rPr>
                              <w:alias w:val="Autor"/>
                              <w:id w:val="15524260"/>
                              <w:dataBinding w:prefixMappings="xmlns:ns0='http://schemas.openxmlformats.org/package/2006/metadata/core-properties' xmlns:ns1='http://purl.org/dc/elements/1.1/'" w:xpath="/ns0:coreProperties[1]/ns1:creator[1]" w:storeItemID="{6C3C8BC8-F283-45AE-878A-BAB7291924A1}"/>
                              <w:text/>
                            </w:sdtPr>
                            <w:sdtEndPr/>
                            <w:sdtContent>
                              <w:r w:rsidR="00CB2A60">
                                <w:rPr>
                                  <w:color w:val="2C283A" w:themeColor="text2"/>
                                </w:rPr>
                                <w:t>L</w:t>
                              </w:r>
                              <w:r w:rsidR="003E15FF">
                                <w:rPr>
                                  <w:color w:val="2C283A" w:themeColor="text2"/>
                                </w:rPr>
                                <w:t>AHMMP</w:t>
                              </w:r>
                              <w:r w:rsidR="00CB2A60">
                                <w:rPr>
                                  <w:color w:val="2C283A" w:themeColor="text2"/>
                                </w:rPr>
                                <w:t xml:space="preserve"> AG</w:t>
                              </w:r>
                            </w:sdtContent>
                          </w:sdt>
                        </w:p>
                      </w:txbxContent>
                    </v:textbox>
                    <w10:wrap type="square" anchorx="page" anchory="page"/>
                  </v:shape>
                </w:pict>
              </mc:Fallback>
            </mc:AlternateContent>
          </w:r>
          <w:r w:rsidR="001952D7">
            <w:rPr>
              <w:noProof/>
            </w:rPr>
            <mc:AlternateContent>
              <mc:Choice Requires="wps">
                <w:drawing>
                  <wp:anchor distT="0" distB="0" distL="114300" distR="114300" simplePos="0" relativeHeight="251658244" behindDoc="1" locked="0" layoutInCell="1" allowOverlap="1" wp14:anchorId="45B5F4E1" wp14:editId="18E2E28B">
                    <wp:simplePos x="0" y="0"/>
                    <wp:positionH relativeFrom="page">
                      <wp:align>center</wp:align>
                    </wp:positionH>
                    <wp:positionV relativeFrom="page">
                      <wp:align>center</wp:align>
                    </wp:positionV>
                    <wp:extent cx="7383780" cy="9555480"/>
                    <wp:effectExtent l="0" t="0" r="0" b="0"/>
                    <wp:wrapNone/>
                    <wp:docPr id="466" name="Rechteck 4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9555480"/>
                            </a:xfrm>
                            <a:prstGeom prst="rect">
                              <a:avLst/>
                            </a:prstGeom>
                            <a:gradFill flip="none" rotWithShape="1">
                              <a:gsLst>
                                <a:gs pos="0">
                                  <a:schemeClr val="accent1">
                                    <a:shade val="30000"/>
                                    <a:satMod val="115000"/>
                                  </a:schemeClr>
                                </a:gs>
                                <a:gs pos="50000">
                                  <a:schemeClr val="accent1">
                                    <a:shade val="67500"/>
                                    <a:satMod val="115000"/>
                                  </a:schemeClr>
                                </a:gs>
                                <a:gs pos="100000">
                                  <a:schemeClr val="accent1">
                                    <a:shade val="100000"/>
                                    <a:satMod val="115000"/>
                                  </a:schemeClr>
                                </a:gs>
                              </a:gsLst>
                              <a:lin ang="16200000" scaled="1"/>
                              <a:tileRect/>
                            </a:gradFill>
                            <a:ln>
                              <a:noFill/>
                            </a:ln>
                          </wps:spPr>
                          <wps:style>
                            <a:lnRef idx="2">
                              <a:schemeClr val="accent1">
                                <a:shade val="50000"/>
                              </a:schemeClr>
                            </a:lnRef>
                            <a:fillRef idx="1003">
                              <a:schemeClr val="lt2"/>
                            </a:fillRef>
                            <a:effectRef idx="0">
                              <a:schemeClr val="accent1"/>
                            </a:effectRef>
                            <a:fontRef idx="minor">
                              <a:schemeClr val="lt1"/>
                            </a:fontRef>
                          </wps:style>
                          <wps:txbx>
                            <w:txbxContent>
                              <w:p w14:paraId="5FBC5AEE" w14:textId="25DE4E89" w:rsidR="001952D7" w:rsidRDefault="001952D7"/>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45B5F4E1" id="Rechteck 466" o:spid="_x0000_s1028" style="position:absolute;margin-left:0;margin-top:0;width:581.4pt;height:752.4pt;z-index:-251658236;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" fillcolor="#122e47 [964]" stroked="f" strokeweight="1pt">
                    <v:fill color2="#5b9bd5 [3204]" rotate="t" angle="180" colors="0 #2c5981;.5 #4382ba;1 #529bde" focus="100%" type="gradient"/>
                    <v:textbox inset="21.6pt,,21.6pt">
                      <w:txbxContent>
                        <w:p w14:paraId="5FBC5AEE" w14:textId="25DE4E89" w:rsidR="001952D7" w:rsidRDefault="001952D7"/>
                      </w:txbxContent>
                    </v:textbox>
                    <w10:wrap anchorx="page" anchory="page"/>
                  </v:rect>
                </w:pict>
              </mc:Fallback>
            </mc:AlternateContent>
          </w:r>
          <w:r w:rsidR="001952D7">
            <w:rPr>
              <w:noProof/>
            </w:rPr>
            <mc:AlternateContent>
              <mc:Choice Requires="wps">
                <w:drawing>
                  <wp:anchor distT="0" distB="0" distL="114300" distR="114300" simplePos="0" relativeHeight="251658243" behindDoc="0" locked="0" layoutInCell="1" allowOverlap="1" wp14:anchorId="0999404E" wp14:editId="57449559">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69000</wp14:pctPosVOffset>
                        </wp:positionV>
                      </mc:Choice>
                      <mc:Fallback>
                        <wp:positionV relativeFrom="page">
                          <wp:posOffset>7377430</wp:posOffset>
                        </wp:positionV>
                      </mc:Fallback>
                    </mc:AlternateContent>
                    <wp:extent cx="2875915" cy="118745"/>
                    <wp:effectExtent l="0" t="0" r="0" b="0"/>
                    <wp:wrapNone/>
                    <wp:docPr id="469" name="Rechteck 469"/>
                    <wp:cNvGraphicFramePr/>
                    <a:graphic xmlns:a="http://schemas.openxmlformats.org/drawingml/2006/main">
                      <a:graphicData uri="http://schemas.microsoft.com/office/word/2010/wordprocessingShape">
                        <wps:wsp>
                          <wps:cNvSpPr/>
                          <wps:spPr>
                            <a:xfrm>
                              <a:off x="0" y="0"/>
                              <a:ext cx="2875915"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rto="http://schemas.microsoft.com/office/word/2006/arto">
                <w:pict w14:anchorId="0F38E86D">
                  <v:rect id="Rechteck 469" style="position:absolute;margin-left:0;margin-top:0;width:226.45pt;height:9.35pt;z-index:251658243;visibility:visible;mso-wrap-style:square;mso-width-percent:370;mso-height-percent:0;mso-left-percent:455;mso-top-percent:690;mso-wrap-distance-left:9pt;mso-wrap-distance-top:0;mso-wrap-distance-right:9pt;mso-wrap-distance-bottom:0;mso-position-horizontal-relative:page;mso-position-vertical-relative:page;mso-width-percent:370;mso-height-percent:0;mso-left-percent:455;mso-top-percent:690;mso-width-relative:page;mso-height-relative:margin;v-text-anchor:middle" o:spid="_x0000_s1026" fillcolor="#5b9bd5 [3204]" stroked="f" strokeweight="1pt" w14:anchorId="6108D5F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">
                    <w10:wrap anchorx="page" anchory="page"/>
                  </v:rect>
                </w:pict>
              </mc:Fallback>
            </mc:AlternateContent>
          </w:r>
        </w:p>
        <w:p w14:paraId="5DC065DF" w14:textId="3BE9F15B" w:rsidR="001952D7" w:rsidRDefault="005F7535">
          <w:pPr>
            <w:rPr>
              <w:color w:val="2C283A" w:themeColor="text2"/>
            </w:rPr>
          </w:pPr>
          <w:r>
            <w:rPr>
              <w:noProof/>
            </w:rPr>
            <mc:AlternateContent>
              <mc:Choice Requires="wps">
                <w:drawing>
                  <wp:anchor distT="45720" distB="45720" distL="114300" distR="114300" simplePos="0" relativeHeight="251658247" behindDoc="0" locked="0" layoutInCell="1" allowOverlap="1" wp14:anchorId="5D65848A" wp14:editId="447649DC">
                    <wp:simplePos x="0" y="0"/>
                    <wp:positionH relativeFrom="column">
                      <wp:posOffset>2524125</wp:posOffset>
                    </wp:positionH>
                    <wp:positionV relativeFrom="paragraph">
                      <wp:posOffset>3581640</wp:posOffset>
                    </wp:positionV>
                    <wp:extent cx="2360930" cy="243840"/>
                    <wp:effectExtent l="0" t="0" r="12065" b="22860"/>
                    <wp:wrapSquare wrapText="bothSides"/>
                    <wp:docPr id="455"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43840"/>
                            </a:xfrm>
                            <a:prstGeom prst="rect">
                              <a:avLst/>
                            </a:prstGeom>
                            <a:solidFill>
                              <a:srgbClr val="FFFFFF"/>
                            </a:solidFill>
                            <a:ln w="9525">
                              <a:solidFill>
                                <a:schemeClr val="bg1"/>
                              </a:solidFill>
                              <a:miter lim="800000"/>
                              <a:headEnd/>
                              <a:tailEnd/>
                            </a:ln>
                          </wps:spPr>
                          <wps:txbx>
                            <w:txbxContent>
                              <w:p w14:paraId="3370EA1A" w14:textId="77777777" w:rsidR="005F7535" w:rsidRDefault="005F7535" w:rsidP="005F7535">
                                <w:r>
                                  <w:t>für die Schwietzer GmbH</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5D65848A" id="Textfeld 2" o:spid="_x0000_s1029" type="#_x0000_t202" style="position:absolute;margin-left:198.75pt;margin-top:282pt;width:185.9pt;height:19.2pt;z-index:251658247;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" strokecolor="white [3212]">
                    <v:textbox>
                      <w:txbxContent>
                        <w:p w14:paraId="3370EA1A" w14:textId="77777777" w:rsidR="005F7535" w:rsidRDefault="005F7535" w:rsidP="005F7535">
                          <w:r>
                            <w:t>für die Schwietzer GmbH</w:t>
                          </w:r>
                        </w:p>
                      </w:txbxContent>
                    </v:textbox>
                    <w10:wrap type="square"/>
                  </v:shape>
                </w:pict>
              </mc:Fallback>
            </mc:AlternateContent>
          </w:r>
          <w:r w:rsidR="006666B7">
            <w:rPr>
              <w:noProof/>
            </w:rPr>
            <mc:AlternateContent>
              <mc:Choice Requires="wps">
                <w:drawing>
                  <wp:anchor distT="0" distB="0" distL="114300" distR="114300" simplePos="0" relativeHeight="251658242" behindDoc="0" locked="0" layoutInCell="1" allowOverlap="1" wp14:anchorId="7D226D31" wp14:editId="747DDAF4">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35000</wp14:pctPosVOffset>
                        </wp:positionV>
                      </mc:Choice>
                      <mc:Fallback>
                        <wp:positionV relativeFrom="page">
                          <wp:posOffset>3742055</wp:posOffset>
                        </wp:positionV>
                      </mc:Fallback>
                    </mc:AlternateContent>
                    <wp:extent cx="3052445" cy="1746250"/>
                    <wp:effectExtent l="0" t="0" r="0" b="6350"/>
                    <wp:wrapSquare wrapText="bothSides"/>
                    <wp:docPr id="470" name="Textfeld 470"/>
                    <wp:cNvGraphicFramePr/>
                    <a:graphic xmlns:a="http://schemas.openxmlformats.org/drawingml/2006/main">
                      <a:graphicData uri="http://schemas.microsoft.com/office/word/2010/wordprocessingShape">
                        <wps:wsp>
                          <wps:cNvSpPr txBox="1"/>
                          <wps:spPr>
                            <a:xfrm>
                              <a:off x="0" y="0"/>
                              <a:ext cx="3052445" cy="1746250"/>
                            </a:xfrm>
                            <a:prstGeom prst="rect">
                              <a:avLst/>
                            </a:prstGeom>
                            <a:noFill/>
                            <a:ln w="6350">
                              <a:noFill/>
                            </a:ln>
                            <a:effectLst/>
                          </wps:spPr>
                          <wps:txbx>
                            <w:txbxContent>
                              <w:sdt>
                                <w:sdtPr>
                                  <w:rPr>
                                    <w:rFonts w:asciiTheme="majorHAnsi" w:eastAsiaTheme="majorEastAsia" w:hAnsiTheme="majorHAnsi" w:cstheme="majorBidi"/>
                                    <w:color w:val="1F4E79" w:themeColor="accent1" w:themeShade="80"/>
                                    <w:sz w:val="48"/>
                                    <w:szCs w:val="48"/>
                                  </w:rPr>
                                  <w:alias w:val="Titel"/>
                                  <w:id w:val="-958338334"/>
                                  <w:dataBinding w:prefixMappings="xmlns:ns0='http://schemas.openxmlformats.org/package/2006/metadata/core-properties' xmlns:ns1='http://purl.org/dc/elements/1.1/'" w:xpath="/ns0:coreProperties[1]/ns1:title[1]" w:storeItemID="{6C3C8BC8-F283-45AE-878A-BAB7291924A1}"/>
                                  <w:text/>
                                </w:sdtPr>
                                <w:sdtEndPr/>
                                <w:sdtContent>
                                  <w:p w14:paraId="409F0431" w14:textId="02960E6D" w:rsidR="001952D7" w:rsidRPr="00CB2A60" w:rsidRDefault="00D22880">
                                    <w:pPr>
                                      <w:spacing w:line="240" w:lineRule="auto"/>
                                      <w:rPr>
                                        <w:rFonts w:asciiTheme="majorHAnsi" w:eastAsiaTheme="majorEastAsia" w:hAnsiTheme="majorHAnsi" w:cstheme="majorBidi"/>
                                        <w:color w:val="5B9BD5" w:themeColor="accent1"/>
                                        <w:sz w:val="68"/>
                                        <w:szCs w:val="68"/>
                                      </w:rPr>
                                    </w:pPr>
                                    <w:r>
                                      <w:rPr>
                                        <w:rFonts w:asciiTheme="majorHAnsi" w:eastAsiaTheme="majorEastAsia" w:hAnsiTheme="majorHAnsi" w:cstheme="majorBidi"/>
                                        <w:color w:val="1F4E79" w:themeColor="accent1" w:themeShade="80"/>
                                        <w:sz w:val="48"/>
                                        <w:szCs w:val="48"/>
                                      </w:rPr>
                                      <w:t>Ergebnis-dokumentation</w:t>
                                    </w:r>
                                  </w:p>
                                </w:sdtContent>
                              </w:sdt>
                              <w:sdt>
                                <w:sdtPr>
                                  <w:rPr>
                                    <w:rFonts w:asciiTheme="majorHAnsi" w:eastAsiaTheme="majorEastAsia" w:hAnsiTheme="majorHAnsi" w:cstheme="majorBidi"/>
                                    <w:color w:val="2C283A" w:themeColor="text2"/>
                                    <w:sz w:val="32"/>
                                    <w:szCs w:val="32"/>
                                  </w:rPr>
                                  <w:alias w:val="Untertitel"/>
                                  <w:id w:val="15524255"/>
                                  <w:dataBinding w:prefixMappings="xmlns:ns0='http://schemas.openxmlformats.org/package/2006/metadata/core-properties' xmlns:ns1='http://purl.org/dc/elements/1.1/'" w:xpath="/ns0:coreProperties[1]/ns1:subject[1]" w:storeItemID="{6C3C8BC8-F283-45AE-878A-BAB7291924A1}"/>
                                  <w:text/>
                                </w:sdtPr>
                                <w:sdtEndPr/>
                                <w:sdtContent>
                                  <w:p w14:paraId="2F70AC03" w14:textId="12AC460E" w:rsidR="001952D7" w:rsidRDefault="001952D7">
                                    <w:pPr>
                                      <w:rPr>
                                        <w:rFonts w:asciiTheme="majorHAnsi" w:eastAsiaTheme="majorEastAsia" w:hAnsiTheme="majorHAnsi" w:cstheme="majorBidi"/>
                                        <w:color w:val="2C283A" w:themeColor="text2"/>
                                        <w:sz w:val="32"/>
                                        <w:szCs w:val="32"/>
                                      </w:rPr>
                                    </w:pPr>
                                    <w:r>
                                      <w:rPr>
                                        <w:rFonts w:asciiTheme="majorHAnsi" w:eastAsiaTheme="majorEastAsia" w:hAnsiTheme="majorHAnsi" w:cstheme="majorBidi"/>
                                        <w:color w:val="2C283A" w:themeColor="text2"/>
                                        <w:sz w:val="32"/>
                                        <w:szCs w:val="32"/>
                                      </w:rPr>
                                      <w:t>PLANINATOR 3000</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7D226D31" id="Textfeld 470" o:spid="_x0000_s1030" type="#_x0000_t202" style="position:absolute;margin-left:0;margin-top:0;width:240.35pt;height:137.5pt;z-index:251658242;visibility:visible;mso-wrap-style:square;mso-width-percent:0;mso-height-percent:0;mso-left-percent:455;mso-top-percent:350;mso-wrap-distance-left:9pt;mso-wrap-distance-top:0;mso-wrap-distance-right:9pt;mso-wrap-distance-bottom:0;mso-position-horizontal-relative:page;mso-position-vertical-relative:page;mso-width-percent:0;mso-height-percent:0;mso-left-percent:455;mso-top-percent:3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" filled="f" stroked="f" strokeweight=".5pt">
                    <v:textbox>
                      <w:txbxContent>
                        <w:sdt>
                          <w:sdtPr>
                            <w:rPr>
                              <w:rFonts w:asciiTheme="majorHAnsi" w:eastAsiaTheme="majorEastAsia" w:hAnsiTheme="majorHAnsi" w:cstheme="majorBidi"/>
                              <w:color w:val="1F4E79" w:themeColor="accent1" w:themeShade="80"/>
                              <w:sz w:val="48"/>
                              <w:szCs w:val="48"/>
                            </w:rPr>
                            <w:alias w:val="Titel"/>
                            <w:id w:val="-958338334"/>
                            <w:dataBinding w:prefixMappings="xmlns:ns0='http://schemas.openxmlformats.org/package/2006/metadata/core-properties' xmlns:ns1='http://purl.org/dc/elements/1.1/'" w:xpath="/ns0:coreProperties[1]/ns1:title[1]" w:storeItemID="{6C3C8BC8-F283-45AE-878A-BAB7291924A1}"/>
                            <w:text/>
                          </w:sdtPr>
                          <w:sdtEndPr/>
                          <w:sdtContent>
                            <w:p w14:paraId="409F0431" w14:textId="02960E6D" w:rsidR="001952D7" w:rsidRPr="00CB2A60" w:rsidRDefault="00D22880">
                              <w:pPr>
                                <w:spacing w:line="240" w:lineRule="auto"/>
                                <w:rPr>
                                  <w:rFonts w:asciiTheme="majorHAnsi" w:eastAsiaTheme="majorEastAsia" w:hAnsiTheme="majorHAnsi" w:cstheme="majorBidi"/>
                                  <w:color w:val="5B9BD5" w:themeColor="accent1"/>
                                  <w:sz w:val="68"/>
                                  <w:szCs w:val="68"/>
                                </w:rPr>
                              </w:pPr>
                              <w:r>
                                <w:rPr>
                                  <w:rFonts w:asciiTheme="majorHAnsi" w:eastAsiaTheme="majorEastAsia" w:hAnsiTheme="majorHAnsi" w:cstheme="majorBidi"/>
                                  <w:color w:val="1F4E79" w:themeColor="accent1" w:themeShade="80"/>
                                  <w:sz w:val="48"/>
                                  <w:szCs w:val="48"/>
                                </w:rPr>
                                <w:t>Ergebnis-dokumentation</w:t>
                              </w:r>
                            </w:p>
                          </w:sdtContent>
                        </w:sdt>
                        <w:sdt>
                          <w:sdtPr>
                            <w:rPr>
                              <w:rFonts w:asciiTheme="majorHAnsi" w:eastAsiaTheme="majorEastAsia" w:hAnsiTheme="majorHAnsi" w:cstheme="majorBidi"/>
                              <w:color w:val="2C283A" w:themeColor="text2"/>
                              <w:sz w:val="32"/>
                              <w:szCs w:val="32"/>
                            </w:rPr>
                            <w:alias w:val="Untertitel"/>
                            <w:id w:val="15524255"/>
                            <w:dataBinding w:prefixMappings="xmlns:ns0='http://schemas.openxmlformats.org/package/2006/metadata/core-properties' xmlns:ns1='http://purl.org/dc/elements/1.1/'" w:xpath="/ns0:coreProperties[1]/ns1:subject[1]" w:storeItemID="{6C3C8BC8-F283-45AE-878A-BAB7291924A1}"/>
                            <w:text/>
                          </w:sdtPr>
                          <w:sdtEndPr/>
                          <w:sdtContent>
                            <w:p w14:paraId="2F70AC03" w14:textId="12AC460E" w:rsidR="001952D7" w:rsidRDefault="001952D7">
                              <w:pPr>
                                <w:rPr>
                                  <w:rFonts w:asciiTheme="majorHAnsi" w:eastAsiaTheme="majorEastAsia" w:hAnsiTheme="majorHAnsi" w:cstheme="majorBidi"/>
                                  <w:color w:val="2C283A" w:themeColor="text2"/>
                                  <w:sz w:val="32"/>
                                  <w:szCs w:val="32"/>
                                </w:rPr>
                              </w:pPr>
                              <w:r>
                                <w:rPr>
                                  <w:rFonts w:asciiTheme="majorHAnsi" w:eastAsiaTheme="majorEastAsia" w:hAnsiTheme="majorHAnsi" w:cstheme="majorBidi"/>
                                  <w:color w:val="2C283A" w:themeColor="text2"/>
                                  <w:sz w:val="32"/>
                                  <w:szCs w:val="32"/>
                                </w:rPr>
                                <w:t>PLANINATOR 3000</w:t>
                              </w:r>
                            </w:p>
                          </w:sdtContent>
                        </w:sdt>
                      </w:txbxContent>
                    </v:textbox>
                    <w10:wrap type="square" anchorx="page" anchory="page"/>
                  </v:shape>
                </w:pict>
              </mc:Fallback>
            </mc:AlternateContent>
          </w:r>
          <w:r w:rsidR="001952D7">
            <w:rPr>
              <w:caps/>
              <w:color w:val="2C283A" w:themeColor="text2"/>
              <w:sz w:val="18"/>
            </w:rPr>
            <w:br w:type="page"/>
          </w:r>
        </w:p>
      </w:sdtContent>
    </w:sdt>
    <w:p w14:paraId="2C95CE8B" w14:textId="60D97CEA" w:rsidR="00C93B45" w:rsidRPr="006D6319" w:rsidRDefault="001520D1">
      <w:pPr>
        <w:pStyle w:val="Titel"/>
        <w:rPr>
          <w:sz w:val="32"/>
          <w:szCs w:val="16"/>
        </w:rPr>
      </w:pPr>
      <w:r>
        <w:rPr>
          <w:sz w:val="44"/>
          <w:szCs w:val="24"/>
        </w:rPr>
        <w:lastRenderedPageBreak/>
        <w:t>ErgebnisDokumentation</w:t>
      </w:r>
      <w:r w:rsidR="00214A9D" w:rsidRPr="00BE2B2E">
        <w:br/>
      </w:r>
      <w:r w:rsidR="00214A9D" w:rsidRPr="006D6319">
        <w:rPr>
          <w:sz w:val="32"/>
          <w:szCs w:val="16"/>
        </w:rPr>
        <w:t>P</w:t>
      </w:r>
      <w:r w:rsidR="006D6319" w:rsidRPr="006D6319">
        <w:rPr>
          <w:sz w:val="32"/>
          <w:szCs w:val="16"/>
        </w:rPr>
        <w:t>laninator 3000</w:t>
      </w:r>
    </w:p>
    <w:sdt>
      <w:sdtPr>
        <w:id w:val="216403978"/>
        <w:placeholder>
          <w:docPart w:val="09BE549CF2B4488D858CCFC1163EA41A"/>
        </w:placeholder>
        <w:date w:fullDate="2021-11-28T00:00:00Z">
          <w:dateFormat w:val="dd.MM.yyyy"/>
          <w:lid w:val="de-DE"/>
          <w:storeMappedDataAs w:val="dateTime"/>
          <w:calendar w:val="gregorian"/>
        </w:date>
      </w:sdtPr>
      <w:sdtEndPr/>
      <w:sdtContent>
        <w:p w14:paraId="0A216625" w14:textId="798D3482" w:rsidR="00C93B45" w:rsidRPr="00BE2B2E" w:rsidRDefault="005A7D0D">
          <w:pPr>
            <w:pStyle w:val="Untertitel"/>
          </w:pPr>
          <w:r>
            <w:t>2</w:t>
          </w:r>
          <w:r w:rsidR="0025386D">
            <w:t>8</w:t>
          </w:r>
          <w:r>
            <w:t>.11.2021</w:t>
          </w:r>
        </w:p>
      </w:sdtContent>
    </w:sdt>
    <w:p w14:paraId="11DC3B43" w14:textId="48DA4385" w:rsidR="001D0404" w:rsidRDefault="001D0404" w:rsidP="001D0404"/>
    <w:sdt>
      <w:sdtPr>
        <w:rPr>
          <w:rFonts w:asciiTheme="minorHAnsi" w:eastAsiaTheme="minorHAnsi" w:hAnsiTheme="minorHAnsi" w:cstheme="minorBidi"/>
          <w:color w:val="404040" w:themeColor="text1" w:themeTint="BF"/>
          <w:sz w:val="22"/>
          <w:szCs w:val="20"/>
        </w:rPr>
        <w:id w:val="297886839"/>
        <w:docPartObj>
          <w:docPartGallery w:val="Table of Contents"/>
          <w:docPartUnique/>
        </w:docPartObj>
      </w:sdtPr>
      <w:sdtEndPr>
        <w:rPr>
          <w:b/>
          <w:bCs/>
        </w:rPr>
      </w:sdtEndPr>
      <w:sdtContent>
        <w:p w14:paraId="61149A7D" w14:textId="3543E624" w:rsidR="00376591" w:rsidRDefault="00376591">
          <w:pPr>
            <w:pStyle w:val="Inhaltsverzeichnisberschrift"/>
          </w:pPr>
          <w:r>
            <w:t>Inhalt</w:t>
          </w:r>
        </w:p>
        <w:p w14:paraId="0B2C2F47" w14:textId="6F2C06FA" w:rsidR="0020474E" w:rsidRDefault="00376591">
          <w:pPr>
            <w:pStyle w:val="Verzeichnis1"/>
            <w:tabs>
              <w:tab w:val="right" w:leader="dot" w:pos="9017"/>
            </w:tabs>
            <w:rPr>
              <w:rFonts w:eastAsiaTheme="minorEastAsia"/>
              <w:noProof/>
              <w:color w:val="auto"/>
              <w:szCs w:val="22"/>
            </w:rPr>
          </w:pPr>
          <w:r>
            <w:fldChar w:fldCharType="begin"/>
          </w:r>
          <w:r>
            <w:instrText xml:space="preserve"> TOC \o "1-3" \h \z \u </w:instrText>
          </w:r>
          <w:r>
            <w:fldChar w:fldCharType="separate"/>
          </w:r>
          <w:hyperlink w:anchor="_Toc89013051" w:history="1">
            <w:r w:rsidR="0020474E" w:rsidRPr="008762DF">
              <w:rPr>
                <w:rStyle w:val="Hyperlink"/>
                <w:noProof/>
              </w:rPr>
              <w:t>Kurze Zusammenfassung</w:t>
            </w:r>
            <w:r w:rsidR="0020474E">
              <w:rPr>
                <w:noProof/>
                <w:webHidden/>
              </w:rPr>
              <w:tab/>
            </w:r>
            <w:r w:rsidR="0020474E">
              <w:rPr>
                <w:noProof/>
                <w:webHidden/>
              </w:rPr>
              <w:fldChar w:fldCharType="begin"/>
            </w:r>
            <w:r w:rsidR="0020474E">
              <w:rPr>
                <w:noProof/>
                <w:webHidden/>
              </w:rPr>
              <w:instrText xml:space="preserve"> PAGEREF _Toc89013051 \h </w:instrText>
            </w:r>
            <w:r w:rsidR="0020474E">
              <w:rPr>
                <w:noProof/>
                <w:webHidden/>
              </w:rPr>
            </w:r>
            <w:r w:rsidR="0020474E">
              <w:rPr>
                <w:noProof/>
                <w:webHidden/>
              </w:rPr>
              <w:fldChar w:fldCharType="separate"/>
            </w:r>
            <w:r w:rsidR="0020474E">
              <w:rPr>
                <w:noProof/>
                <w:webHidden/>
              </w:rPr>
              <w:t>2</w:t>
            </w:r>
            <w:r w:rsidR="0020474E">
              <w:rPr>
                <w:noProof/>
                <w:webHidden/>
              </w:rPr>
              <w:fldChar w:fldCharType="end"/>
            </w:r>
          </w:hyperlink>
        </w:p>
        <w:p w14:paraId="391E785B" w14:textId="6F8CD1C4" w:rsidR="0020474E" w:rsidRDefault="0020474E">
          <w:pPr>
            <w:pStyle w:val="Verzeichnis1"/>
            <w:tabs>
              <w:tab w:val="left" w:pos="440"/>
              <w:tab w:val="right" w:leader="dot" w:pos="9017"/>
            </w:tabs>
            <w:rPr>
              <w:rFonts w:eastAsiaTheme="minorEastAsia"/>
              <w:noProof/>
              <w:color w:val="auto"/>
              <w:szCs w:val="22"/>
            </w:rPr>
          </w:pPr>
          <w:hyperlink w:anchor="_Toc89013052" w:history="1">
            <w:r w:rsidRPr="008762DF">
              <w:rPr>
                <w:rStyle w:val="Hyperlink"/>
                <w:noProof/>
              </w:rPr>
              <w:t>1.</w:t>
            </w:r>
            <w:r>
              <w:rPr>
                <w:rFonts w:eastAsiaTheme="minorEastAsia"/>
                <w:noProof/>
                <w:color w:val="auto"/>
                <w:szCs w:val="22"/>
              </w:rPr>
              <w:tab/>
            </w:r>
            <w:r w:rsidRPr="008762DF">
              <w:rPr>
                <w:rStyle w:val="Hyperlink"/>
                <w:noProof/>
              </w:rPr>
              <w:t>Einführung</w:t>
            </w:r>
            <w:r>
              <w:rPr>
                <w:noProof/>
                <w:webHidden/>
              </w:rPr>
              <w:tab/>
            </w:r>
            <w:r>
              <w:rPr>
                <w:noProof/>
                <w:webHidden/>
              </w:rPr>
              <w:fldChar w:fldCharType="begin"/>
            </w:r>
            <w:r>
              <w:rPr>
                <w:noProof/>
                <w:webHidden/>
              </w:rPr>
              <w:instrText xml:space="preserve"> PAGEREF _Toc89013052 \h </w:instrText>
            </w:r>
            <w:r>
              <w:rPr>
                <w:noProof/>
                <w:webHidden/>
              </w:rPr>
            </w:r>
            <w:r>
              <w:rPr>
                <w:noProof/>
                <w:webHidden/>
              </w:rPr>
              <w:fldChar w:fldCharType="separate"/>
            </w:r>
            <w:r>
              <w:rPr>
                <w:noProof/>
                <w:webHidden/>
              </w:rPr>
              <w:t>3</w:t>
            </w:r>
            <w:r>
              <w:rPr>
                <w:noProof/>
                <w:webHidden/>
              </w:rPr>
              <w:fldChar w:fldCharType="end"/>
            </w:r>
          </w:hyperlink>
        </w:p>
        <w:p w14:paraId="60FC126C" w14:textId="40FBB2AC" w:rsidR="0020474E" w:rsidRDefault="0020474E">
          <w:pPr>
            <w:pStyle w:val="Verzeichnis1"/>
            <w:tabs>
              <w:tab w:val="left" w:pos="440"/>
              <w:tab w:val="right" w:leader="dot" w:pos="9017"/>
            </w:tabs>
            <w:rPr>
              <w:rFonts w:eastAsiaTheme="minorEastAsia"/>
              <w:noProof/>
              <w:color w:val="auto"/>
              <w:szCs w:val="22"/>
            </w:rPr>
          </w:pPr>
          <w:hyperlink w:anchor="_Toc89013053" w:history="1">
            <w:r w:rsidRPr="008762DF">
              <w:rPr>
                <w:rStyle w:val="Hyperlink"/>
                <w:noProof/>
              </w:rPr>
              <w:t>2.</w:t>
            </w:r>
            <w:r>
              <w:rPr>
                <w:rFonts w:eastAsiaTheme="minorEastAsia"/>
                <w:noProof/>
                <w:color w:val="auto"/>
                <w:szCs w:val="22"/>
              </w:rPr>
              <w:tab/>
            </w:r>
            <w:r w:rsidRPr="008762DF">
              <w:rPr>
                <w:rStyle w:val="Hyperlink"/>
                <w:noProof/>
              </w:rPr>
              <w:t>Projektstatus</w:t>
            </w:r>
            <w:r>
              <w:rPr>
                <w:noProof/>
                <w:webHidden/>
              </w:rPr>
              <w:tab/>
            </w:r>
            <w:r>
              <w:rPr>
                <w:noProof/>
                <w:webHidden/>
              </w:rPr>
              <w:fldChar w:fldCharType="begin"/>
            </w:r>
            <w:r>
              <w:rPr>
                <w:noProof/>
                <w:webHidden/>
              </w:rPr>
              <w:instrText xml:space="preserve"> PAGEREF _Toc89013053 \h </w:instrText>
            </w:r>
            <w:r>
              <w:rPr>
                <w:noProof/>
                <w:webHidden/>
              </w:rPr>
            </w:r>
            <w:r>
              <w:rPr>
                <w:noProof/>
                <w:webHidden/>
              </w:rPr>
              <w:fldChar w:fldCharType="separate"/>
            </w:r>
            <w:r>
              <w:rPr>
                <w:noProof/>
                <w:webHidden/>
              </w:rPr>
              <w:t>4</w:t>
            </w:r>
            <w:r>
              <w:rPr>
                <w:noProof/>
                <w:webHidden/>
              </w:rPr>
              <w:fldChar w:fldCharType="end"/>
            </w:r>
          </w:hyperlink>
        </w:p>
        <w:p w14:paraId="415BB17F" w14:textId="59CB44CB" w:rsidR="0020474E" w:rsidRDefault="0020474E">
          <w:pPr>
            <w:pStyle w:val="Verzeichnis1"/>
            <w:tabs>
              <w:tab w:val="left" w:pos="440"/>
              <w:tab w:val="right" w:leader="dot" w:pos="9017"/>
            </w:tabs>
            <w:rPr>
              <w:rFonts w:eastAsiaTheme="minorEastAsia"/>
              <w:noProof/>
              <w:color w:val="auto"/>
              <w:szCs w:val="22"/>
            </w:rPr>
          </w:pPr>
          <w:hyperlink w:anchor="_Toc89013054" w:history="1">
            <w:r w:rsidRPr="008762DF">
              <w:rPr>
                <w:rStyle w:val="Hyperlink"/>
                <w:noProof/>
              </w:rPr>
              <w:t>3.</w:t>
            </w:r>
            <w:r>
              <w:rPr>
                <w:rFonts w:eastAsiaTheme="minorEastAsia"/>
                <w:noProof/>
                <w:color w:val="auto"/>
                <w:szCs w:val="22"/>
              </w:rPr>
              <w:tab/>
            </w:r>
            <w:r w:rsidRPr="008762DF">
              <w:rPr>
                <w:rStyle w:val="Hyperlink"/>
                <w:noProof/>
              </w:rPr>
              <w:t>Projekt-Dokumentation</w:t>
            </w:r>
            <w:r>
              <w:rPr>
                <w:noProof/>
                <w:webHidden/>
              </w:rPr>
              <w:tab/>
            </w:r>
            <w:r>
              <w:rPr>
                <w:noProof/>
                <w:webHidden/>
              </w:rPr>
              <w:fldChar w:fldCharType="begin"/>
            </w:r>
            <w:r>
              <w:rPr>
                <w:noProof/>
                <w:webHidden/>
              </w:rPr>
              <w:instrText xml:space="preserve"> PAGEREF _Toc89013054 \h </w:instrText>
            </w:r>
            <w:r>
              <w:rPr>
                <w:noProof/>
                <w:webHidden/>
              </w:rPr>
            </w:r>
            <w:r>
              <w:rPr>
                <w:noProof/>
                <w:webHidden/>
              </w:rPr>
              <w:fldChar w:fldCharType="separate"/>
            </w:r>
            <w:r>
              <w:rPr>
                <w:noProof/>
                <w:webHidden/>
              </w:rPr>
              <w:t>5</w:t>
            </w:r>
            <w:r>
              <w:rPr>
                <w:noProof/>
                <w:webHidden/>
              </w:rPr>
              <w:fldChar w:fldCharType="end"/>
            </w:r>
          </w:hyperlink>
        </w:p>
        <w:p w14:paraId="75B51D11" w14:textId="6BBB03F2" w:rsidR="0020474E" w:rsidRDefault="0020474E">
          <w:pPr>
            <w:pStyle w:val="Verzeichnis1"/>
            <w:tabs>
              <w:tab w:val="left" w:pos="440"/>
              <w:tab w:val="right" w:leader="dot" w:pos="9017"/>
            </w:tabs>
            <w:rPr>
              <w:rFonts w:eastAsiaTheme="minorEastAsia"/>
              <w:noProof/>
              <w:color w:val="auto"/>
              <w:szCs w:val="22"/>
            </w:rPr>
          </w:pPr>
          <w:hyperlink w:anchor="_Toc89013055" w:history="1">
            <w:r w:rsidRPr="008762DF">
              <w:rPr>
                <w:rStyle w:val="Hyperlink"/>
                <w:noProof/>
              </w:rPr>
              <w:t>4.</w:t>
            </w:r>
            <w:r>
              <w:rPr>
                <w:rFonts w:eastAsiaTheme="minorEastAsia"/>
                <w:noProof/>
                <w:color w:val="auto"/>
                <w:szCs w:val="22"/>
              </w:rPr>
              <w:tab/>
            </w:r>
            <w:r w:rsidRPr="008762DF">
              <w:rPr>
                <w:rStyle w:val="Hyperlink"/>
                <w:noProof/>
              </w:rPr>
              <w:t>Technische Dokumentation</w:t>
            </w:r>
            <w:r>
              <w:rPr>
                <w:noProof/>
                <w:webHidden/>
              </w:rPr>
              <w:tab/>
            </w:r>
            <w:r>
              <w:rPr>
                <w:noProof/>
                <w:webHidden/>
              </w:rPr>
              <w:fldChar w:fldCharType="begin"/>
            </w:r>
            <w:r>
              <w:rPr>
                <w:noProof/>
                <w:webHidden/>
              </w:rPr>
              <w:instrText xml:space="preserve"> PAGEREF _Toc89013055 \h </w:instrText>
            </w:r>
            <w:r>
              <w:rPr>
                <w:noProof/>
                <w:webHidden/>
              </w:rPr>
            </w:r>
            <w:r>
              <w:rPr>
                <w:noProof/>
                <w:webHidden/>
              </w:rPr>
              <w:fldChar w:fldCharType="separate"/>
            </w:r>
            <w:r>
              <w:rPr>
                <w:noProof/>
                <w:webHidden/>
              </w:rPr>
              <w:t>8</w:t>
            </w:r>
            <w:r>
              <w:rPr>
                <w:noProof/>
                <w:webHidden/>
              </w:rPr>
              <w:fldChar w:fldCharType="end"/>
            </w:r>
          </w:hyperlink>
        </w:p>
        <w:p w14:paraId="4028FD67" w14:textId="71B50E75" w:rsidR="0020474E" w:rsidRDefault="0020474E">
          <w:pPr>
            <w:pStyle w:val="Verzeichnis2"/>
            <w:tabs>
              <w:tab w:val="left" w:pos="880"/>
              <w:tab w:val="right" w:leader="dot" w:pos="9017"/>
            </w:tabs>
            <w:rPr>
              <w:rFonts w:eastAsiaTheme="minorEastAsia"/>
              <w:noProof/>
              <w:color w:val="auto"/>
              <w:szCs w:val="22"/>
            </w:rPr>
          </w:pPr>
          <w:hyperlink w:anchor="_Toc89013056" w:history="1">
            <w:r w:rsidRPr="008762DF">
              <w:rPr>
                <w:rStyle w:val="Hyperlink"/>
                <w:noProof/>
              </w:rPr>
              <w:t>4.1</w:t>
            </w:r>
            <w:r>
              <w:rPr>
                <w:rFonts w:eastAsiaTheme="minorEastAsia"/>
                <w:noProof/>
                <w:color w:val="auto"/>
                <w:szCs w:val="22"/>
              </w:rPr>
              <w:tab/>
            </w:r>
            <w:r w:rsidRPr="008762DF">
              <w:rPr>
                <w:rStyle w:val="Hyperlink"/>
                <w:noProof/>
              </w:rPr>
              <w:t>Struktur des Systems</w:t>
            </w:r>
            <w:r>
              <w:rPr>
                <w:noProof/>
                <w:webHidden/>
              </w:rPr>
              <w:tab/>
            </w:r>
            <w:r>
              <w:rPr>
                <w:noProof/>
                <w:webHidden/>
              </w:rPr>
              <w:fldChar w:fldCharType="begin"/>
            </w:r>
            <w:r>
              <w:rPr>
                <w:noProof/>
                <w:webHidden/>
              </w:rPr>
              <w:instrText xml:space="preserve"> PAGEREF _Toc89013056 \h </w:instrText>
            </w:r>
            <w:r>
              <w:rPr>
                <w:noProof/>
                <w:webHidden/>
              </w:rPr>
            </w:r>
            <w:r>
              <w:rPr>
                <w:noProof/>
                <w:webHidden/>
              </w:rPr>
              <w:fldChar w:fldCharType="separate"/>
            </w:r>
            <w:r>
              <w:rPr>
                <w:noProof/>
                <w:webHidden/>
              </w:rPr>
              <w:t>8</w:t>
            </w:r>
            <w:r>
              <w:rPr>
                <w:noProof/>
                <w:webHidden/>
              </w:rPr>
              <w:fldChar w:fldCharType="end"/>
            </w:r>
          </w:hyperlink>
        </w:p>
        <w:p w14:paraId="7F8E255E" w14:textId="4565E702" w:rsidR="0020474E" w:rsidRDefault="0020474E">
          <w:pPr>
            <w:pStyle w:val="Verzeichnis2"/>
            <w:tabs>
              <w:tab w:val="left" w:pos="880"/>
              <w:tab w:val="right" w:leader="dot" w:pos="9017"/>
            </w:tabs>
            <w:rPr>
              <w:rFonts w:eastAsiaTheme="minorEastAsia"/>
              <w:noProof/>
              <w:color w:val="auto"/>
              <w:szCs w:val="22"/>
            </w:rPr>
          </w:pPr>
          <w:hyperlink w:anchor="_Toc89013057" w:history="1">
            <w:r w:rsidRPr="008762DF">
              <w:rPr>
                <w:rStyle w:val="Hyperlink"/>
                <w:noProof/>
              </w:rPr>
              <w:t>4.2</w:t>
            </w:r>
            <w:r>
              <w:rPr>
                <w:rFonts w:eastAsiaTheme="minorEastAsia"/>
                <w:noProof/>
                <w:color w:val="auto"/>
                <w:szCs w:val="22"/>
              </w:rPr>
              <w:tab/>
            </w:r>
            <w:r w:rsidRPr="008762DF">
              <w:rPr>
                <w:rStyle w:val="Hyperlink"/>
                <w:noProof/>
              </w:rPr>
              <w:t>Verwendete Technologien und APIs</w:t>
            </w:r>
            <w:r>
              <w:rPr>
                <w:noProof/>
                <w:webHidden/>
              </w:rPr>
              <w:tab/>
            </w:r>
            <w:r>
              <w:rPr>
                <w:noProof/>
                <w:webHidden/>
              </w:rPr>
              <w:fldChar w:fldCharType="begin"/>
            </w:r>
            <w:r>
              <w:rPr>
                <w:noProof/>
                <w:webHidden/>
              </w:rPr>
              <w:instrText xml:space="preserve"> PAGEREF _Toc89013057 \h </w:instrText>
            </w:r>
            <w:r>
              <w:rPr>
                <w:noProof/>
                <w:webHidden/>
              </w:rPr>
            </w:r>
            <w:r>
              <w:rPr>
                <w:noProof/>
                <w:webHidden/>
              </w:rPr>
              <w:fldChar w:fldCharType="separate"/>
            </w:r>
            <w:r>
              <w:rPr>
                <w:noProof/>
                <w:webHidden/>
              </w:rPr>
              <w:t>8</w:t>
            </w:r>
            <w:r>
              <w:rPr>
                <w:noProof/>
                <w:webHidden/>
              </w:rPr>
              <w:fldChar w:fldCharType="end"/>
            </w:r>
          </w:hyperlink>
        </w:p>
        <w:p w14:paraId="0B3C75E5" w14:textId="2E1E29E2" w:rsidR="0020474E" w:rsidRDefault="0020474E">
          <w:pPr>
            <w:pStyle w:val="Verzeichnis2"/>
            <w:tabs>
              <w:tab w:val="left" w:pos="880"/>
              <w:tab w:val="right" w:leader="dot" w:pos="9017"/>
            </w:tabs>
            <w:rPr>
              <w:rFonts w:eastAsiaTheme="minorEastAsia"/>
              <w:noProof/>
              <w:color w:val="auto"/>
              <w:szCs w:val="22"/>
            </w:rPr>
          </w:pPr>
          <w:hyperlink w:anchor="_Toc89013058" w:history="1">
            <w:r w:rsidRPr="008762DF">
              <w:rPr>
                <w:rStyle w:val="Hyperlink"/>
                <w:noProof/>
              </w:rPr>
              <w:t>4.3</w:t>
            </w:r>
            <w:r>
              <w:rPr>
                <w:rFonts w:eastAsiaTheme="minorEastAsia"/>
                <w:noProof/>
                <w:color w:val="auto"/>
                <w:szCs w:val="22"/>
              </w:rPr>
              <w:tab/>
            </w:r>
            <w:r w:rsidRPr="008762DF">
              <w:rPr>
                <w:rStyle w:val="Hyperlink"/>
                <w:noProof/>
              </w:rPr>
              <w:t>Funktionsweise des Planninator3000</w:t>
            </w:r>
            <w:r>
              <w:rPr>
                <w:noProof/>
                <w:webHidden/>
              </w:rPr>
              <w:tab/>
            </w:r>
            <w:r>
              <w:rPr>
                <w:noProof/>
                <w:webHidden/>
              </w:rPr>
              <w:fldChar w:fldCharType="begin"/>
            </w:r>
            <w:r>
              <w:rPr>
                <w:noProof/>
                <w:webHidden/>
              </w:rPr>
              <w:instrText xml:space="preserve"> PAGEREF _Toc89013058 \h </w:instrText>
            </w:r>
            <w:r>
              <w:rPr>
                <w:noProof/>
                <w:webHidden/>
              </w:rPr>
            </w:r>
            <w:r>
              <w:rPr>
                <w:noProof/>
                <w:webHidden/>
              </w:rPr>
              <w:fldChar w:fldCharType="separate"/>
            </w:r>
            <w:r>
              <w:rPr>
                <w:noProof/>
                <w:webHidden/>
              </w:rPr>
              <w:t>9</w:t>
            </w:r>
            <w:r>
              <w:rPr>
                <w:noProof/>
                <w:webHidden/>
              </w:rPr>
              <w:fldChar w:fldCharType="end"/>
            </w:r>
          </w:hyperlink>
        </w:p>
        <w:p w14:paraId="298397A7" w14:textId="15D99F12" w:rsidR="0020474E" w:rsidRDefault="0020474E">
          <w:pPr>
            <w:pStyle w:val="Verzeichnis2"/>
            <w:tabs>
              <w:tab w:val="left" w:pos="880"/>
              <w:tab w:val="right" w:leader="dot" w:pos="9017"/>
            </w:tabs>
            <w:rPr>
              <w:rFonts w:eastAsiaTheme="minorEastAsia"/>
              <w:noProof/>
              <w:color w:val="auto"/>
              <w:szCs w:val="22"/>
            </w:rPr>
          </w:pPr>
          <w:hyperlink w:anchor="_Toc89013059" w:history="1">
            <w:r w:rsidRPr="008762DF">
              <w:rPr>
                <w:rStyle w:val="Hyperlink"/>
                <w:noProof/>
                <w:lang w:val="en-GB"/>
              </w:rPr>
              <w:t>4.4</w:t>
            </w:r>
            <w:r>
              <w:rPr>
                <w:rFonts w:eastAsiaTheme="minorEastAsia"/>
                <w:noProof/>
                <w:color w:val="auto"/>
                <w:szCs w:val="22"/>
              </w:rPr>
              <w:tab/>
            </w:r>
            <w:r w:rsidRPr="008762DF">
              <w:rPr>
                <w:rStyle w:val="Hyperlink"/>
                <w:noProof/>
                <w:lang w:val="en-GB"/>
              </w:rPr>
              <w:t>Get started with the Planinator3000</w:t>
            </w:r>
            <w:r>
              <w:rPr>
                <w:noProof/>
                <w:webHidden/>
              </w:rPr>
              <w:tab/>
            </w:r>
            <w:r>
              <w:rPr>
                <w:noProof/>
                <w:webHidden/>
              </w:rPr>
              <w:fldChar w:fldCharType="begin"/>
            </w:r>
            <w:r>
              <w:rPr>
                <w:noProof/>
                <w:webHidden/>
              </w:rPr>
              <w:instrText xml:space="preserve"> PAGEREF _Toc89013059 \h </w:instrText>
            </w:r>
            <w:r>
              <w:rPr>
                <w:noProof/>
                <w:webHidden/>
              </w:rPr>
            </w:r>
            <w:r>
              <w:rPr>
                <w:noProof/>
                <w:webHidden/>
              </w:rPr>
              <w:fldChar w:fldCharType="separate"/>
            </w:r>
            <w:r>
              <w:rPr>
                <w:noProof/>
                <w:webHidden/>
              </w:rPr>
              <w:t>12</w:t>
            </w:r>
            <w:r>
              <w:rPr>
                <w:noProof/>
                <w:webHidden/>
              </w:rPr>
              <w:fldChar w:fldCharType="end"/>
            </w:r>
          </w:hyperlink>
        </w:p>
        <w:p w14:paraId="385DA3C1" w14:textId="54183796" w:rsidR="0020474E" w:rsidRDefault="0020474E">
          <w:pPr>
            <w:pStyle w:val="Verzeichnis1"/>
            <w:tabs>
              <w:tab w:val="left" w:pos="440"/>
              <w:tab w:val="right" w:leader="dot" w:pos="9017"/>
            </w:tabs>
            <w:rPr>
              <w:rFonts w:eastAsiaTheme="minorEastAsia"/>
              <w:noProof/>
              <w:color w:val="auto"/>
              <w:szCs w:val="22"/>
            </w:rPr>
          </w:pPr>
          <w:hyperlink w:anchor="_Toc89013060" w:history="1">
            <w:r w:rsidRPr="008762DF">
              <w:rPr>
                <w:rStyle w:val="Hyperlink"/>
                <w:noProof/>
              </w:rPr>
              <w:t>5.</w:t>
            </w:r>
            <w:r>
              <w:rPr>
                <w:rFonts w:eastAsiaTheme="minorEastAsia"/>
                <w:noProof/>
                <w:color w:val="auto"/>
                <w:szCs w:val="22"/>
              </w:rPr>
              <w:tab/>
            </w:r>
            <w:r w:rsidRPr="008762DF">
              <w:rPr>
                <w:rStyle w:val="Hyperlink"/>
                <w:noProof/>
              </w:rPr>
              <w:t>Review (Dozentenansicht)</w:t>
            </w:r>
            <w:r>
              <w:rPr>
                <w:noProof/>
                <w:webHidden/>
              </w:rPr>
              <w:tab/>
            </w:r>
            <w:r>
              <w:rPr>
                <w:noProof/>
                <w:webHidden/>
              </w:rPr>
              <w:fldChar w:fldCharType="begin"/>
            </w:r>
            <w:r>
              <w:rPr>
                <w:noProof/>
                <w:webHidden/>
              </w:rPr>
              <w:instrText xml:space="preserve"> PAGEREF _Toc89013060 \h </w:instrText>
            </w:r>
            <w:r>
              <w:rPr>
                <w:noProof/>
                <w:webHidden/>
              </w:rPr>
            </w:r>
            <w:r>
              <w:rPr>
                <w:noProof/>
                <w:webHidden/>
              </w:rPr>
              <w:fldChar w:fldCharType="separate"/>
            </w:r>
            <w:r>
              <w:rPr>
                <w:noProof/>
                <w:webHidden/>
              </w:rPr>
              <w:t>14</w:t>
            </w:r>
            <w:r>
              <w:rPr>
                <w:noProof/>
                <w:webHidden/>
              </w:rPr>
              <w:fldChar w:fldCharType="end"/>
            </w:r>
          </w:hyperlink>
        </w:p>
        <w:p w14:paraId="6E7794CF" w14:textId="7B6004E4" w:rsidR="00376591" w:rsidRDefault="00376591">
          <w:r>
            <w:rPr>
              <w:b/>
              <w:bCs/>
            </w:rPr>
            <w:fldChar w:fldCharType="end"/>
          </w:r>
        </w:p>
      </w:sdtContent>
    </w:sdt>
    <w:p w14:paraId="785D1869" w14:textId="01E2BA4E" w:rsidR="001D0404" w:rsidRDefault="001D0404" w:rsidP="001D0404"/>
    <w:p w14:paraId="42A39196" w14:textId="77777777" w:rsidR="00E23DAB" w:rsidRDefault="00E23DAB">
      <w:pPr>
        <w:rPr>
          <w:b/>
          <w:bCs/>
          <w:caps/>
          <w:color w:val="1F4E79" w:themeColor="accent1" w:themeShade="80"/>
          <w:sz w:val="28"/>
        </w:rPr>
      </w:pPr>
      <w:r>
        <w:br w:type="page"/>
      </w:r>
    </w:p>
    <w:p w14:paraId="3E583D08" w14:textId="062132B9" w:rsidR="00C93B45" w:rsidRPr="00BE2B2E" w:rsidRDefault="00F713FB">
      <w:pPr>
        <w:pStyle w:val="berschrift1"/>
      </w:pPr>
      <w:bookmarkStart w:id="0" w:name="_Toc89013051"/>
      <w:r>
        <w:lastRenderedPageBreak/>
        <w:t>Kurze Zusammenfassung</w:t>
      </w:r>
      <w:bookmarkEnd w:id="0"/>
    </w:p>
    <w:p w14:paraId="5A2A4075" w14:textId="02A3EAC5" w:rsidR="00C93B45" w:rsidRPr="00BE2B2E" w:rsidRDefault="00F00321" w:rsidP="005A6FBD">
      <w:pPr>
        <w:pStyle w:val="Specialberschrift"/>
      </w:pPr>
      <w:r>
        <w:t>Einführung</w:t>
      </w:r>
    </w:p>
    <w:tbl>
      <w:tblPr>
        <w:tblStyle w:val="TipTable"/>
        <w:tblW w:w="5000" w:type="pct"/>
        <w:tblLook w:val="04A0" w:firstRow="1" w:lastRow="0" w:firstColumn="1" w:lastColumn="0" w:noHBand="0" w:noVBand="1"/>
      </w:tblPr>
      <w:tblGrid>
        <w:gridCol w:w="556"/>
        <w:gridCol w:w="8471"/>
      </w:tblGrid>
      <w:tr w:rsidR="008A0C5B" w:rsidRPr="00BE2B2E" w14:paraId="0B496D07" w14:textId="77777777" w:rsidTr="00666980">
        <w:tc>
          <w:tcPr>
            <w:cnfStyle w:val="001000000000" w:firstRow="0" w:lastRow="0" w:firstColumn="1" w:lastColumn="0" w:oddVBand="0" w:evenVBand="0" w:oddHBand="0" w:evenHBand="0" w:firstRowFirstColumn="0" w:firstRowLastColumn="0" w:lastRowFirstColumn="0" w:lastRowLastColumn="0"/>
            <w:tcW w:w="308" w:type="pct"/>
          </w:tcPr>
          <w:p w14:paraId="39D8DCCA" w14:textId="77777777" w:rsidR="008A0C5B" w:rsidRPr="00BE2B2E" w:rsidRDefault="008A0C5B" w:rsidP="00666980"/>
        </w:tc>
        <w:tc>
          <w:tcPr>
            <w:tcW w:w="4692" w:type="pct"/>
          </w:tcPr>
          <w:p w14:paraId="4F9B138A" w14:textId="452C681E" w:rsidR="008A0C5B" w:rsidRPr="003B2016" w:rsidRDefault="000D7747" w:rsidP="00666980">
            <w:pPr>
              <w:pStyle w:val="Tipptext"/>
              <w:ind w:left="170" w:right="578"/>
              <w:cnfStyle w:val="000000000000" w:firstRow="0" w:lastRow="0" w:firstColumn="0" w:lastColumn="0" w:oddVBand="0" w:evenVBand="0" w:oddHBand="0" w:evenHBand="0" w:firstRowFirstColumn="0" w:firstRowLastColumn="0" w:lastRowFirstColumn="0" w:lastRowLastColumn="0"/>
              <w:rPr>
                <w:i w:val="0"/>
                <w:iCs w:val="0"/>
              </w:rPr>
            </w:pPr>
            <w:r>
              <w:rPr>
                <w:i w:val="0"/>
                <w:iCs w:val="0"/>
              </w:rPr>
              <w:t>Einleitung zur Ergebnisdokumentation</w:t>
            </w:r>
          </w:p>
        </w:tc>
      </w:tr>
    </w:tbl>
    <w:p w14:paraId="2AB82B58" w14:textId="77777777" w:rsidR="00CA43F1" w:rsidRPr="00863F87" w:rsidRDefault="00CA43F1" w:rsidP="00CA43F1">
      <w:pPr>
        <w:pStyle w:val="Specialberschrift"/>
        <w:rPr>
          <w:sz w:val="4"/>
          <w:szCs w:val="4"/>
        </w:rPr>
      </w:pPr>
    </w:p>
    <w:p w14:paraId="7663A7AE" w14:textId="702762AA" w:rsidR="00CA43F1" w:rsidRPr="00BE2B2E" w:rsidRDefault="00305246" w:rsidP="00CA43F1">
      <w:pPr>
        <w:pStyle w:val="Specialberschrift"/>
      </w:pPr>
      <w:r>
        <w:t>Projektstatus</w:t>
      </w:r>
    </w:p>
    <w:tbl>
      <w:tblPr>
        <w:tblStyle w:val="TipTable"/>
        <w:tblW w:w="5000" w:type="pct"/>
        <w:tblLook w:val="04A0" w:firstRow="1" w:lastRow="0" w:firstColumn="1" w:lastColumn="0" w:noHBand="0" w:noVBand="1"/>
      </w:tblPr>
      <w:tblGrid>
        <w:gridCol w:w="556"/>
        <w:gridCol w:w="8471"/>
      </w:tblGrid>
      <w:tr w:rsidR="00CA43F1" w:rsidRPr="00BE2B2E" w14:paraId="27286C79" w14:textId="77777777" w:rsidTr="00650AFB">
        <w:tc>
          <w:tcPr>
            <w:cnfStyle w:val="001000000000" w:firstRow="0" w:lastRow="0" w:firstColumn="1" w:lastColumn="0" w:oddVBand="0" w:evenVBand="0" w:oddHBand="0" w:evenHBand="0" w:firstRowFirstColumn="0" w:firstRowLastColumn="0" w:lastRowFirstColumn="0" w:lastRowLastColumn="0"/>
            <w:tcW w:w="308" w:type="pct"/>
          </w:tcPr>
          <w:p w14:paraId="6824C0CF" w14:textId="77777777" w:rsidR="00CA43F1" w:rsidRPr="00BE2B2E" w:rsidRDefault="00CA43F1" w:rsidP="00650AFB"/>
        </w:tc>
        <w:tc>
          <w:tcPr>
            <w:tcW w:w="4692" w:type="pct"/>
          </w:tcPr>
          <w:p w14:paraId="6505B61D" w14:textId="68537D5B" w:rsidR="00CA43F1" w:rsidRPr="003B2016" w:rsidRDefault="7FAFC5F7" w:rsidP="00650AFB">
            <w:pPr>
              <w:pStyle w:val="Tipptext"/>
              <w:ind w:left="170" w:right="578"/>
              <w:cnfStyle w:val="000000000000" w:firstRow="0" w:lastRow="0" w:firstColumn="0" w:lastColumn="0" w:oddVBand="0" w:evenVBand="0" w:oddHBand="0" w:evenHBand="0" w:firstRowFirstColumn="0" w:firstRowLastColumn="0" w:lastRowFirstColumn="0" w:lastRowLastColumn="0"/>
              <w:rPr>
                <w:i w:val="0"/>
                <w:iCs w:val="0"/>
              </w:rPr>
            </w:pPr>
            <w:r w:rsidRPr="53376ED9">
              <w:rPr>
                <w:i w:val="0"/>
                <w:iCs w:val="0"/>
              </w:rPr>
              <w:t xml:space="preserve">Aufsummierung aller Projektkosten zu neuem Gesamtwert von 27.494,85 </w:t>
            </w:r>
            <w:r w:rsidR="2DC02753" w:rsidRPr="53376ED9">
              <w:rPr>
                <w:i w:val="0"/>
                <w:iCs w:val="0"/>
              </w:rPr>
              <w:t>€</w:t>
            </w:r>
          </w:p>
        </w:tc>
      </w:tr>
    </w:tbl>
    <w:p w14:paraId="4DD95A73" w14:textId="3960E704" w:rsidR="00C93B45" w:rsidRPr="00863F87" w:rsidRDefault="00C93B45">
      <w:pPr>
        <w:rPr>
          <w:sz w:val="4"/>
          <w:szCs w:val="4"/>
        </w:rPr>
      </w:pPr>
    </w:p>
    <w:p w14:paraId="266FCE10" w14:textId="2CC09333" w:rsidR="00C93B45" w:rsidRDefault="00305246" w:rsidP="005A6FBD">
      <w:pPr>
        <w:pStyle w:val="Specialberschrift"/>
      </w:pPr>
      <w:r w:rsidRPr="00305246">
        <w:t>Projekt-Dokumentation</w:t>
      </w:r>
    </w:p>
    <w:tbl>
      <w:tblPr>
        <w:tblStyle w:val="TipTable"/>
        <w:tblW w:w="5000" w:type="pct"/>
        <w:tblLook w:val="04A0" w:firstRow="1" w:lastRow="0" w:firstColumn="1" w:lastColumn="0" w:noHBand="0" w:noVBand="1"/>
      </w:tblPr>
      <w:tblGrid>
        <w:gridCol w:w="6"/>
        <w:gridCol w:w="9021"/>
      </w:tblGrid>
      <w:tr w:rsidR="008A0C5B" w:rsidRPr="00BE2B2E" w14:paraId="09B1C1F6" w14:textId="77777777" w:rsidTr="006B49F0">
        <w:tc>
          <w:tcPr>
            <w:cnfStyle w:val="001000000000" w:firstRow="0" w:lastRow="0" w:firstColumn="1" w:lastColumn="0" w:oddVBand="0" w:evenVBand="0" w:oddHBand="0" w:evenHBand="0" w:firstRowFirstColumn="0" w:firstRowLastColumn="0" w:lastRowFirstColumn="0" w:lastRowLastColumn="0"/>
            <w:tcW w:w="3" w:type="pct"/>
          </w:tcPr>
          <w:p w14:paraId="3AC9C931" w14:textId="77777777" w:rsidR="008A0C5B" w:rsidRPr="00BE2B2E" w:rsidRDefault="008A0C5B" w:rsidP="00666980"/>
        </w:tc>
        <w:tc>
          <w:tcPr>
            <w:tcW w:w="4997" w:type="pct"/>
          </w:tcPr>
          <w:p w14:paraId="6A383763" w14:textId="5BAEF32F" w:rsidR="008A0C5B" w:rsidRPr="003B2016" w:rsidRDefault="7FAFC5F7" w:rsidP="00B73040">
            <w:pPr>
              <w:pStyle w:val="Tipptext"/>
              <w:ind w:left="699" w:right="578"/>
              <w:cnfStyle w:val="000000000000" w:firstRow="0" w:lastRow="0" w:firstColumn="0" w:lastColumn="0" w:oddVBand="0" w:evenVBand="0" w:oddHBand="0" w:evenHBand="0" w:firstRowFirstColumn="0" w:firstRowLastColumn="0" w:lastRowFirstColumn="0" w:lastRowLastColumn="0"/>
              <w:rPr>
                <w:i w:val="0"/>
                <w:iCs w:val="0"/>
              </w:rPr>
            </w:pPr>
            <w:r w:rsidRPr="53376ED9">
              <w:rPr>
                <w:i w:val="0"/>
                <w:iCs w:val="0"/>
              </w:rPr>
              <w:t xml:space="preserve">Beschriebener Projektablauf und Unterscheidung von ursprünglicher Projektplanung. </w:t>
            </w:r>
            <w:r w:rsidR="20895036" w:rsidRPr="53376ED9">
              <w:rPr>
                <w:i w:val="0"/>
                <w:iCs w:val="0"/>
              </w:rPr>
              <w:t xml:space="preserve">Grundsätzlich wurde Projekt erfolgreich abgeschlossen. Dabei lief das Vorgehen mit </w:t>
            </w:r>
            <w:r w:rsidRPr="53376ED9">
              <w:rPr>
                <w:i w:val="0"/>
                <w:iCs w:val="0"/>
              </w:rPr>
              <w:t xml:space="preserve">Verantwortlichkeiten und Meilensteine gut. </w:t>
            </w:r>
            <w:r w:rsidR="05D171AF" w:rsidRPr="53376ED9">
              <w:rPr>
                <w:i w:val="0"/>
                <w:iCs w:val="0"/>
              </w:rPr>
              <w:t>Trotzdem gab es e</w:t>
            </w:r>
            <w:r w:rsidRPr="53376ED9">
              <w:rPr>
                <w:i w:val="0"/>
                <w:iCs w:val="0"/>
              </w:rPr>
              <w:t>inige Herausforderungen bei dem Programmieren, die erfolgreich gelöst wurden.</w:t>
            </w:r>
          </w:p>
        </w:tc>
      </w:tr>
    </w:tbl>
    <w:p w14:paraId="47AF326C" w14:textId="4E557F68" w:rsidR="00C93B45" w:rsidRPr="00863F87" w:rsidRDefault="00C93B45">
      <w:pPr>
        <w:rPr>
          <w:sz w:val="4"/>
          <w:szCs w:val="4"/>
        </w:rPr>
      </w:pPr>
    </w:p>
    <w:p w14:paraId="5BFA2514" w14:textId="4FC57F07" w:rsidR="00C93B45" w:rsidRPr="00BE2B2E" w:rsidRDefault="00305246" w:rsidP="00D63330">
      <w:pPr>
        <w:pStyle w:val="Specialberschrift"/>
      </w:pPr>
      <w:r w:rsidRPr="00305246">
        <w:t>Technische Dokumentation</w:t>
      </w:r>
    </w:p>
    <w:tbl>
      <w:tblPr>
        <w:tblStyle w:val="TipTable"/>
        <w:tblW w:w="5000" w:type="pct"/>
        <w:tblLook w:val="04A0" w:firstRow="1" w:lastRow="0" w:firstColumn="1" w:lastColumn="0" w:noHBand="0" w:noVBand="1"/>
      </w:tblPr>
      <w:tblGrid>
        <w:gridCol w:w="556"/>
        <w:gridCol w:w="8471"/>
      </w:tblGrid>
      <w:tr w:rsidR="008A0C5B" w:rsidRPr="00BE2B2E" w14:paraId="19B91FCF" w14:textId="77777777" w:rsidTr="00666980">
        <w:tc>
          <w:tcPr>
            <w:cnfStyle w:val="001000000000" w:firstRow="0" w:lastRow="0" w:firstColumn="1" w:lastColumn="0" w:oddVBand="0" w:evenVBand="0" w:oddHBand="0" w:evenHBand="0" w:firstRowFirstColumn="0" w:firstRowLastColumn="0" w:lastRowFirstColumn="0" w:lastRowLastColumn="0"/>
            <w:tcW w:w="308" w:type="pct"/>
          </w:tcPr>
          <w:p w14:paraId="3EFD5047" w14:textId="77777777" w:rsidR="008A0C5B" w:rsidRPr="00BE2B2E" w:rsidRDefault="008A0C5B" w:rsidP="00666980"/>
        </w:tc>
        <w:tc>
          <w:tcPr>
            <w:tcW w:w="4692" w:type="pct"/>
          </w:tcPr>
          <w:p w14:paraId="16FD97E6" w14:textId="0CE99186" w:rsidR="008A0C5B" w:rsidRPr="003B2016" w:rsidRDefault="001516B0" w:rsidP="00666980">
            <w:pPr>
              <w:pStyle w:val="Tipptext"/>
              <w:ind w:left="170" w:right="578"/>
              <w:cnfStyle w:val="000000000000" w:firstRow="0" w:lastRow="0" w:firstColumn="0" w:lastColumn="0" w:oddVBand="0" w:evenVBand="0" w:oddHBand="0" w:evenHBand="0" w:firstRowFirstColumn="0" w:firstRowLastColumn="0" w:lastRowFirstColumn="0" w:lastRowLastColumn="0"/>
              <w:rPr>
                <w:i w:val="0"/>
                <w:iCs w:val="0"/>
              </w:rPr>
            </w:pPr>
            <w:r>
              <w:rPr>
                <w:i w:val="0"/>
                <w:iCs w:val="0"/>
              </w:rPr>
              <w:t>Grundaufbau und t</w:t>
            </w:r>
            <w:r w:rsidR="00D83DDD">
              <w:rPr>
                <w:i w:val="0"/>
                <w:iCs w:val="0"/>
              </w:rPr>
              <w:t xml:space="preserve">echnische Einzelheiten werden anhand von einzelnen Beispielen erläutert. Außerdem wird eine Anleitung </w:t>
            </w:r>
            <w:r w:rsidR="00AD454C">
              <w:rPr>
                <w:i w:val="0"/>
                <w:iCs w:val="0"/>
              </w:rPr>
              <w:t xml:space="preserve">zur Einrichtung benötigter Ressourcen des </w:t>
            </w:r>
            <w:proofErr w:type="spellStart"/>
            <w:r w:rsidR="00AD454C">
              <w:rPr>
                <w:i w:val="0"/>
                <w:iCs w:val="0"/>
              </w:rPr>
              <w:t>Planin</w:t>
            </w:r>
            <w:r w:rsidR="00C37223">
              <w:rPr>
                <w:i w:val="0"/>
                <w:iCs w:val="0"/>
              </w:rPr>
              <w:t>a</w:t>
            </w:r>
            <w:r w:rsidR="00AD454C">
              <w:rPr>
                <w:i w:val="0"/>
                <w:iCs w:val="0"/>
              </w:rPr>
              <w:t>tors</w:t>
            </w:r>
            <w:proofErr w:type="spellEnd"/>
            <w:r w:rsidR="00AD454C">
              <w:rPr>
                <w:i w:val="0"/>
                <w:iCs w:val="0"/>
              </w:rPr>
              <w:t xml:space="preserve"> </w:t>
            </w:r>
            <w:r w:rsidR="00D83DDD">
              <w:rPr>
                <w:i w:val="0"/>
                <w:iCs w:val="0"/>
              </w:rPr>
              <w:t>für Linux un</w:t>
            </w:r>
            <w:r w:rsidR="00496327">
              <w:rPr>
                <w:i w:val="0"/>
                <w:iCs w:val="0"/>
              </w:rPr>
              <w:t xml:space="preserve">d Windows </w:t>
            </w:r>
            <w:r w:rsidR="00CF2C50">
              <w:rPr>
                <w:i w:val="0"/>
                <w:iCs w:val="0"/>
              </w:rPr>
              <w:t>geliefert</w:t>
            </w:r>
            <w:r w:rsidR="00AD454C">
              <w:rPr>
                <w:i w:val="0"/>
                <w:iCs w:val="0"/>
              </w:rPr>
              <w:t>.</w:t>
            </w:r>
          </w:p>
        </w:tc>
      </w:tr>
    </w:tbl>
    <w:p w14:paraId="135D4049" w14:textId="77777777" w:rsidR="008D41ED" w:rsidRPr="00863F87" w:rsidRDefault="008D41ED" w:rsidP="00CA43F1">
      <w:pPr>
        <w:rPr>
          <w:sz w:val="4"/>
          <w:szCs w:val="4"/>
        </w:rPr>
      </w:pPr>
    </w:p>
    <w:p w14:paraId="7B77F334" w14:textId="3AE6E2AF" w:rsidR="00CA43F1" w:rsidRPr="00BE2B2E" w:rsidRDefault="00305246" w:rsidP="00CA43F1">
      <w:pPr>
        <w:pStyle w:val="Specialberschrift"/>
      </w:pPr>
      <w:r>
        <w:t>Review (</w:t>
      </w:r>
      <w:r w:rsidR="003234C4">
        <w:t xml:space="preserve">Dozentenansicht) </w:t>
      </w:r>
    </w:p>
    <w:tbl>
      <w:tblPr>
        <w:tblStyle w:val="TipTable"/>
        <w:tblW w:w="5000" w:type="pct"/>
        <w:tblLook w:val="04A0" w:firstRow="1" w:lastRow="0" w:firstColumn="1" w:lastColumn="0" w:noHBand="0" w:noVBand="1"/>
      </w:tblPr>
      <w:tblGrid>
        <w:gridCol w:w="556"/>
        <w:gridCol w:w="8471"/>
      </w:tblGrid>
      <w:tr w:rsidR="00CA43F1" w:rsidRPr="00BE2B2E" w14:paraId="6657609C" w14:textId="77777777" w:rsidTr="00650AFB">
        <w:tc>
          <w:tcPr>
            <w:cnfStyle w:val="001000000000" w:firstRow="0" w:lastRow="0" w:firstColumn="1" w:lastColumn="0" w:oddVBand="0" w:evenVBand="0" w:oddHBand="0" w:evenHBand="0" w:firstRowFirstColumn="0" w:firstRowLastColumn="0" w:lastRowFirstColumn="0" w:lastRowLastColumn="0"/>
            <w:tcW w:w="308" w:type="pct"/>
          </w:tcPr>
          <w:p w14:paraId="43BA050E" w14:textId="77777777" w:rsidR="00CA43F1" w:rsidRPr="00BE2B2E" w:rsidRDefault="00CA43F1" w:rsidP="00650AFB"/>
        </w:tc>
        <w:tc>
          <w:tcPr>
            <w:tcW w:w="4692" w:type="pct"/>
          </w:tcPr>
          <w:p w14:paraId="5260CAF8" w14:textId="399248CF" w:rsidR="00CA43F1" w:rsidRPr="003B2016" w:rsidRDefault="000D7747" w:rsidP="00650AFB">
            <w:pPr>
              <w:pStyle w:val="Tipptext"/>
              <w:ind w:left="170" w:right="578"/>
              <w:cnfStyle w:val="000000000000" w:firstRow="0" w:lastRow="0" w:firstColumn="0" w:lastColumn="0" w:oddVBand="0" w:evenVBand="0" w:oddHBand="0" w:evenHBand="0" w:firstRowFirstColumn="0" w:firstRowLastColumn="0" w:lastRowFirstColumn="0" w:lastRowLastColumn="0"/>
              <w:rPr>
                <w:i w:val="0"/>
                <w:iCs w:val="0"/>
              </w:rPr>
            </w:pPr>
            <w:r>
              <w:rPr>
                <w:i w:val="0"/>
                <w:iCs w:val="0"/>
              </w:rPr>
              <w:t>Projektdokumentation, verwendete Tools und Zeitplanung können noch optimiert werden. Gut liefen die Verantwortlichkeiten, Kommunikation und Umgang mit Herausforderungen.</w:t>
            </w:r>
          </w:p>
        </w:tc>
      </w:tr>
    </w:tbl>
    <w:p w14:paraId="65890C8A" w14:textId="20699809" w:rsidR="00C93B45" w:rsidRPr="00863F87" w:rsidRDefault="00C93B45">
      <w:pPr>
        <w:rPr>
          <w:sz w:val="4"/>
          <w:szCs w:val="4"/>
        </w:rPr>
      </w:pPr>
    </w:p>
    <w:p w14:paraId="34E1719D" w14:textId="503F2950" w:rsidR="00A522EF" w:rsidRDefault="00A522EF" w:rsidP="00A522EF">
      <w:pPr>
        <w:pStyle w:val="Specialberschrift"/>
        <w:rPr>
          <w:sz w:val="4"/>
          <w:szCs w:val="4"/>
        </w:rPr>
      </w:pPr>
    </w:p>
    <w:p w14:paraId="2220B349" w14:textId="5B8ACD76" w:rsidR="00563060" w:rsidRDefault="00563060">
      <w:r>
        <w:br w:type="page"/>
      </w:r>
    </w:p>
    <w:p w14:paraId="39FFAE1D" w14:textId="0AF08D76" w:rsidR="007F04FF" w:rsidRDefault="00845F65" w:rsidP="00A442E9">
      <w:pPr>
        <w:pStyle w:val="Special2mitAuflistungImInhaltsverzeichnis"/>
      </w:pPr>
      <w:bookmarkStart w:id="1" w:name="_Toc89013052"/>
      <w:r>
        <w:lastRenderedPageBreak/>
        <w:t>Einführung</w:t>
      </w:r>
      <w:bookmarkEnd w:id="1"/>
    </w:p>
    <w:p w14:paraId="79D69C2F" w14:textId="1A2CCCFC" w:rsidR="00D55EE1" w:rsidRDefault="003941B3" w:rsidP="00845F65">
      <w:r>
        <w:t>Sehr geehrte Damen und Herren,</w:t>
      </w:r>
    </w:p>
    <w:p w14:paraId="51F9CF21" w14:textId="2710524C" w:rsidR="003941B3" w:rsidRDefault="008A3A00" w:rsidP="00845F65">
      <w:r>
        <w:t>Vielen Dank, dass Sie sich für unser</w:t>
      </w:r>
      <w:r w:rsidR="00A81104">
        <w:t>en Planinator 3000</w:t>
      </w:r>
      <w:r w:rsidR="00C62035">
        <w:t>, ihr Budgetverwaltun</w:t>
      </w:r>
      <w:r w:rsidR="00F640DC">
        <w:t>g</w:t>
      </w:r>
      <w:r w:rsidR="00C62035">
        <w:t>ssystem,</w:t>
      </w:r>
      <w:r w:rsidR="00A81104">
        <w:t xml:space="preserve"> </w:t>
      </w:r>
      <w:r>
        <w:t>entschieden</w:t>
      </w:r>
      <w:r w:rsidR="00A81104">
        <w:t xml:space="preserve"> haben</w:t>
      </w:r>
      <w:r>
        <w:t xml:space="preserve">. Wir hoffen, dass </w:t>
      </w:r>
      <w:r w:rsidR="001C0FC3">
        <w:t xml:space="preserve">unser gemeinsames </w:t>
      </w:r>
      <w:r>
        <w:t xml:space="preserve">Projekt in einem zufriedenstellenden Rahmen absolviert wurde. </w:t>
      </w:r>
      <w:r w:rsidR="00E235E3">
        <w:t xml:space="preserve">Eine detaillierte Anweisung zur Nutzung des Programms </w:t>
      </w:r>
      <w:r w:rsidR="00AA4E64">
        <w:t>finden Sie in unserem angehängten Benutzerhandbuch.</w:t>
      </w:r>
    </w:p>
    <w:p w14:paraId="7F565843" w14:textId="1EE6C406" w:rsidR="00D723C8" w:rsidRDefault="00D723C8" w:rsidP="00845F65">
      <w:r>
        <w:t xml:space="preserve">Unser junges innovatives Team hat sich viel Mühe gegeben ein herausragendes Produkt </w:t>
      </w:r>
      <w:r w:rsidR="00B65D5F">
        <w:t xml:space="preserve">mit Herzblut zu liefern, ganz nach dem Motto </w:t>
      </w:r>
      <w:r w:rsidR="00C2159A">
        <w:t>„</w:t>
      </w:r>
      <w:r w:rsidR="001971B9">
        <w:t>eine strahlende Zukunft mit unseren Services</w:t>
      </w:r>
      <w:r w:rsidR="00C2159A">
        <w:t>“.</w:t>
      </w:r>
    </w:p>
    <w:p w14:paraId="461BF9C3" w14:textId="2305F71C" w:rsidR="00C2159A" w:rsidRDefault="00C2159A" w:rsidP="00E235E3">
      <w:r>
        <w:t xml:space="preserve">Bei abschließenden Fragen wenden Sie sich bitte an ihren Ansprechpartner Adam Weinschenk unter der Telefonnummer </w:t>
      </w:r>
      <w:r w:rsidR="00AD1F5B">
        <w:t xml:space="preserve">+49 711 </w:t>
      </w:r>
      <w:r w:rsidR="00573D57">
        <w:t>99796866 oder per Mail an support@</w:t>
      </w:r>
      <w:r w:rsidR="00E235E3">
        <w:t>lahmmp.de</w:t>
      </w:r>
      <w:r w:rsidR="00AD1F5B">
        <w:t>.</w:t>
      </w:r>
    </w:p>
    <w:p w14:paraId="1A5C80A1" w14:textId="1EB7EA7E" w:rsidR="00573D57" w:rsidRPr="00845F65" w:rsidRDefault="00AD1F5B" w:rsidP="00845F65">
      <w:r>
        <w:t xml:space="preserve">Viel Erfolg auf </w:t>
      </w:r>
      <w:r w:rsidR="00573D57">
        <w:t>ihrem zukünftigen Weg</w:t>
      </w:r>
      <w:r w:rsidR="00573D57">
        <w:br/>
        <w:t>Ihr LAHMMP Projektteam</w:t>
      </w:r>
    </w:p>
    <w:p w14:paraId="0FB1D9D7" w14:textId="77777777" w:rsidR="00845F65" w:rsidRDefault="00845F65">
      <w:pPr>
        <w:rPr>
          <w:rFonts w:asciiTheme="majorHAnsi" w:hAnsiTheme="majorHAnsi"/>
          <w:b/>
          <w:bCs/>
          <w:color w:val="1F4E79" w:themeColor="accent1" w:themeShade="80"/>
          <w:sz w:val="28"/>
        </w:rPr>
      </w:pPr>
      <w:r>
        <w:br w:type="page"/>
      </w:r>
    </w:p>
    <w:p w14:paraId="566E7899" w14:textId="54368A6E" w:rsidR="00B93605" w:rsidRDefault="006C04C7" w:rsidP="00A442E9">
      <w:pPr>
        <w:pStyle w:val="Special2mitAuflistungImInhaltsverzeichnis"/>
      </w:pPr>
      <w:bookmarkStart w:id="2" w:name="_Toc89013053"/>
      <w:r>
        <w:lastRenderedPageBreak/>
        <w:t>Projektstatus</w:t>
      </w:r>
      <w:bookmarkEnd w:id="2"/>
    </w:p>
    <w:p w14:paraId="5C86CA22" w14:textId="5097E754" w:rsidR="00B57352" w:rsidRDefault="00091221" w:rsidP="006C04C7">
      <w:r>
        <w:t>In dem Zwischenbericht</w:t>
      </w:r>
      <w:r w:rsidR="00B52442">
        <w:t xml:space="preserve"> </w:t>
      </w:r>
      <w:r w:rsidR="00B50ED9">
        <w:t xml:space="preserve">von dem </w:t>
      </w:r>
      <w:r w:rsidR="00497682">
        <w:t>23.10.2021</w:t>
      </w:r>
      <w:r w:rsidR="0027575A">
        <w:t xml:space="preserve"> wurde eine Erhöhung des Budgets </w:t>
      </w:r>
      <w:r w:rsidR="00997F75">
        <w:t xml:space="preserve">für den Prototyp I </w:t>
      </w:r>
      <w:r w:rsidR="001B33EA">
        <w:t>dargelegt</w:t>
      </w:r>
      <w:r w:rsidR="0027575A">
        <w:t xml:space="preserve">. In diesem </w:t>
      </w:r>
      <w:r w:rsidR="00F945C4">
        <w:t xml:space="preserve">Bericht </w:t>
      </w:r>
      <w:r w:rsidR="0027575A">
        <w:t>wurde</w:t>
      </w:r>
      <w:r w:rsidR="00395796">
        <w:t xml:space="preserve"> durch</w:t>
      </w:r>
      <w:r w:rsidR="0027575A">
        <w:t xml:space="preserve"> ein</w:t>
      </w:r>
      <w:r w:rsidR="00395796">
        <w:t>en</w:t>
      </w:r>
      <w:r w:rsidR="0027575A">
        <w:t xml:space="preserve"> Forecast </w:t>
      </w:r>
      <w:r w:rsidR="003D19F3">
        <w:t>gezeigt</w:t>
      </w:r>
      <w:r w:rsidR="001B14E6">
        <w:t xml:space="preserve">, </w:t>
      </w:r>
      <w:r w:rsidR="0046582F">
        <w:t>wie die Projektkosten sich bei gleichbleibenden prozentualen Mehraufwänden entwickeln würde</w:t>
      </w:r>
      <w:r w:rsidR="00395796">
        <w:t>n</w:t>
      </w:r>
      <w:r w:rsidR="00A20A91">
        <w:t xml:space="preserve">. </w:t>
      </w:r>
      <w:r w:rsidR="00425BCA">
        <w:t>Gleichzeitig</w:t>
      </w:r>
      <w:r w:rsidR="00A20A91">
        <w:t xml:space="preserve"> wurde </w:t>
      </w:r>
      <w:r w:rsidR="00841E58">
        <w:t>umrissen</w:t>
      </w:r>
      <w:r w:rsidR="00B17D58">
        <w:t>, warum dies vermutlich nicht der Fall sein wird.</w:t>
      </w:r>
      <w:r w:rsidR="003812AE">
        <w:t xml:space="preserve"> </w:t>
      </w:r>
      <w:r w:rsidR="0058521A">
        <w:t>Die finalen Projektkosten bewegen sich innerhalb des Forecastrahmens</w:t>
      </w:r>
      <w:r w:rsidR="001545EA">
        <w:t xml:space="preserve">. </w:t>
      </w:r>
      <w:r w:rsidR="00BD534E">
        <w:t xml:space="preserve">Es sind noch einige </w:t>
      </w:r>
      <w:r w:rsidR="004A29D1">
        <w:t xml:space="preserve">Herausforderungen auf uns zugekommen, die </w:t>
      </w:r>
      <w:r w:rsidR="00FF52F6">
        <w:t>überwiegend</w:t>
      </w:r>
      <w:r w:rsidR="004A29D1">
        <w:t xml:space="preserve"> durch </w:t>
      </w:r>
      <w:r w:rsidR="00085639">
        <w:t>den eingeplanten Puffer aufgefangen</w:t>
      </w:r>
      <w:r w:rsidR="004A29D1">
        <w:t xml:space="preserve"> wurden</w:t>
      </w:r>
      <w:r w:rsidR="00085639">
        <w:t>. A</w:t>
      </w:r>
      <w:r w:rsidR="004A29D1">
        <w:t xml:space="preserve">llerdings sind </w:t>
      </w:r>
      <w:r w:rsidR="00AA4566">
        <w:t>dennoch</w:t>
      </w:r>
      <w:r w:rsidR="004A29D1">
        <w:t xml:space="preserve"> einige zusätzliche Arbeitsstunden hinzugekommen</w:t>
      </w:r>
      <w:r w:rsidR="005626B8">
        <w:t>.</w:t>
      </w:r>
    </w:p>
    <w:p w14:paraId="7B7E44B5" w14:textId="77777777" w:rsidR="00B57352" w:rsidRDefault="00B57352" w:rsidP="006C04C7"/>
    <w:tbl>
      <w:tblPr>
        <w:tblStyle w:val="ProjectScopeTable"/>
        <w:tblW w:w="8904" w:type="dxa"/>
        <w:tblInd w:w="113" w:type="dxa"/>
        <w:tblLayout w:type="fixed"/>
        <w:tblLook w:val="04A0" w:firstRow="1" w:lastRow="0" w:firstColumn="1" w:lastColumn="0" w:noHBand="0" w:noVBand="1"/>
      </w:tblPr>
      <w:tblGrid>
        <w:gridCol w:w="2009"/>
        <w:gridCol w:w="992"/>
        <w:gridCol w:w="709"/>
        <w:gridCol w:w="1275"/>
        <w:gridCol w:w="1418"/>
        <w:gridCol w:w="2501"/>
      </w:tblGrid>
      <w:tr w:rsidR="00B57352" w14:paraId="559CA7DC" w14:textId="77777777" w:rsidTr="00905696">
        <w:trPr>
          <w:cnfStyle w:val="100000000000" w:firstRow="1" w:lastRow="0" w:firstColumn="0" w:lastColumn="0" w:oddVBand="0" w:evenVBand="0" w:oddHBand="0" w:evenHBand="0" w:firstRowFirstColumn="0" w:firstRowLastColumn="0" w:lastRowFirstColumn="0" w:lastRowLastColumn="0"/>
          <w:trHeight w:val="497"/>
        </w:trPr>
        <w:tc>
          <w:tcPr>
            <w:tcW w:w="8904" w:type="dxa"/>
            <w:gridSpan w:val="6"/>
            <w:shd w:val="clear" w:color="auto" w:fill="BDD6EE" w:themeFill="accent1" w:themeFillTint="66"/>
          </w:tcPr>
          <w:p w14:paraId="361EC5F2" w14:textId="77777777" w:rsidR="00B57352" w:rsidRDefault="00B57352" w:rsidP="00905696">
            <w:pPr>
              <w:jc w:val="center"/>
            </w:pPr>
            <w:r>
              <w:t>Projektkostenübersicht</w:t>
            </w:r>
          </w:p>
        </w:tc>
      </w:tr>
      <w:tr w:rsidR="00B57352" w14:paraId="6173D82D" w14:textId="77777777" w:rsidTr="002D4438">
        <w:trPr>
          <w:trHeight w:val="139"/>
        </w:trPr>
        <w:tc>
          <w:tcPr>
            <w:tcW w:w="2009" w:type="dxa"/>
            <w:tcBorders>
              <w:bottom w:val="single" w:sz="8" w:space="0" w:color="5B9BD5" w:themeColor="accent1"/>
            </w:tcBorders>
            <w:shd w:val="clear" w:color="auto" w:fill="DEEAF6" w:themeFill="accent1" w:themeFillTint="33"/>
          </w:tcPr>
          <w:p w14:paraId="75E07FAE" w14:textId="77777777" w:rsidR="00B57352" w:rsidRDefault="00B57352" w:rsidP="00905696">
            <w:pPr>
              <w:jc w:val="center"/>
            </w:pPr>
            <w:r>
              <w:t>Meilenstein</w:t>
            </w:r>
          </w:p>
        </w:tc>
        <w:tc>
          <w:tcPr>
            <w:tcW w:w="2976" w:type="dxa"/>
            <w:gridSpan w:val="3"/>
            <w:tcBorders>
              <w:bottom w:val="single" w:sz="8" w:space="0" w:color="5B9BD5" w:themeColor="accent1"/>
            </w:tcBorders>
            <w:shd w:val="clear" w:color="auto" w:fill="DEEAF6" w:themeFill="accent1" w:themeFillTint="33"/>
          </w:tcPr>
          <w:p w14:paraId="408F3178" w14:textId="77777777" w:rsidR="00B57352" w:rsidRDefault="00B57352" w:rsidP="00905696">
            <w:pPr>
              <w:jc w:val="center"/>
            </w:pPr>
            <w:r>
              <w:t>Stunden</w:t>
            </w:r>
          </w:p>
        </w:tc>
        <w:tc>
          <w:tcPr>
            <w:tcW w:w="1418" w:type="dxa"/>
            <w:tcBorders>
              <w:bottom w:val="single" w:sz="8" w:space="0" w:color="5B9BD5" w:themeColor="accent1"/>
            </w:tcBorders>
            <w:shd w:val="clear" w:color="auto" w:fill="DEEAF6" w:themeFill="accent1" w:themeFillTint="33"/>
          </w:tcPr>
          <w:p w14:paraId="50699ACA" w14:textId="77777777" w:rsidR="00B57352" w:rsidRDefault="00B57352" w:rsidP="00905696">
            <w:pPr>
              <w:jc w:val="center"/>
            </w:pPr>
            <w:r>
              <w:t>Differenz in €</w:t>
            </w:r>
          </w:p>
        </w:tc>
        <w:tc>
          <w:tcPr>
            <w:tcW w:w="2501" w:type="dxa"/>
            <w:tcBorders>
              <w:bottom w:val="single" w:sz="8" w:space="0" w:color="5B9BD5" w:themeColor="accent1"/>
            </w:tcBorders>
            <w:shd w:val="clear" w:color="auto" w:fill="DEEAF6" w:themeFill="accent1" w:themeFillTint="33"/>
          </w:tcPr>
          <w:p w14:paraId="7E641B2F" w14:textId="77777777" w:rsidR="00B57352" w:rsidRDefault="00B57352" w:rsidP="00905696">
            <w:pPr>
              <w:jc w:val="center"/>
            </w:pPr>
            <w:r>
              <w:t>Kosten in €</w:t>
            </w:r>
          </w:p>
        </w:tc>
      </w:tr>
      <w:tr w:rsidR="001D4666" w14:paraId="60AAD489" w14:textId="77777777" w:rsidTr="001D4666">
        <w:trPr>
          <w:trHeight w:val="508"/>
        </w:trPr>
        <w:tc>
          <w:tcPr>
            <w:tcW w:w="2009" w:type="dxa"/>
            <w:tcBorders>
              <w:bottom w:val="single" w:sz="8" w:space="0" w:color="5B9BD5" w:themeColor="accent1"/>
            </w:tcBorders>
            <w:shd w:val="clear" w:color="auto" w:fill="DEEAF6" w:themeFill="accent1" w:themeFillTint="33"/>
          </w:tcPr>
          <w:p w14:paraId="34392B29" w14:textId="77777777" w:rsidR="00B57352" w:rsidRDefault="00B57352" w:rsidP="00905696">
            <w:pPr>
              <w:jc w:val="center"/>
            </w:pPr>
          </w:p>
        </w:tc>
        <w:tc>
          <w:tcPr>
            <w:tcW w:w="992" w:type="dxa"/>
            <w:tcBorders>
              <w:bottom w:val="single" w:sz="8" w:space="0" w:color="5B9BD5" w:themeColor="accent1"/>
            </w:tcBorders>
            <w:shd w:val="clear" w:color="auto" w:fill="DEEAF6" w:themeFill="accent1" w:themeFillTint="33"/>
          </w:tcPr>
          <w:p w14:paraId="1039A48E" w14:textId="77777777" w:rsidR="00B57352" w:rsidRDefault="00B57352" w:rsidP="00905696">
            <w:pPr>
              <w:jc w:val="center"/>
            </w:pPr>
            <w:r>
              <w:t>SOLL</w:t>
            </w:r>
          </w:p>
        </w:tc>
        <w:tc>
          <w:tcPr>
            <w:tcW w:w="709" w:type="dxa"/>
            <w:tcBorders>
              <w:bottom w:val="single" w:sz="8" w:space="0" w:color="5B9BD5" w:themeColor="accent1"/>
            </w:tcBorders>
            <w:shd w:val="clear" w:color="auto" w:fill="DEEAF6" w:themeFill="accent1" w:themeFillTint="33"/>
          </w:tcPr>
          <w:p w14:paraId="0E6A9B34" w14:textId="77777777" w:rsidR="00B57352" w:rsidRDefault="00B57352" w:rsidP="00905696">
            <w:pPr>
              <w:jc w:val="center"/>
            </w:pPr>
            <w:r>
              <w:t>IST</w:t>
            </w:r>
          </w:p>
        </w:tc>
        <w:tc>
          <w:tcPr>
            <w:tcW w:w="1275" w:type="dxa"/>
            <w:tcBorders>
              <w:bottom w:val="single" w:sz="8" w:space="0" w:color="5B9BD5" w:themeColor="accent1"/>
            </w:tcBorders>
            <w:shd w:val="clear" w:color="auto" w:fill="DEEAF6" w:themeFill="accent1" w:themeFillTint="33"/>
          </w:tcPr>
          <w:p w14:paraId="2AD0D589" w14:textId="77777777" w:rsidR="00B57352" w:rsidRDefault="00B57352" w:rsidP="00905696">
            <w:pPr>
              <w:jc w:val="center"/>
            </w:pPr>
            <w:r>
              <w:t>Differenz</w:t>
            </w:r>
          </w:p>
        </w:tc>
        <w:tc>
          <w:tcPr>
            <w:tcW w:w="1418" w:type="dxa"/>
            <w:tcBorders>
              <w:bottom w:val="single" w:sz="8" w:space="0" w:color="5B9BD5" w:themeColor="accent1"/>
            </w:tcBorders>
            <w:shd w:val="clear" w:color="auto" w:fill="DEEAF6" w:themeFill="accent1" w:themeFillTint="33"/>
          </w:tcPr>
          <w:p w14:paraId="289CB2BA" w14:textId="77777777" w:rsidR="00B57352" w:rsidRDefault="00B57352" w:rsidP="00905696">
            <w:pPr>
              <w:jc w:val="center"/>
            </w:pPr>
          </w:p>
        </w:tc>
        <w:tc>
          <w:tcPr>
            <w:tcW w:w="2501" w:type="dxa"/>
            <w:tcBorders>
              <w:bottom w:val="single" w:sz="8" w:space="0" w:color="5B9BD5" w:themeColor="accent1"/>
            </w:tcBorders>
            <w:shd w:val="clear" w:color="auto" w:fill="DEEAF6" w:themeFill="accent1" w:themeFillTint="33"/>
          </w:tcPr>
          <w:p w14:paraId="1E8147C3" w14:textId="77777777" w:rsidR="00B57352" w:rsidRDefault="00B57352" w:rsidP="00905696">
            <w:pPr>
              <w:jc w:val="center"/>
            </w:pPr>
          </w:p>
        </w:tc>
      </w:tr>
      <w:tr w:rsidR="00B57352" w14:paraId="7559FE3A" w14:textId="77777777" w:rsidTr="001D4666">
        <w:trPr>
          <w:trHeight w:val="87"/>
        </w:trPr>
        <w:tc>
          <w:tcPr>
            <w:tcW w:w="2009" w:type="dxa"/>
            <w:tcBorders>
              <w:top w:val="single" w:sz="8" w:space="0" w:color="5B9BD5" w:themeColor="accent1"/>
            </w:tcBorders>
          </w:tcPr>
          <w:p w14:paraId="14A87DAA" w14:textId="77777777" w:rsidR="00B57352" w:rsidRDefault="00B57352" w:rsidP="00905696">
            <w:pPr>
              <w:jc w:val="center"/>
            </w:pPr>
            <w:r>
              <w:t>Projektstart</w:t>
            </w:r>
          </w:p>
        </w:tc>
        <w:tc>
          <w:tcPr>
            <w:tcW w:w="992" w:type="dxa"/>
            <w:tcBorders>
              <w:top w:val="single" w:sz="8" w:space="0" w:color="5B9BD5" w:themeColor="accent1"/>
            </w:tcBorders>
          </w:tcPr>
          <w:p w14:paraId="1EE999D5" w14:textId="77777777" w:rsidR="00B57352" w:rsidRDefault="00B57352" w:rsidP="00905696">
            <w:pPr>
              <w:jc w:val="center"/>
            </w:pPr>
            <w:r>
              <w:t>108</w:t>
            </w:r>
          </w:p>
        </w:tc>
        <w:tc>
          <w:tcPr>
            <w:tcW w:w="709" w:type="dxa"/>
            <w:tcBorders>
              <w:top w:val="single" w:sz="8" w:space="0" w:color="5B9BD5" w:themeColor="accent1"/>
            </w:tcBorders>
          </w:tcPr>
          <w:p w14:paraId="02BF4744" w14:textId="77777777" w:rsidR="00B57352" w:rsidRDefault="00B57352" w:rsidP="00905696">
            <w:pPr>
              <w:jc w:val="center"/>
            </w:pPr>
            <w:r>
              <w:t>108</w:t>
            </w:r>
          </w:p>
        </w:tc>
        <w:tc>
          <w:tcPr>
            <w:tcW w:w="1275" w:type="dxa"/>
            <w:tcBorders>
              <w:top w:val="single" w:sz="8" w:space="0" w:color="5B9BD5" w:themeColor="accent1"/>
            </w:tcBorders>
          </w:tcPr>
          <w:p w14:paraId="7F1DA8BB" w14:textId="77777777" w:rsidR="00B57352" w:rsidRPr="00C10710" w:rsidRDefault="00B57352" w:rsidP="00905696">
            <w:pPr>
              <w:jc w:val="center"/>
              <w:rPr>
                <w:color w:val="auto"/>
              </w:rPr>
            </w:pPr>
            <w:r w:rsidRPr="00C10710">
              <w:rPr>
                <w:color w:val="auto"/>
              </w:rPr>
              <w:t>0</w:t>
            </w:r>
          </w:p>
        </w:tc>
        <w:tc>
          <w:tcPr>
            <w:tcW w:w="1418" w:type="dxa"/>
            <w:tcBorders>
              <w:top w:val="single" w:sz="8" w:space="0" w:color="5B9BD5" w:themeColor="accent1"/>
            </w:tcBorders>
          </w:tcPr>
          <w:p w14:paraId="2FDF1482" w14:textId="77777777" w:rsidR="00B57352" w:rsidRDefault="00B57352" w:rsidP="00905696">
            <w:pPr>
              <w:jc w:val="center"/>
            </w:pPr>
            <w:r>
              <w:t xml:space="preserve">0 </w:t>
            </w:r>
          </w:p>
        </w:tc>
        <w:tc>
          <w:tcPr>
            <w:tcW w:w="2501" w:type="dxa"/>
            <w:tcBorders>
              <w:top w:val="single" w:sz="8" w:space="0" w:color="5B9BD5" w:themeColor="accent1"/>
            </w:tcBorders>
          </w:tcPr>
          <w:p w14:paraId="1C229279" w14:textId="77777777" w:rsidR="00B57352" w:rsidRDefault="00B57352" w:rsidP="00905696">
            <w:pPr>
              <w:jc w:val="center"/>
            </w:pPr>
            <w:r w:rsidRPr="009E7161">
              <w:t>6.852,60</w:t>
            </w:r>
            <w:r>
              <w:t xml:space="preserve"> </w:t>
            </w:r>
          </w:p>
        </w:tc>
      </w:tr>
      <w:tr w:rsidR="00B57352" w14:paraId="6D9A0EB4" w14:textId="77777777" w:rsidTr="001D4666">
        <w:trPr>
          <w:trHeight w:val="508"/>
        </w:trPr>
        <w:tc>
          <w:tcPr>
            <w:tcW w:w="2009" w:type="dxa"/>
          </w:tcPr>
          <w:p w14:paraId="187AE1D9" w14:textId="77777777" w:rsidR="00B57352" w:rsidRDefault="00B57352" w:rsidP="00905696">
            <w:pPr>
              <w:jc w:val="center"/>
            </w:pPr>
            <w:r>
              <w:t>Projektinitiierung</w:t>
            </w:r>
          </w:p>
        </w:tc>
        <w:tc>
          <w:tcPr>
            <w:tcW w:w="992" w:type="dxa"/>
          </w:tcPr>
          <w:p w14:paraId="3D36EF2A" w14:textId="77777777" w:rsidR="00B57352" w:rsidRDefault="00B57352" w:rsidP="00905696">
            <w:pPr>
              <w:jc w:val="center"/>
            </w:pPr>
            <w:r>
              <w:t>39</w:t>
            </w:r>
          </w:p>
        </w:tc>
        <w:tc>
          <w:tcPr>
            <w:tcW w:w="709" w:type="dxa"/>
          </w:tcPr>
          <w:p w14:paraId="7F81F3F9" w14:textId="77777777" w:rsidR="00B57352" w:rsidRDefault="00B57352" w:rsidP="00905696">
            <w:pPr>
              <w:jc w:val="center"/>
            </w:pPr>
            <w:r>
              <w:t>39</w:t>
            </w:r>
          </w:p>
        </w:tc>
        <w:tc>
          <w:tcPr>
            <w:tcW w:w="1275" w:type="dxa"/>
          </w:tcPr>
          <w:p w14:paraId="37798FDE" w14:textId="77777777" w:rsidR="00B57352" w:rsidRPr="00C10710" w:rsidRDefault="00B57352" w:rsidP="00905696">
            <w:pPr>
              <w:jc w:val="center"/>
              <w:rPr>
                <w:color w:val="auto"/>
              </w:rPr>
            </w:pPr>
            <w:r w:rsidRPr="00C10710">
              <w:rPr>
                <w:color w:val="auto"/>
              </w:rPr>
              <w:t>0</w:t>
            </w:r>
          </w:p>
        </w:tc>
        <w:tc>
          <w:tcPr>
            <w:tcW w:w="1418" w:type="dxa"/>
          </w:tcPr>
          <w:p w14:paraId="4D910D97" w14:textId="77777777" w:rsidR="00B57352" w:rsidRDefault="00B57352" w:rsidP="00905696">
            <w:pPr>
              <w:jc w:val="center"/>
            </w:pPr>
            <w:r>
              <w:t xml:space="preserve">0 </w:t>
            </w:r>
          </w:p>
        </w:tc>
        <w:tc>
          <w:tcPr>
            <w:tcW w:w="2501" w:type="dxa"/>
          </w:tcPr>
          <w:p w14:paraId="50C340CE" w14:textId="77777777" w:rsidR="00B57352" w:rsidRDefault="00B57352" w:rsidP="00905696">
            <w:pPr>
              <w:jc w:val="center"/>
            </w:pPr>
            <w:r w:rsidRPr="009E7161">
              <w:t>2.474,55</w:t>
            </w:r>
            <w:r>
              <w:t xml:space="preserve"> </w:t>
            </w:r>
          </w:p>
        </w:tc>
      </w:tr>
      <w:tr w:rsidR="00B57352" w14:paraId="1ACF8E11" w14:textId="77777777" w:rsidTr="001D4666">
        <w:trPr>
          <w:trHeight w:val="497"/>
        </w:trPr>
        <w:tc>
          <w:tcPr>
            <w:tcW w:w="2009" w:type="dxa"/>
          </w:tcPr>
          <w:p w14:paraId="4A32F07F" w14:textId="77777777" w:rsidR="00B57352" w:rsidRDefault="00B57352" w:rsidP="00905696">
            <w:pPr>
              <w:tabs>
                <w:tab w:val="left" w:pos="576"/>
              </w:tabs>
              <w:jc w:val="center"/>
            </w:pPr>
            <w:r>
              <w:t>Prototyp I</w:t>
            </w:r>
          </w:p>
        </w:tc>
        <w:tc>
          <w:tcPr>
            <w:tcW w:w="992" w:type="dxa"/>
          </w:tcPr>
          <w:p w14:paraId="1F412190" w14:textId="77777777" w:rsidR="00B57352" w:rsidRDefault="00B57352" w:rsidP="00905696">
            <w:pPr>
              <w:jc w:val="center"/>
            </w:pPr>
            <w:r>
              <w:t>92</w:t>
            </w:r>
          </w:p>
        </w:tc>
        <w:tc>
          <w:tcPr>
            <w:tcW w:w="709" w:type="dxa"/>
          </w:tcPr>
          <w:p w14:paraId="20B15A98" w14:textId="77777777" w:rsidR="00B57352" w:rsidRDefault="00B57352" w:rsidP="00905696">
            <w:pPr>
              <w:jc w:val="center"/>
            </w:pPr>
            <w:r>
              <w:t>146</w:t>
            </w:r>
          </w:p>
        </w:tc>
        <w:tc>
          <w:tcPr>
            <w:tcW w:w="1275" w:type="dxa"/>
          </w:tcPr>
          <w:p w14:paraId="4EED456C" w14:textId="77777777" w:rsidR="00B57352" w:rsidRPr="00997F75" w:rsidRDefault="00B57352" w:rsidP="00905696">
            <w:pPr>
              <w:jc w:val="center"/>
              <w:rPr>
                <w:color w:val="000000" w:themeColor="text1"/>
              </w:rPr>
            </w:pPr>
            <w:r w:rsidRPr="00997F75">
              <w:rPr>
                <w:color w:val="000000" w:themeColor="text1"/>
              </w:rPr>
              <w:t>+54</w:t>
            </w:r>
          </w:p>
        </w:tc>
        <w:tc>
          <w:tcPr>
            <w:tcW w:w="1418" w:type="dxa"/>
          </w:tcPr>
          <w:p w14:paraId="7F8D0FA8" w14:textId="77777777" w:rsidR="00B57352" w:rsidRPr="00997F75" w:rsidRDefault="00B57352" w:rsidP="00905696">
            <w:pPr>
              <w:jc w:val="center"/>
              <w:rPr>
                <w:color w:val="000000" w:themeColor="text1"/>
              </w:rPr>
            </w:pPr>
            <w:r w:rsidRPr="00997F75">
              <w:rPr>
                <w:color w:val="000000" w:themeColor="text1"/>
              </w:rPr>
              <w:t xml:space="preserve">+ 3.426,30 </w:t>
            </w:r>
          </w:p>
        </w:tc>
        <w:tc>
          <w:tcPr>
            <w:tcW w:w="2501" w:type="dxa"/>
          </w:tcPr>
          <w:p w14:paraId="619E8E8C" w14:textId="77777777" w:rsidR="00B57352" w:rsidRPr="00997F75" w:rsidRDefault="00B57352" w:rsidP="00905696">
            <w:pPr>
              <w:jc w:val="center"/>
              <w:rPr>
                <w:color w:val="000000" w:themeColor="text1"/>
              </w:rPr>
            </w:pPr>
            <w:r w:rsidRPr="00997F75">
              <w:rPr>
                <w:color w:val="000000" w:themeColor="text1"/>
              </w:rPr>
              <w:t>5.837,40 + 3.426,30</w:t>
            </w:r>
            <w:r w:rsidRPr="00997F75">
              <w:rPr>
                <w:color w:val="000000" w:themeColor="text1"/>
              </w:rPr>
              <w:br/>
              <w:t xml:space="preserve">= 9.263,70 </w:t>
            </w:r>
          </w:p>
        </w:tc>
      </w:tr>
      <w:tr w:rsidR="002C16C5" w14:paraId="3B6D4AD3" w14:textId="77777777" w:rsidTr="001D4666">
        <w:trPr>
          <w:trHeight w:val="497"/>
        </w:trPr>
        <w:tc>
          <w:tcPr>
            <w:tcW w:w="2009" w:type="dxa"/>
          </w:tcPr>
          <w:p w14:paraId="02636DFF" w14:textId="6636C79A" w:rsidR="002C16C5" w:rsidRDefault="00F10E44" w:rsidP="00905696">
            <w:pPr>
              <w:tabs>
                <w:tab w:val="left" w:pos="576"/>
              </w:tabs>
              <w:jc w:val="center"/>
            </w:pPr>
            <w:r>
              <w:t>Prototyp II</w:t>
            </w:r>
          </w:p>
        </w:tc>
        <w:tc>
          <w:tcPr>
            <w:tcW w:w="992" w:type="dxa"/>
          </w:tcPr>
          <w:p w14:paraId="3B7F9027" w14:textId="66A63573" w:rsidR="002C16C5" w:rsidRDefault="007B71DE" w:rsidP="00905696">
            <w:pPr>
              <w:jc w:val="center"/>
            </w:pPr>
            <w:r>
              <w:t>38</w:t>
            </w:r>
          </w:p>
        </w:tc>
        <w:tc>
          <w:tcPr>
            <w:tcW w:w="709" w:type="dxa"/>
          </w:tcPr>
          <w:p w14:paraId="27C9EAB5" w14:textId="4ACB9831" w:rsidR="002C16C5" w:rsidRDefault="00122439" w:rsidP="00905696">
            <w:pPr>
              <w:jc w:val="center"/>
            </w:pPr>
            <w:r>
              <w:t>50</w:t>
            </w:r>
          </w:p>
        </w:tc>
        <w:tc>
          <w:tcPr>
            <w:tcW w:w="1275" w:type="dxa"/>
          </w:tcPr>
          <w:p w14:paraId="083DF7A0" w14:textId="55935BD2" w:rsidR="002C16C5" w:rsidRPr="00077668" w:rsidRDefault="00C50D16" w:rsidP="00905696">
            <w:pPr>
              <w:jc w:val="center"/>
              <w:rPr>
                <w:color w:val="FF0000"/>
              </w:rPr>
            </w:pPr>
            <w:r w:rsidRPr="00077668">
              <w:rPr>
                <w:color w:val="FF0000"/>
              </w:rPr>
              <w:t>+12</w:t>
            </w:r>
          </w:p>
        </w:tc>
        <w:tc>
          <w:tcPr>
            <w:tcW w:w="1418" w:type="dxa"/>
          </w:tcPr>
          <w:p w14:paraId="4C516EBF" w14:textId="027C806A" w:rsidR="002C16C5" w:rsidRPr="00077668" w:rsidRDefault="00C50D16" w:rsidP="00905696">
            <w:pPr>
              <w:jc w:val="center"/>
              <w:rPr>
                <w:color w:val="FF0000"/>
              </w:rPr>
            </w:pPr>
            <w:r w:rsidRPr="00077668">
              <w:rPr>
                <w:color w:val="FF0000"/>
              </w:rPr>
              <w:t>+</w:t>
            </w:r>
            <w:r w:rsidR="006C05C5" w:rsidRPr="00077668">
              <w:rPr>
                <w:color w:val="FF0000"/>
              </w:rPr>
              <w:t>761,40</w:t>
            </w:r>
          </w:p>
        </w:tc>
        <w:tc>
          <w:tcPr>
            <w:tcW w:w="2501" w:type="dxa"/>
          </w:tcPr>
          <w:p w14:paraId="31B6EB52" w14:textId="33D11005" w:rsidR="002C16C5" w:rsidRDefault="00922922" w:rsidP="00905696">
            <w:pPr>
              <w:jc w:val="center"/>
              <w:rPr>
                <w:color w:val="000000" w:themeColor="text1"/>
              </w:rPr>
            </w:pPr>
            <w:r>
              <w:rPr>
                <w:color w:val="000000" w:themeColor="text1"/>
              </w:rPr>
              <w:t>2</w:t>
            </w:r>
            <w:r w:rsidR="00CD4AEC">
              <w:rPr>
                <w:color w:val="000000" w:themeColor="text1"/>
              </w:rPr>
              <w:t>.</w:t>
            </w:r>
            <w:r>
              <w:rPr>
                <w:color w:val="000000" w:themeColor="text1"/>
              </w:rPr>
              <w:t>411,10</w:t>
            </w:r>
            <w:r w:rsidR="007F02CD">
              <w:rPr>
                <w:color w:val="000000" w:themeColor="text1"/>
              </w:rPr>
              <w:t xml:space="preserve"> </w:t>
            </w:r>
            <w:r>
              <w:rPr>
                <w:color w:val="000000" w:themeColor="text1"/>
              </w:rPr>
              <w:t>+</w:t>
            </w:r>
            <w:r w:rsidR="007F02CD">
              <w:rPr>
                <w:color w:val="000000" w:themeColor="text1"/>
              </w:rPr>
              <w:t xml:space="preserve"> </w:t>
            </w:r>
            <w:r w:rsidRPr="00A5087A">
              <w:rPr>
                <w:color w:val="FF0000"/>
              </w:rPr>
              <w:t>761,40</w:t>
            </w:r>
            <w:r w:rsidR="007F02CD" w:rsidRPr="00A5087A">
              <w:rPr>
                <w:color w:val="FF0000"/>
              </w:rPr>
              <w:t xml:space="preserve"> </w:t>
            </w:r>
            <w:r>
              <w:rPr>
                <w:color w:val="000000" w:themeColor="text1"/>
              </w:rPr>
              <w:t>=</w:t>
            </w:r>
          </w:p>
          <w:p w14:paraId="6B126303" w14:textId="28FAF76E" w:rsidR="009278A4" w:rsidRPr="00997F75" w:rsidRDefault="00BA6F99" w:rsidP="00905696">
            <w:pPr>
              <w:jc w:val="center"/>
              <w:rPr>
                <w:color w:val="000000" w:themeColor="text1"/>
              </w:rPr>
            </w:pPr>
            <w:r>
              <w:rPr>
                <w:color w:val="000000" w:themeColor="text1"/>
              </w:rPr>
              <w:t>3172,50</w:t>
            </w:r>
          </w:p>
        </w:tc>
      </w:tr>
      <w:tr w:rsidR="002C16C5" w14:paraId="0FDC6FF3" w14:textId="77777777" w:rsidTr="001D4666">
        <w:trPr>
          <w:trHeight w:val="497"/>
        </w:trPr>
        <w:tc>
          <w:tcPr>
            <w:tcW w:w="2009" w:type="dxa"/>
          </w:tcPr>
          <w:p w14:paraId="08D5C5C0" w14:textId="78E6AEC3" w:rsidR="002C16C5" w:rsidRDefault="00E67B4B" w:rsidP="00905696">
            <w:pPr>
              <w:tabs>
                <w:tab w:val="left" w:pos="576"/>
              </w:tabs>
              <w:jc w:val="center"/>
            </w:pPr>
            <w:r>
              <w:t>Version 1.0</w:t>
            </w:r>
          </w:p>
        </w:tc>
        <w:tc>
          <w:tcPr>
            <w:tcW w:w="992" w:type="dxa"/>
          </w:tcPr>
          <w:p w14:paraId="0C10153E" w14:textId="7F1CA5A4" w:rsidR="002C16C5" w:rsidRDefault="007B71DE" w:rsidP="00905696">
            <w:pPr>
              <w:jc w:val="center"/>
            </w:pPr>
            <w:r>
              <w:t>27</w:t>
            </w:r>
          </w:p>
        </w:tc>
        <w:tc>
          <w:tcPr>
            <w:tcW w:w="709" w:type="dxa"/>
          </w:tcPr>
          <w:p w14:paraId="600BB1BB" w14:textId="6393F613" w:rsidR="002C16C5" w:rsidRDefault="00122439" w:rsidP="00905696">
            <w:pPr>
              <w:jc w:val="center"/>
            </w:pPr>
            <w:r>
              <w:t>35</w:t>
            </w:r>
          </w:p>
        </w:tc>
        <w:tc>
          <w:tcPr>
            <w:tcW w:w="1275" w:type="dxa"/>
          </w:tcPr>
          <w:p w14:paraId="3BAE3457" w14:textId="71DC56C1" w:rsidR="002C16C5" w:rsidRPr="00077668" w:rsidRDefault="00C50D16" w:rsidP="00905696">
            <w:pPr>
              <w:jc w:val="center"/>
              <w:rPr>
                <w:color w:val="FF0000"/>
              </w:rPr>
            </w:pPr>
            <w:r w:rsidRPr="00077668">
              <w:rPr>
                <w:color w:val="FF0000"/>
              </w:rPr>
              <w:t>+8</w:t>
            </w:r>
          </w:p>
        </w:tc>
        <w:tc>
          <w:tcPr>
            <w:tcW w:w="1418" w:type="dxa"/>
          </w:tcPr>
          <w:p w14:paraId="251ACC8B" w14:textId="15EDCC27" w:rsidR="002C16C5" w:rsidRPr="00077668" w:rsidRDefault="006C05C5" w:rsidP="00905696">
            <w:pPr>
              <w:jc w:val="center"/>
              <w:rPr>
                <w:color w:val="FF0000"/>
              </w:rPr>
            </w:pPr>
            <w:r w:rsidRPr="00077668">
              <w:rPr>
                <w:color w:val="FF0000"/>
              </w:rPr>
              <w:t>+507,6</w:t>
            </w:r>
            <w:r w:rsidR="005626B8">
              <w:rPr>
                <w:color w:val="FF0000"/>
              </w:rPr>
              <w:t>0</w:t>
            </w:r>
          </w:p>
        </w:tc>
        <w:tc>
          <w:tcPr>
            <w:tcW w:w="2501" w:type="dxa"/>
          </w:tcPr>
          <w:p w14:paraId="0A0FA5BB" w14:textId="533BAFB8" w:rsidR="002C16C5" w:rsidRDefault="008E3004" w:rsidP="00905696">
            <w:pPr>
              <w:jc w:val="center"/>
              <w:rPr>
                <w:color w:val="000000" w:themeColor="text1"/>
              </w:rPr>
            </w:pPr>
            <w:r>
              <w:rPr>
                <w:color w:val="000000" w:themeColor="text1"/>
              </w:rPr>
              <w:t>2</w:t>
            </w:r>
            <w:r w:rsidR="00CD4AEC">
              <w:rPr>
                <w:color w:val="000000" w:themeColor="text1"/>
              </w:rPr>
              <w:t>.</w:t>
            </w:r>
            <w:r>
              <w:rPr>
                <w:color w:val="000000" w:themeColor="text1"/>
              </w:rPr>
              <w:t>220,75</w:t>
            </w:r>
            <w:r w:rsidR="007F02CD">
              <w:rPr>
                <w:color w:val="000000" w:themeColor="text1"/>
              </w:rPr>
              <w:t xml:space="preserve"> + </w:t>
            </w:r>
            <w:r w:rsidR="007F02CD" w:rsidRPr="00A5087A">
              <w:rPr>
                <w:color w:val="FF0000"/>
              </w:rPr>
              <w:t xml:space="preserve">507,6 </w:t>
            </w:r>
            <w:r w:rsidR="007F02CD">
              <w:rPr>
                <w:color w:val="000000" w:themeColor="text1"/>
              </w:rPr>
              <w:t>=</w:t>
            </w:r>
          </w:p>
          <w:p w14:paraId="1025A94C" w14:textId="1D6FCE74" w:rsidR="00BA6F99" w:rsidRPr="00997F75" w:rsidRDefault="001F4776" w:rsidP="00905696">
            <w:pPr>
              <w:jc w:val="center"/>
              <w:rPr>
                <w:color w:val="000000" w:themeColor="text1"/>
              </w:rPr>
            </w:pPr>
            <w:r>
              <w:rPr>
                <w:color w:val="000000" w:themeColor="text1"/>
              </w:rPr>
              <w:t>2.728,35</w:t>
            </w:r>
          </w:p>
        </w:tc>
      </w:tr>
      <w:tr w:rsidR="002C16C5" w14:paraId="0DD6B8DD" w14:textId="77777777" w:rsidTr="001D4666">
        <w:trPr>
          <w:trHeight w:val="497"/>
        </w:trPr>
        <w:tc>
          <w:tcPr>
            <w:tcW w:w="2009" w:type="dxa"/>
          </w:tcPr>
          <w:p w14:paraId="3577C2E2" w14:textId="73722D28" w:rsidR="002C16C5" w:rsidRDefault="00D65898" w:rsidP="00905696">
            <w:pPr>
              <w:tabs>
                <w:tab w:val="left" w:pos="576"/>
              </w:tabs>
              <w:jc w:val="center"/>
            </w:pPr>
            <w:r>
              <w:t>Projektabschluss</w:t>
            </w:r>
          </w:p>
        </w:tc>
        <w:tc>
          <w:tcPr>
            <w:tcW w:w="992" w:type="dxa"/>
          </w:tcPr>
          <w:p w14:paraId="4E7C2EF1" w14:textId="59F7E6B9" w:rsidR="002C16C5" w:rsidRDefault="007B71DE" w:rsidP="00905696">
            <w:pPr>
              <w:jc w:val="center"/>
            </w:pPr>
            <w:r>
              <w:t>55</w:t>
            </w:r>
          </w:p>
        </w:tc>
        <w:tc>
          <w:tcPr>
            <w:tcW w:w="709" w:type="dxa"/>
          </w:tcPr>
          <w:p w14:paraId="0D21C166" w14:textId="5FEC71A4" w:rsidR="002C16C5" w:rsidRDefault="00C50D16" w:rsidP="00905696">
            <w:pPr>
              <w:jc w:val="center"/>
            </w:pPr>
            <w:r>
              <w:t>55</w:t>
            </w:r>
          </w:p>
        </w:tc>
        <w:tc>
          <w:tcPr>
            <w:tcW w:w="1275" w:type="dxa"/>
          </w:tcPr>
          <w:p w14:paraId="63052478" w14:textId="7253ADAE" w:rsidR="002C16C5" w:rsidRPr="00997F75" w:rsidRDefault="007F02CD" w:rsidP="00905696">
            <w:pPr>
              <w:jc w:val="center"/>
              <w:rPr>
                <w:color w:val="000000" w:themeColor="text1"/>
              </w:rPr>
            </w:pPr>
            <w:r>
              <w:rPr>
                <w:color w:val="000000" w:themeColor="text1"/>
              </w:rPr>
              <w:t>0</w:t>
            </w:r>
          </w:p>
        </w:tc>
        <w:tc>
          <w:tcPr>
            <w:tcW w:w="1418" w:type="dxa"/>
          </w:tcPr>
          <w:p w14:paraId="5754F532" w14:textId="0F3AE6F2" w:rsidR="002C16C5" w:rsidRPr="00997F75" w:rsidRDefault="007F02CD" w:rsidP="00905696">
            <w:pPr>
              <w:jc w:val="center"/>
              <w:rPr>
                <w:color w:val="000000" w:themeColor="text1"/>
              </w:rPr>
            </w:pPr>
            <w:r>
              <w:rPr>
                <w:color w:val="000000" w:themeColor="text1"/>
              </w:rPr>
              <w:t>0</w:t>
            </w:r>
          </w:p>
        </w:tc>
        <w:tc>
          <w:tcPr>
            <w:tcW w:w="2501" w:type="dxa"/>
          </w:tcPr>
          <w:p w14:paraId="714F64B0" w14:textId="1A6FDEE2" w:rsidR="002C16C5" w:rsidRPr="00997F75" w:rsidRDefault="00A5087A" w:rsidP="00905696">
            <w:pPr>
              <w:jc w:val="center"/>
              <w:rPr>
                <w:color w:val="000000" w:themeColor="text1"/>
              </w:rPr>
            </w:pPr>
            <w:r>
              <w:rPr>
                <w:color w:val="000000" w:themeColor="text1"/>
              </w:rPr>
              <w:t>3.489,75</w:t>
            </w:r>
          </w:p>
        </w:tc>
      </w:tr>
      <w:tr w:rsidR="00B57352" w14:paraId="7847FEDE" w14:textId="77777777" w:rsidTr="001D4666">
        <w:trPr>
          <w:trHeight w:val="497"/>
        </w:trPr>
        <w:tc>
          <w:tcPr>
            <w:tcW w:w="2009" w:type="dxa"/>
            <w:tcBorders>
              <w:top w:val="single" w:sz="18" w:space="0" w:color="5B9BD5" w:themeColor="accent1"/>
              <w:bottom w:val="single" w:sz="18" w:space="0" w:color="5B9BD5" w:themeColor="accent1"/>
            </w:tcBorders>
          </w:tcPr>
          <w:p w14:paraId="2789E9A9" w14:textId="2F532EFE" w:rsidR="00B57352" w:rsidRPr="009A3BD3" w:rsidRDefault="0063519B" w:rsidP="00905696">
            <w:pPr>
              <w:jc w:val="center"/>
              <w:rPr>
                <w:b/>
                <w:bCs/>
              </w:rPr>
            </w:pPr>
            <w:r>
              <w:rPr>
                <w:b/>
                <w:bCs/>
              </w:rPr>
              <w:t>Finale Projektkosten</w:t>
            </w:r>
          </w:p>
        </w:tc>
        <w:tc>
          <w:tcPr>
            <w:tcW w:w="992" w:type="dxa"/>
            <w:tcBorders>
              <w:top w:val="single" w:sz="18" w:space="0" w:color="5B9BD5" w:themeColor="accent1"/>
              <w:bottom w:val="single" w:sz="18" w:space="0" w:color="5B9BD5" w:themeColor="accent1"/>
            </w:tcBorders>
          </w:tcPr>
          <w:p w14:paraId="70D5B6CF" w14:textId="77777777" w:rsidR="00B57352" w:rsidRPr="009A3BD3" w:rsidRDefault="00B57352" w:rsidP="00905696">
            <w:pPr>
              <w:jc w:val="center"/>
              <w:rPr>
                <w:b/>
                <w:bCs/>
              </w:rPr>
            </w:pPr>
            <w:r w:rsidRPr="009A3BD3">
              <w:rPr>
                <w:b/>
                <w:bCs/>
              </w:rPr>
              <w:t>239</w:t>
            </w:r>
          </w:p>
        </w:tc>
        <w:tc>
          <w:tcPr>
            <w:tcW w:w="709" w:type="dxa"/>
            <w:tcBorders>
              <w:top w:val="single" w:sz="18" w:space="0" w:color="5B9BD5" w:themeColor="accent1"/>
              <w:bottom w:val="single" w:sz="18" w:space="0" w:color="5B9BD5" w:themeColor="accent1"/>
            </w:tcBorders>
          </w:tcPr>
          <w:p w14:paraId="51D308CD" w14:textId="77777777" w:rsidR="00B57352" w:rsidRPr="009A3BD3" w:rsidRDefault="00B57352" w:rsidP="00905696">
            <w:pPr>
              <w:jc w:val="center"/>
              <w:rPr>
                <w:b/>
                <w:bCs/>
              </w:rPr>
            </w:pPr>
            <w:r w:rsidRPr="009A3BD3">
              <w:rPr>
                <w:b/>
                <w:bCs/>
              </w:rPr>
              <w:t>293</w:t>
            </w:r>
          </w:p>
        </w:tc>
        <w:tc>
          <w:tcPr>
            <w:tcW w:w="1275" w:type="dxa"/>
            <w:tcBorders>
              <w:top w:val="single" w:sz="18" w:space="0" w:color="5B9BD5" w:themeColor="accent1"/>
              <w:bottom w:val="single" w:sz="18" w:space="0" w:color="5B9BD5" w:themeColor="accent1"/>
            </w:tcBorders>
          </w:tcPr>
          <w:p w14:paraId="28058601" w14:textId="77777777" w:rsidR="00B57352" w:rsidRPr="00997F75" w:rsidRDefault="00B57352" w:rsidP="00905696">
            <w:pPr>
              <w:jc w:val="center"/>
              <w:rPr>
                <w:b/>
                <w:bCs/>
                <w:color w:val="000000" w:themeColor="text1"/>
              </w:rPr>
            </w:pPr>
            <w:r w:rsidRPr="00997F75">
              <w:rPr>
                <w:b/>
                <w:bCs/>
                <w:color w:val="000000" w:themeColor="text1"/>
              </w:rPr>
              <w:t>+54</w:t>
            </w:r>
          </w:p>
        </w:tc>
        <w:tc>
          <w:tcPr>
            <w:tcW w:w="1418" w:type="dxa"/>
            <w:tcBorders>
              <w:top w:val="single" w:sz="18" w:space="0" w:color="5B9BD5" w:themeColor="accent1"/>
              <w:bottom w:val="single" w:sz="18" w:space="0" w:color="5B9BD5" w:themeColor="accent1"/>
            </w:tcBorders>
          </w:tcPr>
          <w:p w14:paraId="76F28C8E" w14:textId="5084E90F" w:rsidR="00B57352" w:rsidRPr="00997F75" w:rsidRDefault="00B57352" w:rsidP="00905696">
            <w:pPr>
              <w:jc w:val="center"/>
              <w:rPr>
                <w:b/>
                <w:bCs/>
                <w:color w:val="000000" w:themeColor="text1"/>
              </w:rPr>
            </w:pPr>
            <w:r w:rsidRPr="00997F75">
              <w:rPr>
                <w:b/>
                <w:bCs/>
                <w:color w:val="000000" w:themeColor="text1"/>
              </w:rPr>
              <w:t>+ 3.426,30</w:t>
            </w:r>
            <w:r w:rsidR="005626B8">
              <w:rPr>
                <w:b/>
                <w:bCs/>
                <w:color w:val="000000" w:themeColor="text1"/>
              </w:rPr>
              <w:t xml:space="preserve"> + </w:t>
            </w:r>
            <w:r w:rsidR="005626B8">
              <w:rPr>
                <w:b/>
                <w:bCs/>
                <w:color w:val="FF0000"/>
              </w:rPr>
              <w:t>1.290</w:t>
            </w:r>
            <w:r w:rsidRPr="00997F75">
              <w:rPr>
                <w:b/>
                <w:bCs/>
                <w:color w:val="000000" w:themeColor="text1"/>
              </w:rPr>
              <w:t xml:space="preserve"> </w:t>
            </w:r>
          </w:p>
        </w:tc>
        <w:tc>
          <w:tcPr>
            <w:tcW w:w="2501" w:type="dxa"/>
            <w:tcBorders>
              <w:top w:val="single" w:sz="18" w:space="0" w:color="5B9BD5" w:themeColor="accent1"/>
              <w:bottom w:val="single" w:sz="18" w:space="0" w:color="5B9BD5" w:themeColor="accent1"/>
            </w:tcBorders>
          </w:tcPr>
          <w:p w14:paraId="52072CA1" w14:textId="66CDA21D" w:rsidR="00B57352" w:rsidRPr="00997F75" w:rsidRDefault="00A47F31" w:rsidP="00905696">
            <w:pPr>
              <w:jc w:val="center"/>
              <w:rPr>
                <w:b/>
                <w:bCs/>
                <w:color w:val="000000" w:themeColor="text1"/>
              </w:rPr>
            </w:pPr>
            <w:r w:rsidRPr="00A47F31">
              <w:rPr>
                <w:b/>
                <w:bCs/>
                <w:color w:val="000000" w:themeColor="text1"/>
              </w:rPr>
              <w:t>22.778,55</w:t>
            </w:r>
            <w:r w:rsidRPr="00A47F31">
              <w:rPr>
                <w:color w:val="000000" w:themeColor="text1"/>
              </w:rPr>
              <w:t xml:space="preserve"> </w:t>
            </w:r>
            <w:r w:rsidR="00B57352" w:rsidRPr="00997F75">
              <w:rPr>
                <w:b/>
                <w:bCs/>
                <w:color w:val="000000" w:themeColor="text1"/>
              </w:rPr>
              <w:t xml:space="preserve">+ 3.426,30 </w:t>
            </w:r>
            <w:r>
              <w:rPr>
                <w:b/>
                <w:bCs/>
                <w:color w:val="000000" w:themeColor="text1"/>
              </w:rPr>
              <w:t xml:space="preserve">+ </w:t>
            </w:r>
            <w:r w:rsidR="00CD4AEC" w:rsidRPr="00CD4AEC">
              <w:rPr>
                <w:b/>
                <w:bCs/>
                <w:color w:val="FF0000"/>
              </w:rPr>
              <w:t xml:space="preserve">1.290 </w:t>
            </w:r>
            <w:r w:rsidR="00B57352" w:rsidRPr="00997F75">
              <w:rPr>
                <w:b/>
                <w:bCs/>
                <w:color w:val="000000" w:themeColor="text1"/>
              </w:rPr>
              <w:t xml:space="preserve">= </w:t>
            </w:r>
            <w:r w:rsidR="0087057D">
              <w:rPr>
                <w:b/>
                <w:bCs/>
                <w:color w:val="000000" w:themeColor="text1"/>
              </w:rPr>
              <w:t>27.494</w:t>
            </w:r>
            <w:r w:rsidR="00E10F7B">
              <w:rPr>
                <w:b/>
                <w:bCs/>
                <w:color w:val="000000" w:themeColor="text1"/>
              </w:rPr>
              <w:t>,85</w:t>
            </w:r>
            <w:r w:rsidR="00B57352" w:rsidRPr="00997F75">
              <w:rPr>
                <w:b/>
                <w:bCs/>
                <w:color w:val="000000" w:themeColor="text1"/>
              </w:rPr>
              <w:t xml:space="preserve"> </w:t>
            </w:r>
          </w:p>
        </w:tc>
      </w:tr>
      <w:tr w:rsidR="00B57352" w14:paraId="573E626E" w14:textId="77777777" w:rsidTr="00905696">
        <w:trPr>
          <w:trHeight w:val="497"/>
        </w:trPr>
        <w:tc>
          <w:tcPr>
            <w:tcW w:w="6403" w:type="dxa"/>
            <w:gridSpan w:val="5"/>
            <w:tcBorders>
              <w:top w:val="single" w:sz="18" w:space="0" w:color="5B9BD5" w:themeColor="accent1"/>
              <w:bottom w:val="single" w:sz="8" w:space="0" w:color="5B9BD5" w:themeColor="accent1"/>
            </w:tcBorders>
          </w:tcPr>
          <w:p w14:paraId="7D097771" w14:textId="77777777" w:rsidR="00B57352" w:rsidRPr="00430969" w:rsidRDefault="00B57352" w:rsidP="00905696">
            <w:pPr>
              <w:rPr>
                <w:color w:val="auto"/>
              </w:rPr>
            </w:pPr>
            <w:r w:rsidRPr="00430969">
              <w:t>Ursprünglich kalkulierte</w:t>
            </w:r>
            <w:r>
              <w:t>r Budgetrahmen</w:t>
            </w:r>
          </w:p>
        </w:tc>
        <w:tc>
          <w:tcPr>
            <w:tcW w:w="2501" w:type="dxa"/>
            <w:tcBorders>
              <w:top w:val="single" w:sz="18" w:space="0" w:color="5B9BD5" w:themeColor="accent1"/>
              <w:bottom w:val="single" w:sz="8" w:space="0" w:color="5B9BD5" w:themeColor="accent1"/>
              <w:right w:val="single" w:sz="8" w:space="0" w:color="5B9BD5" w:themeColor="accent1"/>
            </w:tcBorders>
          </w:tcPr>
          <w:p w14:paraId="6F38205C" w14:textId="77777777" w:rsidR="00B57352" w:rsidRPr="0073715E" w:rsidRDefault="00B57352" w:rsidP="00905696">
            <w:pPr>
              <w:jc w:val="center"/>
            </w:pPr>
            <w:r>
              <w:t xml:space="preserve">22.778,55 </w:t>
            </w:r>
          </w:p>
        </w:tc>
      </w:tr>
    </w:tbl>
    <w:p w14:paraId="002017F0" w14:textId="3A05619B" w:rsidR="004A4B37" w:rsidRDefault="00B17D58" w:rsidP="006C04C7">
      <w:r>
        <w:t xml:space="preserve"> </w:t>
      </w:r>
    </w:p>
    <w:p w14:paraId="70006B3D" w14:textId="77777777" w:rsidR="0085633B" w:rsidRDefault="0085633B" w:rsidP="006C04C7"/>
    <w:p w14:paraId="3D9D8212" w14:textId="75929DCA" w:rsidR="00635A41" w:rsidRDefault="00635A41" w:rsidP="00D7642D">
      <w:pPr>
        <w:pStyle w:val="Listenabsatz"/>
        <w:numPr>
          <w:ilvl w:val="0"/>
          <w:numId w:val="27"/>
        </w:numPr>
      </w:pPr>
      <w:r>
        <w:br w:type="page"/>
      </w:r>
    </w:p>
    <w:p w14:paraId="6B99B46E" w14:textId="28D4EDE0" w:rsidR="009C0471" w:rsidRDefault="00317666" w:rsidP="002F60C9">
      <w:pPr>
        <w:pStyle w:val="Special2mitAuflistungImInhaltsverzeichnis"/>
      </w:pPr>
      <w:bookmarkStart w:id="3" w:name="_Toc89013054"/>
      <w:r>
        <w:lastRenderedPageBreak/>
        <w:t>Projekt-Dokumentation</w:t>
      </w:r>
      <w:bookmarkEnd w:id="3"/>
    </w:p>
    <w:p w14:paraId="1231409C" w14:textId="7954B16E" w:rsidR="002C1137" w:rsidRDefault="002C1137" w:rsidP="00317666">
      <w:r>
        <w:t>Um den Projektablauf komplett verstehen zu können w</w:t>
      </w:r>
      <w:r w:rsidR="0090371D">
        <w:t>erden hier noch einmal die Grundgedanken des Projektes aufgezeigt.</w:t>
      </w:r>
    </w:p>
    <w:p w14:paraId="1C67380C" w14:textId="448C6A60" w:rsidR="0090371D" w:rsidRDefault="0090371D" w:rsidP="00317666">
      <w:r>
        <w:t>Zunächst einmal ist keine klassische Rollenaufteilung gegeben gewesen</w:t>
      </w:r>
      <w:r w:rsidR="00C702FE">
        <w:t>,</w:t>
      </w:r>
      <w:r>
        <w:t xml:space="preserve"> sondern den Mitgliedern des Projektes wurden verschiedene Bereiche als Verantwortlichkeit </w:t>
      </w:r>
      <w:r w:rsidR="00760232">
        <w:t>übergeben. Dies bedeutete eine höhere Flexibilität in den verschiedene</w:t>
      </w:r>
      <w:r w:rsidR="000E2712">
        <w:t>n</w:t>
      </w:r>
      <w:r w:rsidR="00760232">
        <w:t xml:space="preserve"> Phasen des Projektes, </w:t>
      </w:r>
      <w:r w:rsidR="00BB3223">
        <w:t>so</w:t>
      </w:r>
      <w:r w:rsidR="00760232">
        <w:t xml:space="preserve">dass immer </w:t>
      </w:r>
      <w:r w:rsidR="001E3BB1">
        <w:t xml:space="preserve">die gegebenen Ressourcen voll umfänglich eingesetzt werden können und eine </w:t>
      </w:r>
      <w:r w:rsidR="00680775">
        <w:t>schnellstmögliche</w:t>
      </w:r>
      <w:r w:rsidR="001E3BB1">
        <w:t xml:space="preserve"> Beendigung des Projektes gegeben war.</w:t>
      </w:r>
    </w:p>
    <w:p w14:paraId="1F45F53C" w14:textId="3D73EF0F" w:rsidR="00525743" w:rsidRDefault="005D6142" w:rsidP="00317666">
      <w:pPr>
        <w:rPr>
          <w:noProof/>
        </w:rPr>
      </w:pPr>
      <w:r>
        <w:t>Das Projekt wurde</w:t>
      </w:r>
      <w:r w:rsidR="001730F8">
        <w:t>,</w:t>
      </w:r>
      <w:r>
        <w:t xml:space="preserve"> wie gerade erwähnt</w:t>
      </w:r>
      <w:r w:rsidR="001730F8">
        <w:t>,</w:t>
      </w:r>
      <w:r>
        <w:t xml:space="preserve"> in verschiedene Phasen eingeteilt, die einen jeweiligen </w:t>
      </w:r>
      <w:r w:rsidR="00525743">
        <w:t>Meilenstein</w:t>
      </w:r>
      <w:r w:rsidR="004A4B4D">
        <w:t xml:space="preserve"> besitzen, sodass d</w:t>
      </w:r>
      <w:r w:rsidR="00E40CC0">
        <w:t>er Schwietzer GmbH</w:t>
      </w:r>
      <w:r w:rsidR="00301ADD">
        <w:t xml:space="preserve"> auf Wunsch</w:t>
      </w:r>
      <w:r w:rsidR="004A4B4D">
        <w:t xml:space="preserve"> war ein Feedback gegeben werden konnte, ob de</w:t>
      </w:r>
      <w:r w:rsidR="00BB3223">
        <w:t>r</w:t>
      </w:r>
      <w:r w:rsidR="004A4B4D">
        <w:t xml:space="preserve"> Zeitplan eingehalten werden kann und ein Zwischeninkrement an </w:t>
      </w:r>
      <w:r w:rsidR="00A14147">
        <w:t>Sie</w:t>
      </w:r>
      <w:r w:rsidR="004A4B4D">
        <w:t xml:space="preserve"> ausgegeben werden konnte. Der Plan sah wie folgt aus</w:t>
      </w:r>
      <w:r w:rsidR="00D17C3B">
        <w:t>:</w:t>
      </w:r>
      <w:r w:rsidR="003E1728" w:rsidRPr="003E1728">
        <w:rPr>
          <w:noProof/>
        </w:rPr>
        <w:t xml:space="preserve"> </w:t>
      </w:r>
    </w:p>
    <w:p w14:paraId="0D387EC4" w14:textId="7EDDD51F" w:rsidR="00D17C3B" w:rsidRDefault="003E1728" w:rsidP="00317666">
      <w:r w:rsidRPr="003E1728">
        <w:rPr>
          <w:noProof/>
        </w:rPr>
        <w:drawing>
          <wp:inline distT="0" distB="0" distL="0" distR="0" wp14:anchorId="3B845B60" wp14:editId="33D31DD3">
            <wp:extent cx="5732145" cy="2297430"/>
            <wp:effectExtent l="0" t="0" r="1905" b="762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2145" cy="2297430"/>
                    </a:xfrm>
                    <a:prstGeom prst="rect">
                      <a:avLst/>
                    </a:prstGeom>
                  </pic:spPr>
                </pic:pic>
              </a:graphicData>
            </a:graphic>
          </wp:inline>
        </w:drawing>
      </w:r>
    </w:p>
    <w:p w14:paraId="5282B98B" w14:textId="5D86DC73" w:rsidR="00D17C3B" w:rsidRDefault="00D17C3B" w:rsidP="00317666">
      <w:r>
        <w:t xml:space="preserve">Innerhalb der verschiedenen Phasen sollte auf unterschiedliche Art und Weisen gearbeitet werden, je nachdem was am effizientesten </w:t>
      </w:r>
      <w:r w:rsidR="00FE0CFE">
        <w:t>war</w:t>
      </w:r>
      <w:r w:rsidR="00BE426E">
        <w:t>,</w:t>
      </w:r>
      <w:r w:rsidR="00FE0CFE">
        <w:t xml:space="preserve"> um ein qualitativ hochwertiges Produkt herzustellen</w:t>
      </w:r>
      <w:r w:rsidR="00275A04">
        <w:t xml:space="preserve">. Kernstück des Projektes sind die Phasen, in denen </w:t>
      </w:r>
      <w:r w:rsidR="00F8623B">
        <w:t>p</w:t>
      </w:r>
      <w:r w:rsidR="00275A04">
        <w:t>rogrammiert wurde</w:t>
      </w:r>
      <w:r w:rsidR="00C702FE">
        <w:t>. Hierbei wurde</w:t>
      </w:r>
      <w:r w:rsidR="00171B6F">
        <w:t>n</w:t>
      </w:r>
      <w:r w:rsidR="00C702FE">
        <w:t xml:space="preserve"> agile </w:t>
      </w:r>
      <w:r w:rsidR="00171B6F">
        <w:t>Ansätze</w:t>
      </w:r>
      <w:r w:rsidR="00C702FE">
        <w:t xml:space="preserve"> verwendet, um den Kunden in den </w:t>
      </w:r>
      <w:r w:rsidR="005D5C46">
        <w:t>Prozess</w:t>
      </w:r>
      <w:r w:rsidR="00C702FE">
        <w:t xml:space="preserve"> mit einbeziehen zu können. Dies war nur einmal in Form eines Zwischenberichts gegeben.</w:t>
      </w:r>
    </w:p>
    <w:p w14:paraId="297616F0" w14:textId="53CA6ECF" w:rsidR="00D8744A" w:rsidRDefault="00B56DBB" w:rsidP="00D8744A">
      <w:r>
        <w:br w:type="page"/>
      </w:r>
    </w:p>
    <w:p w14:paraId="325AC92F" w14:textId="0AFFD1DD" w:rsidR="00D8744A" w:rsidRDefault="00D8744A" w:rsidP="00D8744A">
      <w:r>
        <w:rPr>
          <w:noProof/>
        </w:rPr>
        <w:lastRenderedPageBreak/>
        <mc:AlternateContent>
          <mc:Choice Requires="wps">
            <w:drawing>
              <wp:anchor distT="45720" distB="45720" distL="114300" distR="114300" simplePos="0" relativeHeight="251658258" behindDoc="0" locked="0" layoutInCell="1" allowOverlap="1" wp14:anchorId="5AB987BF" wp14:editId="4AE46208">
                <wp:simplePos x="0" y="0"/>
                <wp:positionH relativeFrom="column">
                  <wp:posOffset>-72694</wp:posOffset>
                </wp:positionH>
                <wp:positionV relativeFrom="paragraph">
                  <wp:posOffset>0</wp:posOffset>
                </wp:positionV>
                <wp:extent cx="871220" cy="520700"/>
                <wp:effectExtent l="0" t="0" r="24130" b="12700"/>
                <wp:wrapSquare wrapText="bothSides"/>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71220" cy="520700"/>
                        </a:xfrm>
                        <a:prstGeom prst="rect">
                          <a:avLst/>
                        </a:prstGeom>
                        <a:solidFill>
                          <a:schemeClr val="accent1">
                            <a:lumMod val="50000"/>
                          </a:schemeClr>
                        </a:solidFill>
                        <a:ln>
                          <a:solidFill>
                            <a:schemeClr val="accent1">
                              <a:lumMod val="50000"/>
                            </a:schemeClr>
                          </a:solidFill>
                          <a:headEnd/>
                          <a:tailEnd/>
                        </a:ln>
                      </wps:spPr>
                      <wps:style>
                        <a:lnRef idx="2">
                          <a:schemeClr val="accent1">
                            <a:shade val="50000"/>
                          </a:schemeClr>
                        </a:lnRef>
                        <a:fillRef idx="1">
                          <a:schemeClr val="accent1"/>
                        </a:fillRef>
                        <a:effectRef idx="0">
                          <a:schemeClr val="accent1"/>
                        </a:effectRef>
                        <a:fontRef idx="minor">
                          <a:schemeClr val="lt1"/>
                        </a:fontRef>
                      </wps:style>
                      <wps:txbx>
                        <w:txbxContent>
                          <w:p w14:paraId="5D348D35" w14:textId="77777777" w:rsidR="00D8744A" w:rsidRPr="00231C40" w:rsidRDefault="00D8744A" w:rsidP="00D8744A">
                            <w:pPr>
                              <w:spacing w:after="0"/>
                              <w:jc w:val="center"/>
                              <w:rPr>
                                <w:color w:val="FFFFFF" w:themeColor="background1"/>
                                <w:sz w:val="20"/>
                                <w14:textOutline w14:w="0" w14:cap="flat" w14:cmpd="sng" w14:algn="ctr">
                                  <w14:noFill/>
                                  <w14:prstDash w14:val="solid"/>
                                  <w14:round/>
                                </w14:textOutline>
                              </w:rPr>
                            </w:pPr>
                            <w:r w:rsidRPr="00231C40">
                              <w:rPr>
                                <w:color w:val="FFFFFF" w:themeColor="background1"/>
                                <w:sz w:val="20"/>
                                <w14:textOutline w14:w="0" w14:cap="flat" w14:cmpd="sng" w14:algn="ctr">
                                  <w14:noFill/>
                                  <w14:prstDash w14:val="solid"/>
                                  <w14:round/>
                                </w14:textOutline>
                              </w:rPr>
                              <w:t>Phase 1</w:t>
                            </w:r>
                          </w:p>
                          <w:p w14:paraId="441A0BF6" w14:textId="77777777" w:rsidR="00D8744A" w:rsidRPr="00231C40" w:rsidRDefault="00D8744A" w:rsidP="00D8744A">
                            <w:pPr>
                              <w:spacing w:after="0"/>
                              <w:jc w:val="center"/>
                              <w:rPr>
                                <w:color w:val="FFFFFF" w:themeColor="background1"/>
                                <w:sz w:val="14"/>
                                <w:szCs w:val="14"/>
                                <w14:textOutline w14:w="0" w14:cap="flat" w14:cmpd="sng" w14:algn="ctr">
                                  <w14:noFill/>
                                  <w14:prstDash w14:val="solid"/>
                                  <w14:round/>
                                </w14:textOutline>
                              </w:rPr>
                            </w:pPr>
                            <w:r>
                              <w:rPr>
                                <w:color w:val="FFFFFF" w:themeColor="background1"/>
                                <w:sz w:val="14"/>
                                <w:szCs w:val="14"/>
                                <w14:textOutline w14:w="0" w14:cap="flat" w14:cmpd="sng" w14:algn="ctr">
                                  <w14:noFill/>
                                  <w14:prstDash w14:val="solid"/>
                                  <w14:round/>
                                </w14:textOutline>
                              </w:rPr>
                              <w:t>Zielsetzung</w:t>
                            </w:r>
                          </w:p>
                          <w:p w14:paraId="3649B0D0" w14:textId="77777777" w:rsidR="00D8744A" w:rsidRDefault="00D8744A" w:rsidP="00D8744A"/>
                          <w:p w14:paraId="4410EA3D" w14:textId="77777777" w:rsidR="00D8744A" w:rsidRDefault="00D8744A" w:rsidP="00D8744A"/>
                          <w:p w14:paraId="57F6F55C" w14:textId="77777777" w:rsidR="00D8744A" w:rsidRDefault="00D8744A" w:rsidP="00D8744A">
                            <w:pPr>
                              <w:rPr>
                                <w:color w:val="auto"/>
                              </w:rPr>
                            </w:pPr>
                          </w:p>
                          <w:p w14:paraId="382FA409" w14:textId="77777777" w:rsidR="00D8744A" w:rsidRDefault="00D8744A" w:rsidP="00D8744A"/>
                          <w:p w14:paraId="16B4D067" w14:textId="77777777" w:rsidR="00D8744A" w:rsidRDefault="00D8744A" w:rsidP="00D8744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B987BF" id="_x0000_s1031" type="#_x0000_t202" style="position:absolute;margin-left:-5.7pt;margin-top:0;width:68.6pt;height:41pt;z-index:25165825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" fillcolor="#1f4d78 [1604]" strokecolor="#1f4d78 [1604]" strokeweight="1pt">
                <v:textbox>
                  <w:txbxContent>
                    <w:p w14:paraId="5D348D35" w14:textId="77777777" w:rsidR="00D8744A" w:rsidRPr="00231C40" w:rsidRDefault="00D8744A" w:rsidP="00D8744A">
                      <w:pPr>
                        <w:spacing w:after="0"/>
                        <w:jc w:val="center"/>
                        <w:rPr>
                          <w:color w:val="FFFFFF" w:themeColor="background1"/>
                          <w:sz w:val="20"/>
                          <w14:textOutline w14:w="0" w14:cap="flat" w14:cmpd="sng" w14:algn="ctr">
                            <w14:noFill/>
                            <w14:prstDash w14:val="solid"/>
                            <w14:round/>
                          </w14:textOutline>
                        </w:rPr>
                      </w:pPr>
                      <w:r w:rsidRPr="00231C40">
                        <w:rPr>
                          <w:color w:val="FFFFFF" w:themeColor="background1"/>
                          <w:sz w:val="20"/>
                          <w14:textOutline w14:w="0" w14:cap="flat" w14:cmpd="sng" w14:algn="ctr">
                            <w14:noFill/>
                            <w14:prstDash w14:val="solid"/>
                            <w14:round/>
                          </w14:textOutline>
                        </w:rPr>
                        <w:t>Phase 1</w:t>
                      </w:r>
                    </w:p>
                    <w:p w14:paraId="441A0BF6" w14:textId="77777777" w:rsidR="00D8744A" w:rsidRPr="00231C40" w:rsidRDefault="00D8744A" w:rsidP="00D8744A">
                      <w:pPr>
                        <w:spacing w:after="0"/>
                        <w:jc w:val="center"/>
                        <w:rPr>
                          <w:color w:val="FFFFFF" w:themeColor="background1"/>
                          <w:sz w:val="14"/>
                          <w:szCs w:val="14"/>
                          <w14:textOutline w14:w="0" w14:cap="flat" w14:cmpd="sng" w14:algn="ctr">
                            <w14:noFill/>
                            <w14:prstDash w14:val="solid"/>
                            <w14:round/>
                          </w14:textOutline>
                        </w:rPr>
                      </w:pPr>
                      <w:r>
                        <w:rPr>
                          <w:color w:val="FFFFFF" w:themeColor="background1"/>
                          <w:sz w:val="14"/>
                          <w:szCs w:val="14"/>
                          <w14:textOutline w14:w="0" w14:cap="flat" w14:cmpd="sng" w14:algn="ctr">
                            <w14:noFill/>
                            <w14:prstDash w14:val="solid"/>
                            <w14:round/>
                          </w14:textOutline>
                        </w:rPr>
                        <w:t>Zielsetzung</w:t>
                      </w:r>
                    </w:p>
                    <w:p w14:paraId="3649B0D0" w14:textId="77777777" w:rsidR="00D8744A" w:rsidRDefault="00D8744A" w:rsidP="00D8744A"/>
                    <w:p w14:paraId="4410EA3D" w14:textId="77777777" w:rsidR="00D8744A" w:rsidRDefault="00D8744A" w:rsidP="00D8744A"/>
                    <w:p w14:paraId="57F6F55C" w14:textId="77777777" w:rsidR="00D8744A" w:rsidRDefault="00D8744A" w:rsidP="00D8744A">
                      <w:pPr>
                        <w:rPr>
                          <w:color w:val="auto"/>
                        </w:rPr>
                      </w:pPr>
                    </w:p>
                    <w:p w14:paraId="382FA409" w14:textId="77777777" w:rsidR="00D8744A" w:rsidRDefault="00D8744A" w:rsidP="00D8744A"/>
                    <w:p w14:paraId="16B4D067" w14:textId="77777777" w:rsidR="00D8744A" w:rsidRDefault="00D8744A" w:rsidP="00D8744A"/>
                  </w:txbxContent>
                </v:textbox>
                <w10:wrap type="square"/>
              </v:shape>
            </w:pict>
          </mc:Fallback>
        </mc:AlternateContent>
      </w:r>
      <w:r w:rsidRPr="003B7589">
        <w:rPr>
          <w:noProof/>
        </w:rPr>
        <mc:AlternateContent>
          <mc:Choice Requires="wps">
            <w:drawing>
              <wp:anchor distT="0" distB="0" distL="114300" distR="114300" simplePos="0" relativeHeight="251658251" behindDoc="0" locked="0" layoutInCell="1" allowOverlap="1" wp14:anchorId="10C85BD8" wp14:editId="717839AB">
                <wp:simplePos x="0" y="0"/>
                <wp:positionH relativeFrom="column">
                  <wp:posOffset>-125730</wp:posOffset>
                </wp:positionH>
                <wp:positionV relativeFrom="paragraph">
                  <wp:posOffset>56515</wp:posOffset>
                </wp:positionV>
                <wp:extent cx="977900" cy="864235"/>
                <wp:effectExtent l="0" t="19368" r="12383" b="31432"/>
                <wp:wrapNone/>
                <wp:docPr id="62" name="Pfeil: eingekerbt nach rechts 62"/>
                <wp:cNvGraphicFramePr/>
                <a:graphic xmlns:a="http://schemas.openxmlformats.org/drawingml/2006/main">
                  <a:graphicData uri="http://schemas.microsoft.com/office/word/2010/wordprocessingShape">
                    <wps:wsp>
                      <wps:cNvSpPr/>
                      <wps:spPr>
                        <a:xfrm rot="5400000">
                          <a:off x="0" y="0"/>
                          <a:ext cx="977900" cy="864235"/>
                        </a:xfrm>
                        <a:prstGeom prst="notchedRightArrow">
                          <a:avLst>
                            <a:gd name="adj1" fmla="val 100000"/>
                            <a:gd name="adj2" fmla="val 31450"/>
                          </a:avLst>
                        </a:prstGeom>
                        <a:solidFill>
                          <a:schemeClr val="accent1">
                            <a:lumMod val="5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31ABBECF" w14:textId="77777777" w:rsidR="00D8744A" w:rsidRDefault="00D8744A" w:rsidP="00D8744A">
                            <w:pPr>
                              <w:jc w:val="center"/>
                            </w:pPr>
                          </w:p>
                          <w:p w14:paraId="24C3D84D" w14:textId="77777777" w:rsidR="00D8744A" w:rsidRDefault="00D8744A" w:rsidP="00D8744A">
                            <w:pPr>
                              <w:rPr>
                                <w:color w:val="auto"/>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10C85BD8" id="_x0000_t94" coordsize="21600,21600" o:spt="94" adj="16200,5400" path="m@0,l@0@1,0@1@5,10800,0@2@0@2@0,21600,21600,10800xe">
                <v:stroke joinstyle="miter"/>
                <v:formulas>
                  <v:f eqn="val #0"/>
                  <v:f eqn="val #1"/>
                  <v:f eqn="sum height 0 #1"/>
                  <v:f eqn="sum 10800 0 #1"/>
                  <v:f eqn="sum width 0 #0"/>
                  <v:f eqn="prod @4 @3 10800"/>
                  <v:f eqn="sum width 0 @5"/>
                </v:formulas>
                <v:path o:connecttype="custom" o:connectlocs="@0,0;@5,10800;@0,21600;21600,10800" o:connectangles="270,180,90,0" textboxrect="@5,@1,@6,@2"/>
                <v:handles>
                  <v:h position="#0,#1" xrange="0,21600" yrange="0,10800"/>
                </v:handles>
              </v:shapetype>
              <v:shape id="Pfeil: eingekerbt nach rechts 62" o:spid="_x0000_s1032" type="#_x0000_t94" style="position:absolute;margin-left:-9.9pt;margin-top:4.45pt;width:77pt;height:68.05pt;rotation:90;z-index:251658251;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" adj="15596,0" fillcolor="#1f4d78 [1604]" strokecolor="#1f4d78 [1604]" strokeweight="1pt">
                <v:textbox>
                  <w:txbxContent>
                    <w:p w14:paraId="31ABBECF" w14:textId="77777777" w:rsidR="00D8744A" w:rsidRDefault="00D8744A" w:rsidP="00D8744A">
                      <w:pPr>
                        <w:jc w:val="center"/>
                      </w:pPr>
                    </w:p>
                    <w:p w14:paraId="24C3D84D" w14:textId="77777777" w:rsidR="00D8744A" w:rsidRDefault="00D8744A" w:rsidP="00D8744A">
                      <w:pPr>
                        <w:rPr>
                          <w:color w:val="auto"/>
                        </w:rPr>
                      </w:pPr>
                    </w:p>
                  </w:txbxContent>
                </v:textbox>
              </v:shape>
            </w:pict>
          </mc:Fallback>
        </mc:AlternateContent>
      </w:r>
      <w:r>
        <w:rPr>
          <w:noProof/>
        </w:rPr>
        <mc:AlternateContent>
          <mc:Choice Requires="wps">
            <w:drawing>
              <wp:anchor distT="0" distB="0" distL="114300" distR="114300" simplePos="0" relativeHeight="251658266" behindDoc="0" locked="0" layoutInCell="1" allowOverlap="1" wp14:anchorId="2C494AE9" wp14:editId="12CB94CE">
                <wp:simplePos x="0" y="0"/>
                <wp:positionH relativeFrom="column">
                  <wp:posOffset>848995</wp:posOffset>
                </wp:positionH>
                <wp:positionV relativeFrom="paragraph">
                  <wp:posOffset>-6532</wp:posOffset>
                </wp:positionV>
                <wp:extent cx="5201393" cy="718457"/>
                <wp:effectExtent l="0" t="0" r="37465" b="24765"/>
                <wp:wrapNone/>
                <wp:docPr id="55" name="Pfeil: nach rechts 55"/>
                <wp:cNvGraphicFramePr/>
                <a:graphic xmlns:a="http://schemas.openxmlformats.org/drawingml/2006/main">
                  <a:graphicData uri="http://schemas.microsoft.com/office/word/2010/wordprocessingShape">
                    <wps:wsp>
                      <wps:cNvSpPr/>
                      <wps:spPr>
                        <a:xfrm>
                          <a:off x="0" y="0"/>
                          <a:ext cx="5201393" cy="718457"/>
                        </a:xfrm>
                        <a:prstGeom prst="rightArrow">
                          <a:avLst>
                            <a:gd name="adj1" fmla="val 100000"/>
                            <a:gd name="adj2" fmla="val 48178"/>
                          </a:avLst>
                        </a:prstGeom>
                        <a:solidFill>
                          <a:schemeClr val="bg1">
                            <a:lumMod val="75000"/>
                          </a:schemeClr>
                        </a:solidFill>
                        <a:ln>
                          <a:solidFill>
                            <a:schemeClr val="accent1">
                              <a:lumMod val="75000"/>
                            </a:schemeClr>
                          </a:solidFill>
                        </a:ln>
                      </wps:spPr>
                      <wps:style>
                        <a:lnRef idx="2">
                          <a:schemeClr val="accent3">
                            <a:shade val="50000"/>
                          </a:schemeClr>
                        </a:lnRef>
                        <a:fillRef idx="1">
                          <a:schemeClr val="accent3"/>
                        </a:fillRef>
                        <a:effectRef idx="0">
                          <a:schemeClr val="accent3"/>
                        </a:effectRef>
                        <a:fontRef idx="minor">
                          <a:schemeClr val="lt1"/>
                        </a:fontRef>
                      </wps:style>
                      <wps:txbx>
                        <w:txbxContent>
                          <w:p w14:paraId="084DD84B" w14:textId="77777777" w:rsidR="00D8744A" w:rsidRDefault="00D8744A" w:rsidP="00D8744A">
                            <w:pPr>
                              <w:spacing w:after="0"/>
                              <w:jc w:val="center"/>
                            </w:pPr>
                          </w:p>
                          <w:p w14:paraId="2D6F7250" w14:textId="77777777" w:rsidR="00D8744A" w:rsidRDefault="00D8744A" w:rsidP="00D8744A">
                            <w:pPr>
                              <w:spacing w:after="0"/>
                              <w:jc w:val="center"/>
                            </w:pPr>
                            <w:r w:rsidRPr="00513643">
                              <w:t>Modell Canvas für Zieldefinierung</w:t>
                            </w:r>
                          </w:p>
                          <w:p w14:paraId="27814254" w14:textId="77777777" w:rsidR="00D8744A" w:rsidRDefault="00D8744A" w:rsidP="00D8744A"/>
                          <w:p w14:paraId="24DA4D22" w14:textId="77777777" w:rsidR="00D8744A" w:rsidRDefault="00D8744A" w:rsidP="00D8744A"/>
                          <w:p w14:paraId="65CDE92A" w14:textId="77777777" w:rsidR="00D8744A" w:rsidRDefault="00D8744A" w:rsidP="00D8744A">
                            <w:pPr>
                              <w:rPr>
                                <w:color w:val="auto"/>
                              </w:rPr>
                            </w:pPr>
                          </w:p>
                          <w:p w14:paraId="2776EBF7" w14:textId="77777777" w:rsidR="00D8744A" w:rsidRDefault="00D8744A" w:rsidP="00D8744A">
                            <w:pPr>
                              <w:rPr>
                                <w:color w:val="auto"/>
                              </w:rPr>
                            </w:pPr>
                          </w:p>
                          <w:p w14:paraId="1847384D" w14:textId="77777777" w:rsidR="00D8744A" w:rsidRDefault="00D8744A" w:rsidP="00D8744A">
                            <w:pPr>
                              <w:rPr>
                                <w:color w:val="auto"/>
                              </w:rPr>
                            </w:pPr>
                          </w:p>
                          <w:p w14:paraId="7F47A614" w14:textId="77777777" w:rsidR="00D8744A" w:rsidRDefault="00D8744A" w:rsidP="00D8744A"/>
                          <w:p w14:paraId="7ABB51BC" w14:textId="77777777" w:rsidR="00D8744A" w:rsidRDefault="00D8744A" w:rsidP="00D8744A">
                            <w:pPr>
                              <w:rPr>
                                <w:color w:val="auto"/>
                              </w:rPr>
                            </w:pPr>
                          </w:p>
                          <w:p w14:paraId="7F3B9EE4" w14:textId="77777777" w:rsidR="00D8744A" w:rsidRDefault="00D8744A" w:rsidP="00D8744A"/>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C494AE9"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Pfeil: nach rechts 55" o:spid="_x0000_s1033" type="#_x0000_t13" style="position:absolute;margin-left:66.85pt;margin-top:-.5pt;width:409.55pt;height:56.55pt;z-index:25165826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" adj="20163,0" fillcolor="#bfbfbf [2412]" strokecolor="#2e74b5 [2404]" strokeweight="1pt">
                <v:textbox>
                  <w:txbxContent>
                    <w:p w14:paraId="084DD84B" w14:textId="77777777" w:rsidR="00D8744A" w:rsidRDefault="00D8744A" w:rsidP="00D8744A">
                      <w:pPr>
                        <w:spacing w:after="0"/>
                        <w:jc w:val="center"/>
                      </w:pPr>
                    </w:p>
                    <w:p w14:paraId="2D6F7250" w14:textId="77777777" w:rsidR="00D8744A" w:rsidRDefault="00D8744A" w:rsidP="00D8744A">
                      <w:pPr>
                        <w:spacing w:after="0"/>
                        <w:jc w:val="center"/>
                      </w:pPr>
                      <w:r w:rsidRPr="00513643">
                        <w:t>Modell Canvas für Zieldefinierung</w:t>
                      </w:r>
                    </w:p>
                    <w:p w14:paraId="27814254" w14:textId="77777777" w:rsidR="00D8744A" w:rsidRDefault="00D8744A" w:rsidP="00D8744A"/>
                    <w:p w14:paraId="24DA4D22" w14:textId="77777777" w:rsidR="00D8744A" w:rsidRDefault="00D8744A" w:rsidP="00D8744A"/>
                    <w:p w14:paraId="65CDE92A" w14:textId="77777777" w:rsidR="00D8744A" w:rsidRDefault="00D8744A" w:rsidP="00D8744A">
                      <w:pPr>
                        <w:rPr>
                          <w:color w:val="auto"/>
                        </w:rPr>
                      </w:pPr>
                    </w:p>
                    <w:p w14:paraId="2776EBF7" w14:textId="77777777" w:rsidR="00D8744A" w:rsidRDefault="00D8744A" w:rsidP="00D8744A">
                      <w:pPr>
                        <w:rPr>
                          <w:color w:val="auto"/>
                        </w:rPr>
                      </w:pPr>
                    </w:p>
                    <w:p w14:paraId="1847384D" w14:textId="77777777" w:rsidR="00D8744A" w:rsidRDefault="00D8744A" w:rsidP="00D8744A">
                      <w:pPr>
                        <w:rPr>
                          <w:color w:val="auto"/>
                        </w:rPr>
                      </w:pPr>
                    </w:p>
                    <w:p w14:paraId="7F47A614" w14:textId="77777777" w:rsidR="00D8744A" w:rsidRDefault="00D8744A" w:rsidP="00D8744A"/>
                    <w:p w14:paraId="7ABB51BC" w14:textId="77777777" w:rsidR="00D8744A" w:rsidRDefault="00D8744A" w:rsidP="00D8744A">
                      <w:pPr>
                        <w:rPr>
                          <w:color w:val="auto"/>
                        </w:rPr>
                      </w:pPr>
                    </w:p>
                    <w:p w14:paraId="7F3B9EE4" w14:textId="77777777" w:rsidR="00D8744A" w:rsidRDefault="00D8744A" w:rsidP="00D8744A"/>
                  </w:txbxContent>
                </v:textbox>
              </v:shape>
            </w:pict>
          </mc:Fallback>
        </mc:AlternateContent>
      </w:r>
      <w:r>
        <w:rPr>
          <w:noProof/>
        </w:rPr>
        <mc:AlternateContent>
          <mc:Choice Requires="wps">
            <w:drawing>
              <wp:anchor distT="0" distB="0" distL="114300" distR="114300" simplePos="0" relativeHeight="251658250" behindDoc="0" locked="0" layoutInCell="1" allowOverlap="1" wp14:anchorId="2718533E" wp14:editId="6B3E3209">
                <wp:simplePos x="0" y="0"/>
                <wp:positionH relativeFrom="column">
                  <wp:posOffset>-59690</wp:posOffset>
                </wp:positionH>
                <wp:positionV relativeFrom="paragraph">
                  <wp:posOffset>5226050</wp:posOffset>
                </wp:positionV>
                <wp:extent cx="838835" cy="64770"/>
                <wp:effectExtent l="0" t="0" r="18415" b="11430"/>
                <wp:wrapNone/>
                <wp:docPr id="60" name="Rechteck 60"/>
                <wp:cNvGraphicFramePr/>
                <a:graphic xmlns:a="http://schemas.openxmlformats.org/drawingml/2006/main">
                  <a:graphicData uri="http://schemas.microsoft.com/office/word/2010/wordprocessingShape">
                    <wps:wsp>
                      <wps:cNvSpPr/>
                      <wps:spPr>
                        <a:xfrm>
                          <a:off x="0" y="0"/>
                          <a:ext cx="838835" cy="64770"/>
                        </a:xfrm>
                        <a:prstGeom prst="rect">
                          <a:avLst/>
                        </a:prstGeom>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rto="http://schemas.microsoft.com/office/word/2006/arto">
            <w:pict w14:anchorId="2363CBA2">
              <v:rect id="Rechteck 60" style="position:absolute;margin-left:-4.7pt;margin-top:411.5pt;width:66.05pt;height:5.1pt;z-index:2516623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5b9bd5 [3204]" strokecolor="#5b9bd5 [3204]" strokeweight="1pt" w14:anchorId="55FA18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"/>
            </w:pict>
          </mc:Fallback>
        </mc:AlternateContent>
      </w:r>
    </w:p>
    <w:p w14:paraId="5FE4DB4D" w14:textId="77777777" w:rsidR="00D8744A" w:rsidRDefault="00D8744A" w:rsidP="00D8744A">
      <w:r>
        <w:rPr>
          <w:noProof/>
        </w:rPr>
        <mc:AlternateContent>
          <mc:Choice Requires="wps">
            <w:drawing>
              <wp:anchor distT="0" distB="0" distL="114300" distR="114300" simplePos="0" relativeHeight="251658256" behindDoc="0" locked="0" layoutInCell="1" allowOverlap="1" wp14:anchorId="4C126C2B" wp14:editId="79CC92D9">
                <wp:simplePos x="0" y="0"/>
                <wp:positionH relativeFrom="column">
                  <wp:posOffset>-66040</wp:posOffset>
                </wp:positionH>
                <wp:positionV relativeFrom="paragraph">
                  <wp:posOffset>191770</wp:posOffset>
                </wp:positionV>
                <wp:extent cx="838835" cy="64770"/>
                <wp:effectExtent l="0" t="0" r="18415" b="11430"/>
                <wp:wrapNone/>
                <wp:docPr id="23" name="Rechteck 23"/>
                <wp:cNvGraphicFramePr/>
                <a:graphic xmlns:a="http://schemas.openxmlformats.org/drawingml/2006/main">
                  <a:graphicData uri="http://schemas.microsoft.com/office/word/2010/wordprocessingShape">
                    <wps:wsp>
                      <wps:cNvSpPr/>
                      <wps:spPr>
                        <a:xfrm>
                          <a:off x="0" y="0"/>
                          <a:ext cx="838835" cy="64770"/>
                        </a:xfrm>
                        <a:prstGeom prst="rect">
                          <a:avLst/>
                        </a:prstGeom>
                        <a:solidFill>
                          <a:schemeClr val="accent1">
                            <a:lumMod val="50000"/>
                          </a:schemeClr>
                        </a:solidFill>
                        <a:ln>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rto="http://schemas.microsoft.com/office/word/2006/arto">
            <w:pict w14:anchorId="4A5C348E">
              <v:rect id="Rechteck 23" style="position:absolute;margin-left:-5.2pt;margin-top:15.1pt;width:66.05pt;height:5.1pt;z-index:25166848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1f4d78 [1604]" strokecolor="#1f4d78 [1604]" strokeweight="1pt" w14:anchorId="70C269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"/>
            </w:pict>
          </mc:Fallback>
        </mc:AlternateContent>
      </w:r>
    </w:p>
    <w:p w14:paraId="69BE00E5" w14:textId="77777777" w:rsidR="00D8744A" w:rsidRDefault="00D8744A" w:rsidP="00D8744A">
      <w:r>
        <w:rPr>
          <w:noProof/>
        </w:rPr>
        <mc:AlternateContent>
          <mc:Choice Requires="wps">
            <w:drawing>
              <wp:anchor distT="0" distB="0" distL="114300" distR="114300" simplePos="0" relativeHeight="251658265" behindDoc="0" locked="0" layoutInCell="1" allowOverlap="1" wp14:anchorId="382A77E2" wp14:editId="5045E60D">
                <wp:simplePos x="0" y="0"/>
                <wp:positionH relativeFrom="column">
                  <wp:posOffset>851535</wp:posOffset>
                </wp:positionH>
                <wp:positionV relativeFrom="paragraph">
                  <wp:posOffset>173355</wp:posOffset>
                </wp:positionV>
                <wp:extent cx="2677795" cy="718185"/>
                <wp:effectExtent l="0" t="0" r="46355" b="24765"/>
                <wp:wrapNone/>
                <wp:docPr id="59" name="Pfeil: nach rechts 59"/>
                <wp:cNvGraphicFramePr/>
                <a:graphic xmlns:a="http://schemas.openxmlformats.org/drawingml/2006/main">
                  <a:graphicData uri="http://schemas.microsoft.com/office/word/2010/wordprocessingShape">
                    <wps:wsp>
                      <wps:cNvSpPr/>
                      <wps:spPr>
                        <a:xfrm>
                          <a:off x="0" y="0"/>
                          <a:ext cx="2677795" cy="718185"/>
                        </a:xfrm>
                        <a:prstGeom prst="rightArrow">
                          <a:avLst>
                            <a:gd name="adj1" fmla="val 100000"/>
                            <a:gd name="adj2" fmla="val 48178"/>
                          </a:avLst>
                        </a:prstGeom>
                        <a:solidFill>
                          <a:schemeClr val="bg1">
                            <a:lumMod val="85000"/>
                          </a:schemeClr>
                        </a:solidFill>
                        <a:ln>
                          <a:solidFill>
                            <a:schemeClr val="accent1">
                              <a:lumMod val="75000"/>
                            </a:schemeClr>
                          </a:solidFill>
                        </a:ln>
                      </wps:spPr>
                      <wps:style>
                        <a:lnRef idx="2">
                          <a:schemeClr val="accent3">
                            <a:shade val="50000"/>
                          </a:schemeClr>
                        </a:lnRef>
                        <a:fillRef idx="1">
                          <a:schemeClr val="accent3"/>
                        </a:fillRef>
                        <a:effectRef idx="0">
                          <a:schemeClr val="accent3"/>
                        </a:effectRef>
                        <a:fontRef idx="minor">
                          <a:schemeClr val="lt1"/>
                        </a:fontRef>
                      </wps:style>
                      <wps:txbx>
                        <w:txbxContent>
                          <w:p w14:paraId="2D4B8BF0" w14:textId="77777777" w:rsidR="00D8744A" w:rsidRDefault="00D8744A" w:rsidP="00D8744A">
                            <w:pPr>
                              <w:ind w:left="720"/>
                            </w:pPr>
                            <w:r>
                              <w:t xml:space="preserve">     </w:t>
                            </w:r>
                            <w:r w:rsidRPr="00034EAF">
                              <w:t>SPSS für Fragen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2A77E2" id="Pfeil: nach rechts 59" o:spid="_x0000_s1034" type="#_x0000_t13" style="position:absolute;margin-left:67.05pt;margin-top:13.65pt;width:210.85pt;height:56.55pt;z-index:25165826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" adj="18809,0" fillcolor="#d8d8d8 [2732]" strokecolor="#2e74b5 [2404]" strokeweight="1pt">
                <v:textbox>
                  <w:txbxContent>
                    <w:p w14:paraId="2D4B8BF0" w14:textId="77777777" w:rsidR="00D8744A" w:rsidRDefault="00D8744A" w:rsidP="00D8744A">
                      <w:pPr>
                        <w:ind w:left="720"/>
                      </w:pPr>
                      <w:r>
                        <w:t xml:space="preserve">     </w:t>
                      </w:r>
                      <w:r w:rsidRPr="00034EAF">
                        <w:t>SPSS für Fragen</w:t>
                      </w:r>
                    </w:p>
                  </w:txbxContent>
                </v:textbox>
              </v:shape>
            </w:pict>
          </mc:Fallback>
        </mc:AlternateContent>
      </w:r>
      <w:r>
        <w:rPr>
          <w:noProof/>
        </w:rPr>
        <mc:AlternateContent>
          <mc:Choice Requires="wps">
            <w:drawing>
              <wp:anchor distT="0" distB="0" distL="114300" distR="114300" simplePos="0" relativeHeight="251658271" behindDoc="0" locked="0" layoutInCell="1" allowOverlap="1" wp14:anchorId="24976F78" wp14:editId="609C13E7">
                <wp:simplePos x="0" y="0"/>
                <wp:positionH relativeFrom="column">
                  <wp:posOffset>3364230</wp:posOffset>
                </wp:positionH>
                <wp:positionV relativeFrom="paragraph">
                  <wp:posOffset>173355</wp:posOffset>
                </wp:positionV>
                <wp:extent cx="2687955" cy="718185"/>
                <wp:effectExtent l="19050" t="0" r="17145" b="24765"/>
                <wp:wrapNone/>
                <wp:docPr id="44" name="Pfeil: eingekerbt nach rechts 44"/>
                <wp:cNvGraphicFramePr/>
                <a:graphic xmlns:a="http://schemas.openxmlformats.org/drawingml/2006/main">
                  <a:graphicData uri="http://schemas.microsoft.com/office/word/2010/wordprocessingShape">
                    <wps:wsp>
                      <wps:cNvSpPr/>
                      <wps:spPr>
                        <a:xfrm>
                          <a:off x="0" y="0"/>
                          <a:ext cx="2687955" cy="718185"/>
                        </a:xfrm>
                        <a:prstGeom prst="notchedRightArrow">
                          <a:avLst>
                            <a:gd name="adj1" fmla="val 100000"/>
                            <a:gd name="adj2" fmla="val 45866"/>
                          </a:avLst>
                        </a:prstGeom>
                        <a:solidFill>
                          <a:schemeClr val="bg1">
                            <a:lumMod val="85000"/>
                          </a:schemeClr>
                        </a:solidFill>
                        <a:ln>
                          <a:solidFill>
                            <a:schemeClr val="accent1">
                              <a:lumMod val="75000"/>
                            </a:schemeClr>
                          </a:solidFill>
                        </a:ln>
                      </wps:spPr>
                      <wps:style>
                        <a:lnRef idx="2">
                          <a:schemeClr val="accent3">
                            <a:shade val="50000"/>
                          </a:schemeClr>
                        </a:lnRef>
                        <a:fillRef idx="1">
                          <a:schemeClr val="accent3"/>
                        </a:fillRef>
                        <a:effectRef idx="0">
                          <a:schemeClr val="accent3"/>
                        </a:effectRef>
                        <a:fontRef idx="minor">
                          <a:schemeClr val="lt1"/>
                        </a:fontRef>
                      </wps:style>
                      <wps:txbx>
                        <w:txbxContent>
                          <w:p w14:paraId="46443A72" w14:textId="77777777" w:rsidR="00D8744A" w:rsidRDefault="00D8744A" w:rsidP="00D8744A">
                            <w:pPr>
                              <w:spacing w:after="0"/>
                              <w:jc w:val="center"/>
                            </w:pPr>
                            <w:r w:rsidRPr="00292548">
                              <w:t>Modell Canvas für PAIN-Points und daraus Bausteine für Backlog überlegen</w:t>
                            </w:r>
                          </w:p>
                          <w:p w14:paraId="42831376" w14:textId="77777777" w:rsidR="00D8744A" w:rsidRDefault="00D8744A" w:rsidP="00D8744A">
                            <w:pPr>
                              <w:spacing w:after="0"/>
                              <w:jc w:val="center"/>
                              <w:rPr>
                                <w:color w:val="auto"/>
                              </w:rPr>
                            </w:pPr>
                          </w:p>
                          <w:p w14:paraId="398E6CDC" w14:textId="77777777" w:rsidR="00D8744A" w:rsidRDefault="00D8744A" w:rsidP="00D8744A"/>
                          <w:p w14:paraId="27F30958" w14:textId="77777777" w:rsidR="00D8744A" w:rsidRDefault="00D8744A" w:rsidP="00D8744A"/>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976F78" id="Pfeil: eingekerbt nach rechts 44" o:spid="_x0000_s1035" type="#_x0000_t94" style="position:absolute;margin-left:264.9pt;margin-top:13.65pt;width:211.65pt;height:56.55pt;z-index:25165827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" adj="18953,0" fillcolor="#d8d8d8 [2732]" strokecolor="#2e74b5 [2404]" strokeweight="1pt">
                <v:textbox>
                  <w:txbxContent>
                    <w:p w14:paraId="46443A72" w14:textId="77777777" w:rsidR="00D8744A" w:rsidRDefault="00D8744A" w:rsidP="00D8744A">
                      <w:pPr>
                        <w:spacing w:after="0"/>
                        <w:jc w:val="center"/>
                      </w:pPr>
                      <w:r w:rsidRPr="00292548">
                        <w:t>Modell Canvas für PAIN-Points und daraus Bausteine für Backlog überlegen</w:t>
                      </w:r>
                    </w:p>
                    <w:p w14:paraId="42831376" w14:textId="77777777" w:rsidR="00D8744A" w:rsidRDefault="00D8744A" w:rsidP="00D8744A">
                      <w:pPr>
                        <w:spacing w:after="0"/>
                        <w:jc w:val="center"/>
                        <w:rPr>
                          <w:color w:val="auto"/>
                        </w:rPr>
                      </w:pPr>
                    </w:p>
                    <w:p w14:paraId="398E6CDC" w14:textId="77777777" w:rsidR="00D8744A" w:rsidRDefault="00D8744A" w:rsidP="00D8744A"/>
                    <w:p w14:paraId="27F30958" w14:textId="77777777" w:rsidR="00D8744A" w:rsidRDefault="00D8744A" w:rsidP="00D8744A"/>
                  </w:txbxContent>
                </v:textbox>
              </v:shape>
            </w:pict>
          </mc:Fallback>
        </mc:AlternateContent>
      </w:r>
    </w:p>
    <w:p w14:paraId="39354EEC" w14:textId="77777777" w:rsidR="00D8744A" w:rsidRDefault="00D8744A" w:rsidP="00D8744A">
      <w:r w:rsidRPr="003B7589">
        <w:rPr>
          <w:noProof/>
        </w:rPr>
        <mc:AlternateContent>
          <mc:Choice Requires="wps">
            <w:drawing>
              <wp:anchor distT="0" distB="0" distL="114300" distR="114300" simplePos="0" relativeHeight="251658252" behindDoc="0" locked="0" layoutInCell="1" allowOverlap="1" wp14:anchorId="5EB45F6E" wp14:editId="48BDE8FC">
                <wp:simplePos x="0" y="0"/>
                <wp:positionH relativeFrom="column">
                  <wp:posOffset>-524522</wp:posOffset>
                </wp:positionH>
                <wp:positionV relativeFrom="paragraph">
                  <wp:posOffset>322897</wp:posOffset>
                </wp:positionV>
                <wp:extent cx="1779565" cy="864235"/>
                <wp:effectExtent l="317" t="18733" r="11748" b="30797"/>
                <wp:wrapNone/>
                <wp:docPr id="63" name="Pfeil: eingekerbt nach rechts 63"/>
                <wp:cNvGraphicFramePr/>
                <a:graphic xmlns:a="http://schemas.openxmlformats.org/drawingml/2006/main">
                  <a:graphicData uri="http://schemas.microsoft.com/office/word/2010/wordprocessingShape">
                    <wps:wsp>
                      <wps:cNvSpPr/>
                      <wps:spPr>
                        <a:xfrm rot="5400000">
                          <a:off x="0" y="0"/>
                          <a:ext cx="1779565" cy="864235"/>
                        </a:xfrm>
                        <a:prstGeom prst="notchedRightArrow">
                          <a:avLst>
                            <a:gd name="adj1" fmla="val 100000"/>
                            <a:gd name="adj2" fmla="val 31450"/>
                          </a:avLst>
                        </a:prstGeom>
                        <a:solidFill>
                          <a:schemeClr val="accent1">
                            <a:lumMod val="5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rto="http://schemas.microsoft.com/office/word/2006/arto">
            <w:pict w14:anchorId="5045D3D0">
              <v:shape id="Pfeil: eingekerbt nach rechts 63" style="position:absolute;margin-left:-41.3pt;margin-top:25.4pt;width:140.1pt;height:68.05pt;rotation:90;z-index:25166439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1f4d78 [1604]" strokecolor="#1f4d78 [1604]" strokeweight="1pt" type="#_x0000_t94" adj="183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" w14:anchorId="04B658F1"/>
            </w:pict>
          </mc:Fallback>
        </mc:AlternateContent>
      </w:r>
      <w:r>
        <w:rPr>
          <w:noProof/>
        </w:rPr>
        <mc:AlternateContent>
          <mc:Choice Requires="wps">
            <w:drawing>
              <wp:anchor distT="45720" distB="45720" distL="114300" distR="114300" simplePos="0" relativeHeight="251658259" behindDoc="0" locked="0" layoutInCell="1" allowOverlap="1" wp14:anchorId="389FE636" wp14:editId="694F7736">
                <wp:simplePos x="0" y="0"/>
                <wp:positionH relativeFrom="column">
                  <wp:posOffset>-43815</wp:posOffset>
                </wp:positionH>
                <wp:positionV relativeFrom="paragraph">
                  <wp:posOffset>179070</wp:posOffset>
                </wp:positionV>
                <wp:extent cx="821690" cy="389255"/>
                <wp:effectExtent l="0" t="0" r="16510" b="10795"/>
                <wp:wrapSquare wrapText="bothSides"/>
                <wp:docPr id="2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1690" cy="389255"/>
                        </a:xfrm>
                        <a:prstGeom prst="rect">
                          <a:avLst/>
                        </a:prstGeom>
                        <a:solidFill>
                          <a:schemeClr val="accent1">
                            <a:lumMod val="50000"/>
                          </a:schemeClr>
                        </a:solidFill>
                        <a:ln>
                          <a:solidFill>
                            <a:schemeClr val="accent1">
                              <a:lumMod val="50000"/>
                            </a:schemeClr>
                          </a:solidFill>
                          <a:headEnd/>
                          <a:tailEnd/>
                        </a:ln>
                      </wps:spPr>
                      <wps:style>
                        <a:lnRef idx="2">
                          <a:schemeClr val="accent1">
                            <a:shade val="50000"/>
                          </a:schemeClr>
                        </a:lnRef>
                        <a:fillRef idx="1">
                          <a:schemeClr val="accent1"/>
                        </a:fillRef>
                        <a:effectRef idx="0">
                          <a:schemeClr val="accent1"/>
                        </a:effectRef>
                        <a:fontRef idx="minor">
                          <a:schemeClr val="lt1"/>
                        </a:fontRef>
                      </wps:style>
                      <wps:txbx>
                        <w:txbxContent>
                          <w:p w14:paraId="31BA2B25" w14:textId="77777777" w:rsidR="00D8744A" w:rsidRPr="00231C40" w:rsidRDefault="00D8744A" w:rsidP="00D8744A">
                            <w:pPr>
                              <w:spacing w:after="0"/>
                              <w:jc w:val="center"/>
                              <w:rPr>
                                <w:color w:val="FFFFFF" w:themeColor="background1"/>
                                <w:sz w:val="20"/>
                                <w14:textOutline w14:w="0" w14:cap="flat" w14:cmpd="sng" w14:algn="ctr">
                                  <w14:noFill/>
                                  <w14:prstDash w14:val="solid"/>
                                  <w14:round/>
                                </w14:textOutline>
                              </w:rPr>
                            </w:pPr>
                            <w:r w:rsidRPr="00231C40">
                              <w:rPr>
                                <w:color w:val="FFFFFF" w:themeColor="background1"/>
                                <w:sz w:val="20"/>
                                <w14:textOutline w14:w="0" w14:cap="flat" w14:cmpd="sng" w14:algn="ctr">
                                  <w14:noFill/>
                                  <w14:prstDash w14:val="solid"/>
                                  <w14:round/>
                                </w14:textOutline>
                              </w:rPr>
                              <w:t xml:space="preserve">Phase </w:t>
                            </w:r>
                            <w:r>
                              <w:rPr>
                                <w:color w:val="FFFFFF" w:themeColor="background1"/>
                                <w:sz w:val="20"/>
                                <w14:textOutline w14:w="0" w14:cap="flat" w14:cmpd="sng" w14:algn="ctr">
                                  <w14:noFill/>
                                  <w14:prstDash w14:val="solid"/>
                                  <w14:round/>
                                </w14:textOutline>
                              </w:rPr>
                              <w:t>2</w:t>
                            </w:r>
                          </w:p>
                          <w:p w14:paraId="4E15EA6E" w14:textId="77777777" w:rsidR="00D8744A" w:rsidRPr="00231C40" w:rsidRDefault="00D8744A" w:rsidP="00D8744A">
                            <w:pPr>
                              <w:spacing w:after="0"/>
                              <w:jc w:val="center"/>
                              <w:rPr>
                                <w:color w:val="FFFFFF" w:themeColor="background1"/>
                                <w:sz w:val="14"/>
                                <w:szCs w:val="14"/>
                                <w14:textOutline w14:w="0" w14:cap="flat" w14:cmpd="sng" w14:algn="ctr">
                                  <w14:noFill/>
                                  <w14:prstDash w14:val="solid"/>
                                  <w14:round/>
                                </w14:textOutline>
                              </w:rPr>
                            </w:pPr>
                            <w:r>
                              <w:rPr>
                                <w:color w:val="FFFFFF" w:themeColor="background1"/>
                                <w:sz w:val="14"/>
                                <w:szCs w:val="14"/>
                                <w14:textOutline w14:w="0" w14:cap="flat" w14:cmpd="sng" w14:algn="ctr">
                                  <w14:noFill/>
                                  <w14:prstDash w14:val="solid"/>
                                  <w14:round/>
                                </w14:textOutline>
                              </w:rPr>
                              <w:t>Projektplan</w:t>
                            </w:r>
                            <w:r w:rsidRPr="00231C40">
                              <w:rPr>
                                <w:color w:val="FFFFFF" w:themeColor="background1"/>
                                <w:sz w:val="14"/>
                                <w:szCs w:val="14"/>
                                <w14:textOutline w14:w="0" w14:cap="flat" w14:cmpd="sng" w14:algn="ctr">
                                  <w14:noFill/>
                                  <w14:prstDash w14:val="solid"/>
                                  <w14:round/>
                                </w14:textOutline>
                              </w:rPr>
                              <w:t>ung</w:t>
                            </w:r>
                          </w:p>
                          <w:p w14:paraId="39CF5C72" w14:textId="77777777" w:rsidR="00D8744A" w:rsidRDefault="00D8744A" w:rsidP="00D8744A"/>
                          <w:p w14:paraId="631A5D20" w14:textId="77777777" w:rsidR="00D8744A" w:rsidRDefault="00D8744A" w:rsidP="00D8744A"/>
                          <w:p w14:paraId="05737B0E" w14:textId="77777777" w:rsidR="00D8744A" w:rsidRDefault="00D8744A" w:rsidP="00D8744A">
                            <w:pPr>
                              <w:rPr>
                                <w:color w:val="auto"/>
                              </w:rPr>
                            </w:pPr>
                          </w:p>
                          <w:p w14:paraId="3A44872D" w14:textId="77777777" w:rsidR="00D8744A" w:rsidRDefault="00D8744A" w:rsidP="00D8744A"/>
                          <w:p w14:paraId="7202A0F0" w14:textId="77777777" w:rsidR="00D8744A" w:rsidRDefault="00D8744A" w:rsidP="00D8744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9FE636" id="_x0000_s1036" type="#_x0000_t202" style="position:absolute;margin-left:-3.45pt;margin-top:14.1pt;width:64.7pt;height:30.65pt;z-index:251658259;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" fillcolor="#1f4d78 [1604]" strokecolor="#1f4d78 [1604]" strokeweight="1pt">
                <v:textbox>
                  <w:txbxContent>
                    <w:p w14:paraId="31BA2B25" w14:textId="77777777" w:rsidR="00D8744A" w:rsidRPr="00231C40" w:rsidRDefault="00D8744A" w:rsidP="00D8744A">
                      <w:pPr>
                        <w:spacing w:after="0"/>
                        <w:jc w:val="center"/>
                        <w:rPr>
                          <w:color w:val="FFFFFF" w:themeColor="background1"/>
                          <w:sz w:val="20"/>
                          <w14:textOutline w14:w="0" w14:cap="flat" w14:cmpd="sng" w14:algn="ctr">
                            <w14:noFill/>
                            <w14:prstDash w14:val="solid"/>
                            <w14:round/>
                          </w14:textOutline>
                        </w:rPr>
                      </w:pPr>
                      <w:r w:rsidRPr="00231C40">
                        <w:rPr>
                          <w:color w:val="FFFFFF" w:themeColor="background1"/>
                          <w:sz w:val="20"/>
                          <w14:textOutline w14:w="0" w14:cap="flat" w14:cmpd="sng" w14:algn="ctr">
                            <w14:noFill/>
                            <w14:prstDash w14:val="solid"/>
                            <w14:round/>
                          </w14:textOutline>
                        </w:rPr>
                        <w:t xml:space="preserve">Phase </w:t>
                      </w:r>
                      <w:r>
                        <w:rPr>
                          <w:color w:val="FFFFFF" w:themeColor="background1"/>
                          <w:sz w:val="20"/>
                          <w14:textOutline w14:w="0" w14:cap="flat" w14:cmpd="sng" w14:algn="ctr">
                            <w14:noFill/>
                            <w14:prstDash w14:val="solid"/>
                            <w14:round/>
                          </w14:textOutline>
                        </w:rPr>
                        <w:t>2</w:t>
                      </w:r>
                    </w:p>
                    <w:p w14:paraId="4E15EA6E" w14:textId="77777777" w:rsidR="00D8744A" w:rsidRPr="00231C40" w:rsidRDefault="00D8744A" w:rsidP="00D8744A">
                      <w:pPr>
                        <w:spacing w:after="0"/>
                        <w:jc w:val="center"/>
                        <w:rPr>
                          <w:color w:val="FFFFFF" w:themeColor="background1"/>
                          <w:sz w:val="14"/>
                          <w:szCs w:val="14"/>
                          <w14:textOutline w14:w="0" w14:cap="flat" w14:cmpd="sng" w14:algn="ctr">
                            <w14:noFill/>
                            <w14:prstDash w14:val="solid"/>
                            <w14:round/>
                          </w14:textOutline>
                        </w:rPr>
                      </w:pPr>
                      <w:r>
                        <w:rPr>
                          <w:color w:val="FFFFFF" w:themeColor="background1"/>
                          <w:sz w:val="14"/>
                          <w:szCs w:val="14"/>
                          <w14:textOutline w14:w="0" w14:cap="flat" w14:cmpd="sng" w14:algn="ctr">
                            <w14:noFill/>
                            <w14:prstDash w14:val="solid"/>
                            <w14:round/>
                          </w14:textOutline>
                        </w:rPr>
                        <w:t>Projektplan</w:t>
                      </w:r>
                      <w:r w:rsidRPr="00231C40">
                        <w:rPr>
                          <w:color w:val="FFFFFF" w:themeColor="background1"/>
                          <w:sz w:val="14"/>
                          <w:szCs w:val="14"/>
                          <w14:textOutline w14:w="0" w14:cap="flat" w14:cmpd="sng" w14:algn="ctr">
                            <w14:noFill/>
                            <w14:prstDash w14:val="solid"/>
                            <w14:round/>
                          </w14:textOutline>
                        </w:rPr>
                        <w:t>ung</w:t>
                      </w:r>
                    </w:p>
                    <w:p w14:paraId="39CF5C72" w14:textId="77777777" w:rsidR="00D8744A" w:rsidRDefault="00D8744A" w:rsidP="00D8744A"/>
                    <w:p w14:paraId="631A5D20" w14:textId="77777777" w:rsidR="00D8744A" w:rsidRDefault="00D8744A" w:rsidP="00D8744A"/>
                    <w:p w14:paraId="05737B0E" w14:textId="77777777" w:rsidR="00D8744A" w:rsidRDefault="00D8744A" w:rsidP="00D8744A">
                      <w:pPr>
                        <w:rPr>
                          <w:color w:val="auto"/>
                        </w:rPr>
                      </w:pPr>
                    </w:p>
                    <w:p w14:paraId="3A44872D" w14:textId="77777777" w:rsidR="00D8744A" w:rsidRDefault="00D8744A" w:rsidP="00D8744A"/>
                    <w:p w14:paraId="7202A0F0" w14:textId="77777777" w:rsidR="00D8744A" w:rsidRDefault="00D8744A" w:rsidP="00D8744A"/>
                  </w:txbxContent>
                </v:textbox>
                <w10:wrap type="square"/>
              </v:shape>
            </w:pict>
          </mc:Fallback>
        </mc:AlternateContent>
      </w:r>
    </w:p>
    <w:p w14:paraId="4D2185A1" w14:textId="77777777" w:rsidR="00D8744A" w:rsidRDefault="00D8744A" w:rsidP="00D8744A"/>
    <w:p w14:paraId="1A105FC9" w14:textId="78608DBA" w:rsidR="00D8744A" w:rsidRDefault="00D8744A" w:rsidP="00D8744A">
      <w:r w:rsidRPr="00B35A39">
        <w:rPr>
          <w:noProof/>
        </w:rPr>
        <mc:AlternateContent>
          <mc:Choice Requires="wps">
            <w:drawing>
              <wp:anchor distT="0" distB="0" distL="114300" distR="114300" simplePos="0" relativeHeight="251658273" behindDoc="0" locked="0" layoutInCell="1" allowOverlap="1" wp14:anchorId="289D4B67" wp14:editId="65EDB5FA">
                <wp:simplePos x="0" y="0"/>
                <wp:positionH relativeFrom="column">
                  <wp:posOffset>3361690</wp:posOffset>
                </wp:positionH>
                <wp:positionV relativeFrom="paragraph">
                  <wp:posOffset>50165</wp:posOffset>
                </wp:positionV>
                <wp:extent cx="2687955" cy="718185"/>
                <wp:effectExtent l="19050" t="0" r="17145" b="24765"/>
                <wp:wrapNone/>
                <wp:docPr id="48" name="Pfeil: eingekerbt nach rechts 48"/>
                <wp:cNvGraphicFramePr/>
                <a:graphic xmlns:a="http://schemas.openxmlformats.org/drawingml/2006/main">
                  <a:graphicData uri="http://schemas.microsoft.com/office/word/2010/wordprocessingShape">
                    <wps:wsp>
                      <wps:cNvSpPr/>
                      <wps:spPr>
                        <a:xfrm>
                          <a:off x="0" y="0"/>
                          <a:ext cx="2687955" cy="718185"/>
                        </a:xfrm>
                        <a:prstGeom prst="notchedRightArrow">
                          <a:avLst>
                            <a:gd name="adj1" fmla="val 100000"/>
                            <a:gd name="adj2" fmla="val 45866"/>
                          </a:avLst>
                        </a:prstGeom>
                        <a:solidFill>
                          <a:schemeClr val="bg1">
                            <a:lumMod val="75000"/>
                          </a:schemeClr>
                        </a:solidFill>
                        <a:ln>
                          <a:solidFill>
                            <a:schemeClr val="accent1">
                              <a:lumMod val="75000"/>
                            </a:schemeClr>
                          </a:solidFill>
                        </a:ln>
                      </wps:spPr>
                      <wps:style>
                        <a:lnRef idx="2">
                          <a:schemeClr val="accent3">
                            <a:shade val="50000"/>
                          </a:schemeClr>
                        </a:lnRef>
                        <a:fillRef idx="1">
                          <a:schemeClr val="accent3"/>
                        </a:fillRef>
                        <a:effectRef idx="0">
                          <a:schemeClr val="accent3"/>
                        </a:effectRef>
                        <a:fontRef idx="minor">
                          <a:schemeClr val="lt1"/>
                        </a:fontRef>
                      </wps:style>
                      <wps:txbx>
                        <w:txbxContent>
                          <w:p w14:paraId="69E4FDFD" w14:textId="77777777" w:rsidR="00D8744A" w:rsidRDefault="00D8744A" w:rsidP="00D8744A">
                            <w:r>
                              <w:t xml:space="preserve">          </w:t>
                            </w:r>
                            <w:r w:rsidRPr="00B35A39">
                              <w:t>Zeitplan erstellen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9D4B67" id="Pfeil: eingekerbt nach rechts 48" o:spid="_x0000_s1037" type="#_x0000_t94" style="position:absolute;margin-left:264.7pt;margin-top:3.95pt;width:211.65pt;height:56.55pt;z-index:25165827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" adj="18953,0" fillcolor="#bfbfbf [2412]" strokecolor="#2e74b5 [2404]" strokeweight="1pt">
                <v:textbox>
                  <w:txbxContent>
                    <w:p w14:paraId="69E4FDFD" w14:textId="77777777" w:rsidR="00D8744A" w:rsidRDefault="00D8744A" w:rsidP="00D8744A">
                      <w:r>
                        <w:t xml:space="preserve">          </w:t>
                      </w:r>
                      <w:r w:rsidRPr="00B35A39">
                        <w:t>Zeitplan erstellen</w:t>
                      </w:r>
                    </w:p>
                  </w:txbxContent>
                </v:textbox>
              </v:shape>
            </w:pict>
          </mc:Fallback>
        </mc:AlternateContent>
      </w:r>
      <w:r w:rsidRPr="00B35A39">
        <w:rPr>
          <w:noProof/>
        </w:rPr>
        <mc:AlternateContent>
          <mc:Choice Requires="wps">
            <w:drawing>
              <wp:anchor distT="0" distB="0" distL="114300" distR="114300" simplePos="0" relativeHeight="251658272" behindDoc="0" locked="0" layoutInCell="1" allowOverlap="1" wp14:anchorId="1EF2AA95" wp14:editId="5E86E5A0">
                <wp:simplePos x="0" y="0"/>
                <wp:positionH relativeFrom="column">
                  <wp:posOffset>848360</wp:posOffset>
                </wp:positionH>
                <wp:positionV relativeFrom="paragraph">
                  <wp:posOffset>50495</wp:posOffset>
                </wp:positionV>
                <wp:extent cx="2677795" cy="718185"/>
                <wp:effectExtent l="0" t="0" r="46355" b="24765"/>
                <wp:wrapNone/>
                <wp:docPr id="47" name="Pfeil: nach rechts 47"/>
                <wp:cNvGraphicFramePr/>
                <a:graphic xmlns:a="http://schemas.openxmlformats.org/drawingml/2006/main">
                  <a:graphicData uri="http://schemas.microsoft.com/office/word/2010/wordprocessingShape">
                    <wps:wsp>
                      <wps:cNvSpPr/>
                      <wps:spPr>
                        <a:xfrm>
                          <a:off x="0" y="0"/>
                          <a:ext cx="2677795" cy="718185"/>
                        </a:xfrm>
                        <a:prstGeom prst="rightArrow">
                          <a:avLst>
                            <a:gd name="adj1" fmla="val 100000"/>
                            <a:gd name="adj2" fmla="val 48178"/>
                          </a:avLst>
                        </a:prstGeom>
                        <a:solidFill>
                          <a:schemeClr val="bg1">
                            <a:lumMod val="75000"/>
                          </a:schemeClr>
                        </a:solidFill>
                        <a:ln>
                          <a:solidFill>
                            <a:schemeClr val="accent1">
                              <a:lumMod val="75000"/>
                            </a:schemeClr>
                          </a:solidFill>
                        </a:ln>
                      </wps:spPr>
                      <wps:style>
                        <a:lnRef idx="2">
                          <a:schemeClr val="accent3">
                            <a:shade val="50000"/>
                          </a:schemeClr>
                        </a:lnRef>
                        <a:fillRef idx="1">
                          <a:schemeClr val="accent3"/>
                        </a:fillRef>
                        <a:effectRef idx="0">
                          <a:schemeClr val="accent3"/>
                        </a:effectRef>
                        <a:fontRef idx="minor">
                          <a:schemeClr val="lt1"/>
                        </a:fontRef>
                      </wps:style>
                      <wps:txbx>
                        <w:txbxContent>
                          <w:p w14:paraId="10F0B4D8" w14:textId="77777777" w:rsidR="00D8744A" w:rsidRDefault="00D8744A" w:rsidP="00D8744A">
                            <w:pPr>
                              <w:spacing w:before="240"/>
                              <w:jc w:val="center"/>
                            </w:pPr>
                            <w:r>
                              <w:t xml:space="preserve">      </w:t>
                            </w:r>
                            <w:r w:rsidRPr="00B35A39">
                              <w:t>Meilensteine definieren und 1 Ebene weiter aufdröseln</w:t>
                            </w:r>
                            <w:r>
                              <w:t xml:space="preserve">  </w:t>
                            </w:r>
                          </w:p>
                          <w:p w14:paraId="7D568574" w14:textId="77777777" w:rsidR="00D8744A" w:rsidRDefault="00D8744A" w:rsidP="00D8744A"/>
                          <w:p w14:paraId="7B4A9BD0" w14:textId="77777777" w:rsidR="00D8744A" w:rsidRDefault="00D8744A" w:rsidP="00D8744A"/>
                          <w:p w14:paraId="78487152" w14:textId="77777777" w:rsidR="00D8744A" w:rsidRDefault="00D8744A" w:rsidP="00D8744A">
                            <w:pPr>
                              <w:rPr>
                                <w:color w:val="auto"/>
                              </w:rPr>
                            </w:pPr>
                          </w:p>
                          <w:p w14:paraId="0E305340" w14:textId="77777777" w:rsidR="00D8744A" w:rsidRDefault="00D8744A" w:rsidP="00D8744A"/>
                          <w:p w14:paraId="6EF6667C" w14:textId="77777777" w:rsidR="00D8744A" w:rsidRDefault="00D8744A" w:rsidP="00D8744A"/>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F2AA95" id="Pfeil: nach rechts 47" o:spid="_x0000_s1038" type="#_x0000_t13" style="position:absolute;margin-left:66.8pt;margin-top:4pt;width:210.85pt;height:56.55pt;z-index:25165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" adj="18809,0" fillcolor="#bfbfbf [2412]" strokecolor="#2e74b5 [2404]" strokeweight="1pt">
                <v:textbox>
                  <w:txbxContent>
                    <w:p w14:paraId="10F0B4D8" w14:textId="77777777" w:rsidR="00D8744A" w:rsidRDefault="00D8744A" w:rsidP="00D8744A">
                      <w:pPr>
                        <w:spacing w:before="240"/>
                        <w:jc w:val="center"/>
                      </w:pPr>
                      <w:r>
                        <w:t xml:space="preserve">      </w:t>
                      </w:r>
                      <w:r w:rsidRPr="00B35A39">
                        <w:t>Meilensteine definieren und 1 Ebene weiter aufdröseln</w:t>
                      </w:r>
                      <w:r>
                        <w:t xml:space="preserve">  </w:t>
                      </w:r>
                    </w:p>
                    <w:p w14:paraId="7D568574" w14:textId="77777777" w:rsidR="00D8744A" w:rsidRDefault="00D8744A" w:rsidP="00D8744A"/>
                    <w:p w14:paraId="7B4A9BD0" w14:textId="77777777" w:rsidR="00D8744A" w:rsidRDefault="00D8744A" w:rsidP="00D8744A"/>
                    <w:p w14:paraId="78487152" w14:textId="77777777" w:rsidR="00D8744A" w:rsidRDefault="00D8744A" w:rsidP="00D8744A">
                      <w:pPr>
                        <w:rPr>
                          <w:color w:val="auto"/>
                        </w:rPr>
                      </w:pPr>
                    </w:p>
                    <w:p w14:paraId="0E305340" w14:textId="77777777" w:rsidR="00D8744A" w:rsidRDefault="00D8744A" w:rsidP="00D8744A"/>
                    <w:p w14:paraId="6EF6667C" w14:textId="77777777" w:rsidR="00D8744A" w:rsidRDefault="00D8744A" w:rsidP="00D8744A"/>
                  </w:txbxContent>
                </v:textbox>
              </v:shape>
            </w:pict>
          </mc:Fallback>
        </mc:AlternateContent>
      </w:r>
    </w:p>
    <w:p w14:paraId="013763E3" w14:textId="792B0BDF" w:rsidR="00D8744A" w:rsidRDefault="00D8744A" w:rsidP="00D8744A"/>
    <w:p w14:paraId="44FFA1FA" w14:textId="2831F22F" w:rsidR="00D8744A" w:rsidRDefault="006A61A2" w:rsidP="00D8744A">
      <w:r w:rsidRPr="00B35A39">
        <w:rPr>
          <w:noProof/>
        </w:rPr>
        <mc:AlternateContent>
          <mc:Choice Requires="wps">
            <w:drawing>
              <wp:anchor distT="0" distB="0" distL="114300" distR="114300" simplePos="0" relativeHeight="251658275" behindDoc="0" locked="0" layoutInCell="1" allowOverlap="1" wp14:anchorId="48E80F24" wp14:editId="4A09F20B">
                <wp:simplePos x="0" y="0"/>
                <wp:positionH relativeFrom="column">
                  <wp:posOffset>2672080</wp:posOffset>
                </wp:positionH>
                <wp:positionV relativeFrom="paragraph">
                  <wp:posOffset>227330</wp:posOffset>
                </wp:positionV>
                <wp:extent cx="1658620" cy="718185"/>
                <wp:effectExtent l="19050" t="0" r="17780" b="24765"/>
                <wp:wrapNone/>
                <wp:docPr id="4" name="Pfeil: eingekerbt nach rechts 4"/>
                <wp:cNvGraphicFramePr/>
                <a:graphic xmlns:a="http://schemas.openxmlformats.org/drawingml/2006/main">
                  <a:graphicData uri="http://schemas.microsoft.com/office/word/2010/wordprocessingShape">
                    <wps:wsp>
                      <wps:cNvSpPr/>
                      <wps:spPr>
                        <a:xfrm>
                          <a:off x="0" y="0"/>
                          <a:ext cx="1658620" cy="718185"/>
                        </a:xfrm>
                        <a:prstGeom prst="notchedRightArrow">
                          <a:avLst>
                            <a:gd name="adj1" fmla="val 100000"/>
                            <a:gd name="adj2" fmla="val 45866"/>
                          </a:avLst>
                        </a:prstGeom>
                        <a:solidFill>
                          <a:schemeClr val="bg1">
                            <a:lumMod val="85000"/>
                          </a:schemeClr>
                        </a:solidFill>
                        <a:ln>
                          <a:solidFill>
                            <a:schemeClr val="accent1">
                              <a:lumMod val="75000"/>
                            </a:schemeClr>
                          </a:solidFill>
                        </a:ln>
                      </wps:spPr>
                      <wps:style>
                        <a:lnRef idx="2">
                          <a:schemeClr val="accent3">
                            <a:shade val="50000"/>
                          </a:schemeClr>
                        </a:lnRef>
                        <a:fillRef idx="1">
                          <a:schemeClr val="accent3"/>
                        </a:fillRef>
                        <a:effectRef idx="0">
                          <a:schemeClr val="accent3"/>
                        </a:effectRef>
                        <a:fontRef idx="minor">
                          <a:schemeClr val="lt1"/>
                        </a:fontRef>
                      </wps:style>
                      <wps:txbx>
                        <w:txbxContent>
                          <w:p w14:paraId="414B10FA" w14:textId="77777777" w:rsidR="003B4344" w:rsidRPr="003B4344" w:rsidRDefault="003B4344" w:rsidP="003B4344">
                            <w:pPr>
                              <w:jc w:val="center"/>
                              <w:rPr>
                                <w:sz w:val="2"/>
                                <w:szCs w:val="2"/>
                              </w:rPr>
                            </w:pPr>
                          </w:p>
                          <w:p w14:paraId="3CFD5905" w14:textId="3FB5ECD2" w:rsidR="003B4344" w:rsidRDefault="003B4344" w:rsidP="003B4344">
                            <w:pPr>
                              <w:jc w:val="center"/>
                            </w:pPr>
                            <w:r>
                              <w:t>Architektur definieren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E80F24" id="Pfeil: eingekerbt nach rechts 4" o:spid="_x0000_s1039" type="#_x0000_t94" style="position:absolute;margin-left:210.4pt;margin-top:17.9pt;width:130.6pt;height:56.55pt;z-index:25165827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" adj="17310,0" fillcolor="#d8d8d8 [2732]" strokecolor="#2e74b5 [2404]" strokeweight="1pt">
                <v:textbox>
                  <w:txbxContent>
                    <w:p w14:paraId="414B10FA" w14:textId="77777777" w:rsidR="003B4344" w:rsidRPr="003B4344" w:rsidRDefault="003B4344" w:rsidP="003B4344">
                      <w:pPr>
                        <w:jc w:val="center"/>
                        <w:rPr>
                          <w:sz w:val="2"/>
                          <w:szCs w:val="2"/>
                        </w:rPr>
                      </w:pPr>
                    </w:p>
                    <w:p w14:paraId="3CFD5905" w14:textId="3FB5ECD2" w:rsidR="003B4344" w:rsidRDefault="003B4344" w:rsidP="003B4344">
                      <w:pPr>
                        <w:jc w:val="center"/>
                      </w:pPr>
                      <w:r>
                        <w:t>Architektur definieren</w:t>
                      </w:r>
                    </w:p>
                  </w:txbxContent>
                </v:textbox>
              </v:shape>
            </w:pict>
          </mc:Fallback>
        </mc:AlternateContent>
      </w:r>
      <w:r w:rsidR="003B4344" w:rsidRPr="00B35A39">
        <w:rPr>
          <w:noProof/>
        </w:rPr>
        <mc:AlternateContent>
          <mc:Choice Requires="wps">
            <w:drawing>
              <wp:anchor distT="0" distB="0" distL="114300" distR="114300" simplePos="0" relativeHeight="251658276" behindDoc="0" locked="0" layoutInCell="1" allowOverlap="1" wp14:anchorId="11A42C36" wp14:editId="67CFE413">
                <wp:simplePos x="0" y="0"/>
                <wp:positionH relativeFrom="column">
                  <wp:posOffset>4137660</wp:posOffset>
                </wp:positionH>
                <wp:positionV relativeFrom="paragraph">
                  <wp:posOffset>227965</wp:posOffset>
                </wp:positionV>
                <wp:extent cx="1908727" cy="723600"/>
                <wp:effectExtent l="12700" t="0" r="22225" b="13335"/>
                <wp:wrapNone/>
                <wp:docPr id="5" name="Pfeil: eingekerbt nach rechts 5"/>
                <wp:cNvGraphicFramePr/>
                <a:graphic xmlns:a="http://schemas.openxmlformats.org/drawingml/2006/main">
                  <a:graphicData uri="http://schemas.microsoft.com/office/word/2010/wordprocessingShape">
                    <wps:wsp>
                      <wps:cNvSpPr/>
                      <wps:spPr>
                        <a:xfrm>
                          <a:off x="0" y="0"/>
                          <a:ext cx="1908727" cy="723600"/>
                        </a:xfrm>
                        <a:prstGeom prst="notchedRightArrow">
                          <a:avLst>
                            <a:gd name="adj1" fmla="val 100000"/>
                            <a:gd name="adj2" fmla="val 45866"/>
                          </a:avLst>
                        </a:prstGeom>
                        <a:solidFill>
                          <a:schemeClr val="bg1">
                            <a:lumMod val="85000"/>
                          </a:schemeClr>
                        </a:solidFill>
                        <a:ln>
                          <a:solidFill>
                            <a:schemeClr val="accent1">
                              <a:lumMod val="75000"/>
                            </a:schemeClr>
                          </a:solidFill>
                        </a:ln>
                      </wps:spPr>
                      <wps:style>
                        <a:lnRef idx="2">
                          <a:schemeClr val="accent3">
                            <a:shade val="50000"/>
                          </a:schemeClr>
                        </a:lnRef>
                        <a:fillRef idx="1">
                          <a:schemeClr val="accent3"/>
                        </a:fillRef>
                        <a:effectRef idx="0">
                          <a:schemeClr val="accent3"/>
                        </a:effectRef>
                        <a:fontRef idx="minor">
                          <a:schemeClr val="lt1"/>
                        </a:fontRef>
                      </wps:style>
                      <wps:txbx>
                        <w:txbxContent>
                          <w:p w14:paraId="4BE23271" w14:textId="77777777" w:rsidR="003B4344" w:rsidRPr="003B4344" w:rsidRDefault="003B4344" w:rsidP="003B4344">
                            <w:pPr>
                              <w:jc w:val="center"/>
                              <w:rPr>
                                <w:sz w:val="2"/>
                                <w:szCs w:val="2"/>
                              </w:rPr>
                            </w:pPr>
                          </w:p>
                          <w:p w14:paraId="4C02E67A" w14:textId="3F594B53" w:rsidR="003B4344" w:rsidRDefault="003B4344" w:rsidP="003B4344">
                            <w:pPr>
                              <w:jc w:val="center"/>
                            </w:pPr>
                            <w:r>
                              <w:t>Aufsetzen von Azure DevOps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A42C36" id="Pfeil: eingekerbt nach rechts 5" o:spid="_x0000_s1040" type="#_x0000_t94" style="position:absolute;margin-left:325.8pt;margin-top:17.95pt;width:150.3pt;height:57pt;z-index:2516582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" adj="17844,0" fillcolor="#d8d8d8 [2732]" strokecolor="#2e74b5 [2404]" strokeweight="1pt">
                <v:textbox>
                  <w:txbxContent>
                    <w:p w14:paraId="4BE23271" w14:textId="77777777" w:rsidR="003B4344" w:rsidRPr="003B4344" w:rsidRDefault="003B4344" w:rsidP="003B4344">
                      <w:pPr>
                        <w:jc w:val="center"/>
                        <w:rPr>
                          <w:sz w:val="2"/>
                          <w:szCs w:val="2"/>
                        </w:rPr>
                      </w:pPr>
                    </w:p>
                    <w:p w14:paraId="4C02E67A" w14:textId="3F594B53" w:rsidR="003B4344" w:rsidRDefault="003B4344" w:rsidP="003B4344">
                      <w:pPr>
                        <w:jc w:val="center"/>
                      </w:pPr>
                      <w:r>
                        <w:t>Aufsetzen von Azure DevOps</w:t>
                      </w:r>
                    </w:p>
                  </w:txbxContent>
                </v:textbox>
              </v:shape>
            </w:pict>
          </mc:Fallback>
        </mc:AlternateContent>
      </w:r>
      <w:r w:rsidR="003B4344" w:rsidRPr="00B35A39">
        <w:rPr>
          <w:noProof/>
        </w:rPr>
        <mc:AlternateContent>
          <mc:Choice Requires="wps">
            <w:drawing>
              <wp:anchor distT="0" distB="0" distL="114300" distR="114300" simplePos="0" relativeHeight="251658274" behindDoc="0" locked="0" layoutInCell="1" allowOverlap="1" wp14:anchorId="437D70F0" wp14:editId="6A6AE116">
                <wp:simplePos x="0" y="0"/>
                <wp:positionH relativeFrom="column">
                  <wp:posOffset>850791</wp:posOffset>
                </wp:positionH>
                <wp:positionV relativeFrom="paragraph">
                  <wp:posOffset>227965</wp:posOffset>
                </wp:positionV>
                <wp:extent cx="2027582" cy="718185"/>
                <wp:effectExtent l="0" t="0" r="29845" b="24765"/>
                <wp:wrapNone/>
                <wp:docPr id="1" name="Pfeil: nach rechts 1"/>
                <wp:cNvGraphicFramePr/>
                <a:graphic xmlns:a="http://schemas.openxmlformats.org/drawingml/2006/main">
                  <a:graphicData uri="http://schemas.microsoft.com/office/word/2010/wordprocessingShape">
                    <wps:wsp>
                      <wps:cNvSpPr/>
                      <wps:spPr>
                        <a:xfrm>
                          <a:off x="0" y="0"/>
                          <a:ext cx="2027582" cy="718185"/>
                        </a:xfrm>
                        <a:prstGeom prst="rightArrow">
                          <a:avLst>
                            <a:gd name="adj1" fmla="val 100000"/>
                            <a:gd name="adj2" fmla="val 48178"/>
                          </a:avLst>
                        </a:prstGeom>
                        <a:solidFill>
                          <a:schemeClr val="bg1">
                            <a:lumMod val="85000"/>
                          </a:schemeClr>
                        </a:solidFill>
                        <a:ln>
                          <a:solidFill>
                            <a:schemeClr val="accent1">
                              <a:lumMod val="75000"/>
                            </a:schemeClr>
                          </a:solidFill>
                        </a:ln>
                      </wps:spPr>
                      <wps:style>
                        <a:lnRef idx="2">
                          <a:schemeClr val="accent3">
                            <a:shade val="50000"/>
                          </a:schemeClr>
                        </a:lnRef>
                        <a:fillRef idx="1">
                          <a:schemeClr val="accent3"/>
                        </a:fillRef>
                        <a:effectRef idx="0">
                          <a:schemeClr val="accent3"/>
                        </a:effectRef>
                        <a:fontRef idx="minor">
                          <a:schemeClr val="lt1"/>
                        </a:fontRef>
                      </wps:style>
                      <wps:txbx>
                        <w:txbxContent>
                          <w:p w14:paraId="75B2F463" w14:textId="6E353206" w:rsidR="003B4344" w:rsidRPr="00421AD7" w:rsidRDefault="003B4344" w:rsidP="00421AD7">
                            <w:pPr>
                              <w:spacing w:before="240"/>
                              <w:jc w:val="center"/>
                              <w:rPr>
                                <w:sz w:val="16"/>
                                <w:szCs w:val="14"/>
                              </w:rPr>
                            </w:pPr>
                            <w:r w:rsidRPr="00421AD7">
                              <w:rPr>
                                <w:sz w:val="16"/>
                                <w:szCs w:val="14"/>
                              </w:rPr>
                              <w:t>Framework und Dokumentation Definieren + Testplan erstellen</w:t>
                            </w:r>
                          </w:p>
                          <w:p w14:paraId="6D567119" w14:textId="77777777" w:rsidR="003B4344" w:rsidRPr="003B4344" w:rsidRDefault="003B4344" w:rsidP="003B4344">
                            <w:pPr>
                              <w:jc w:val="center"/>
                              <w:rPr>
                                <w:sz w:val="16"/>
                                <w:szCs w:val="14"/>
                              </w:rPr>
                            </w:pPr>
                          </w:p>
                          <w:p w14:paraId="283DC518" w14:textId="77777777" w:rsidR="003B4344" w:rsidRPr="003B4344" w:rsidRDefault="003B4344" w:rsidP="003B4344">
                            <w:pPr>
                              <w:jc w:val="center"/>
                              <w:rPr>
                                <w:color w:val="auto"/>
                                <w:sz w:val="16"/>
                                <w:szCs w:val="14"/>
                              </w:rPr>
                            </w:pPr>
                          </w:p>
                          <w:p w14:paraId="64BEEAAE" w14:textId="77777777" w:rsidR="003B4344" w:rsidRPr="003B4344" w:rsidRDefault="003B4344" w:rsidP="003B4344">
                            <w:pPr>
                              <w:jc w:val="center"/>
                              <w:rPr>
                                <w:sz w:val="16"/>
                                <w:szCs w:val="14"/>
                              </w:rPr>
                            </w:pPr>
                          </w:p>
                          <w:p w14:paraId="0B3E0190" w14:textId="77777777" w:rsidR="003B4344" w:rsidRPr="003B4344" w:rsidRDefault="003B4344" w:rsidP="003B4344">
                            <w:pPr>
                              <w:jc w:val="center"/>
                              <w:rPr>
                                <w:sz w:val="16"/>
                                <w:szCs w:val="1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7D70F0" id="Pfeil: nach rechts 1" o:spid="_x0000_s1041" type="#_x0000_t13" style="position:absolute;margin-left:67pt;margin-top:17.95pt;width:159.65pt;height:56.55pt;z-index:25165827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" adj="17914,0" fillcolor="#d8d8d8 [2732]" strokecolor="#2e74b5 [2404]" strokeweight="1pt">
                <v:textbox>
                  <w:txbxContent>
                    <w:p w14:paraId="75B2F463" w14:textId="6E353206" w:rsidR="003B4344" w:rsidRPr="00421AD7" w:rsidRDefault="003B4344" w:rsidP="00421AD7">
                      <w:pPr>
                        <w:spacing w:before="240"/>
                        <w:jc w:val="center"/>
                        <w:rPr>
                          <w:sz w:val="16"/>
                          <w:szCs w:val="14"/>
                        </w:rPr>
                      </w:pPr>
                      <w:r w:rsidRPr="00421AD7">
                        <w:rPr>
                          <w:sz w:val="16"/>
                          <w:szCs w:val="14"/>
                        </w:rPr>
                        <w:t>Framework und Dokumentation Definieren + Testplan erstellen</w:t>
                      </w:r>
                    </w:p>
                    <w:p w14:paraId="6D567119" w14:textId="77777777" w:rsidR="003B4344" w:rsidRPr="003B4344" w:rsidRDefault="003B4344" w:rsidP="003B4344">
                      <w:pPr>
                        <w:jc w:val="center"/>
                        <w:rPr>
                          <w:sz w:val="16"/>
                          <w:szCs w:val="14"/>
                        </w:rPr>
                      </w:pPr>
                    </w:p>
                    <w:p w14:paraId="283DC518" w14:textId="77777777" w:rsidR="003B4344" w:rsidRPr="003B4344" w:rsidRDefault="003B4344" w:rsidP="003B4344">
                      <w:pPr>
                        <w:jc w:val="center"/>
                        <w:rPr>
                          <w:color w:val="auto"/>
                          <w:sz w:val="16"/>
                          <w:szCs w:val="14"/>
                        </w:rPr>
                      </w:pPr>
                    </w:p>
                    <w:p w14:paraId="64BEEAAE" w14:textId="77777777" w:rsidR="003B4344" w:rsidRPr="003B4344" w:rsidRDefault="003B4344" w:rsidP="003B4344">
                      <w:pPr>
                        <w:jc w:val="center"/>
                        <w:rPr>
                          <w:sz w:val="16"/>
                          <w:szCs w:val="14"/>
                        </w:rPr>
                      </w:pPr>
                    </w:p>
                    <w:p w14:paraId="0B3E0190" w14:textId="77777777" w:rsidR="003B4344" w:rsidRPr="003B4344" w:rsidRDefault="003B4344" w:rsidP="003B4344">
                      <w:pPr>
                        <w:jc w:val="center"/>
                        <w:rPr>
                          <w:sz w:val="16"/>
                          <w:szCs w:val="14"/>
                        </w:rPr>
                      </w:pPr>
                    </w:p>
                  </w:txbxContent>
                </v:textbox>
              </v:shape>
            </w:pict>
          </mc:Fallback>
        </mc:AlternateContent>
      </w:r>
      <w:r w:rsidR="00D8744A">
        <w:rPr>
          <w:noProof/>
        </w:rPr>
        <mc:AlternateContent>
          <mc:Choice Requires="wps">
            <w:drawing>
              <wp:anchor distT="45720" distB="45720" distL="114300" distR="114300" simplePos="0" relativeHeight="251658263" behindDoc="0" locked="0" layoutInCell="1" allowOverlap="1" wp14:anchorId="7824209C" wp14:editId="17A6824D">
                <wp:simplePos x="0" y="0"/>
                <wp:positionH relativeFrom="column">
                  <wp:posOffset>-44450</wp:posOffset>
                </wp:positionH>
                <wp:positionV relativeFrom="paragraph">
                  <wp:posOffset>2955925</wp:posOffset>
                </wp:positionV>
                <wp:extent cx="821690" cy="389255"/>
                <wp:effectExtent l="0" t="0" r="16510" b="10795"/>
                <wp:wrapSquare wrapText="bothSides"/>
                <wp:docPr id="32"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1690" cy="389255"/>
                        </a:xfrm>
                        <a:prstGeom prst="rect">
                          <a:avLst/>
                        </a:prstGeom>
                        <a:solidFill>
                          <a:schemeClr val="accent1">
                            <a:lumMod val="50000"/>
                          </a:schemeClr>
                        </a:solidFill>
                        <a:ln>
                          <a:solidFill>
                            <a:schemeClr val="accent1">
                              <a:lumMod val="50000"/>
                            </a:schemeClr>
                          </a:solidFill>
                          <a:headEnd/>
                          <a:tailEnd/>
                        </a:ln>
                      </wps:spPr>
                      <wps:style>
                        <a:lnRef idx="2">
                          <a:schemeClr val="accent1">
                            <a:shade val="50000"/>
                          </a:schemeClr>
                        </a:lnRef>
                        <a:fillRef idx="1">
                          <a:schemeClr val="accent1"/>
                        </a:fillRef>
                        <a:effectRef idx="0">
                          <a:schemeClr val="accent1"/>
                        </a:effectRef>
                        <a:fontRef idx="minor">
                          <a:schemeClr val="lt1"/>
                        </a:fontRef>
                      </wps:style>
                      <wps:txbx>
                        <w:txbxContent>
                          <w:p w14:paraId="7DC691A3" w14:textId="77777777" w:rsidR="00D8744A" w:rsidRPr="00231C40" w:rsidRDefault="00D8744A" w:rsidP="00D8744A">
                            <w:pPr>
                              <w:spacing w:after="0"/>
                              <w:jc w:val="center"/>
                              <w:rPr>
                                <w:color w:val="FFFFFF" w:themeColor="background1"/>
                                <w:sz w:val="20"/>
                                <w14:textOutline w14:w="0" w14:cap="flat" w14:cmpd="sng" w14:algn="ctr">
                                  <w14:noFill/>
                                  <w14:prstDash w14:val="solid"/>
                                  <w14:round/>
                                </w14:textOutline>
                              </w:rPr>
                            </w:pPr>
                            <w:r w:rsidRPr="00231C40">
                              <w:rPr>
                                <w:color w:val="FFFFFF" w:themeColor="background1"/>
                                <w:sz w:val="20"/>
                                <w14:textOutline w14:w="0" w14:cap="flat" w14:cmpd="sng" w14:algn="ctr">
                                  <w14:noFill/>
                                  <w14:prstDash w14:val="solid"/>
                                  <w14:round/>
                                </w14:textOutline>
                              </w:rPr>
                              <w:t xml:space="preserve">Phase </w:t>
                            </w:r>
                            <w:r>
                              <w:rPr>
                                <w:color w:val="FFFFFF" w:themeColor="background1"/>
                                <w:sz w:val="20"/>
                                <w14:textOutline w14:w="0" w14:cap="flat" w14:cmpd="sng" w14:algn="ctr">
                                  <w14:noFill/>
                                  <w14:prstDash w14:val="solid"/>
                                  <w14:round/>
                                </w14:textOutline>
                              </w:rPr>
                              <w:t>6</w:t>
                            </w:r>
                          </w:p>
                          <w:p w14:paraId="45CE1E50" w14:textId="77777777" w:rsidR="00D8744A" w:rsidRPr="00231C40" w:rsidRDefault="00D8744A" w:rsidP="00D8744A">
                            <w:pPr>
                              <w:spacing w:after="0"/>
                              <w:jc w:val="center"/>
                              <w:rPr>
                                <w:color w:val="FFFFFF" w:themeColor="background1"/>
                                <w:sz w:val="14"/>
                                <w:szCs w:val="14"/>
                                <w14:textOutline w14:w="0" w14:cap="flat" w14:cmpd="sng" w14:algn="ctr">
                                  <w14:noFill/>
                                  <w14:prstDash w14:val="solid"/>
                                  <w14:round/>
                                </w14:textOutline>
                              </w:rPr>
                            </w:pPr>
                            <w:r>
                              <w:rPr>
                                <w:color w:val="FFFFFF" w:themeColor="background1"/>
                                <w:sz w:val="14"/>
                                <w:szCs w:val="14"/>
                                <w14:textOutline w14:w="0" w14:cap="flat" w14:cmpd="sng" w14:algn="ctr">
                                  <w14:noFill/>
                                  <w14:prstDash w14:val="solid"/>
                                  <w14:round/>
                                </w14:textOutline>
                              </w:rPr>
                              <w:t>Testing</w:t>
                            </w:r>
                          </w:p>
                          <w:p w14:paraId="0F6DC5E5" w14:textId="77777777" w:rsidR="00D8744A" w:rsidRDefault="00D8744A" w:rsidP="00D8744A"/>
                          <w:p w14:paraId="014DAC13" w14:textId="77777777" w:rsidR="00D8744A" w:rsidRDefault="00D8744A" w:rsidP="00D8744A"/>
                          <w:p w14:paraId="1BCF0C21" w14:textId="77777777" w:rsidR="00D8744A" w:rsidRDefault="00D8744A" w:rsidP="00D8744A">
                            <w:pPr>
                              <w:rPr>
                                <w:color w:val="auto"/>
                              </w:rPr>
                            </w:pPr>
                          </w:p>
                          <w:p w14:paraId="7110FC71" w14:textId="77777777" w:rsidR="00D8744A" w:rsidRDefault="00D8744A" w:rsidP="00D8744A"/>
                          <w:p w14:paraId="33B17812" w14:textId="77777777" w:rsidR="00D8744A" w:rsidRDefault="00D8744A" w:rsidP="00D8744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24209C" id="_x0000_s1042" type="#_x0000_t202" style="position:absolute;margin-left:-3.5pt;margin-top:232.75pt;width:64.7pt;height:30.65pt;z-index:251658263;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" fillcolor="#1f4d78 [1604]" strokecolor="#1f4d78 [1604]" strokeweight="1pt">
                <v:textbox>
                  <w:txbxContent>
                    <w:p w14:paraId="7DC691A3" w14:textId="77777777" w:rsidR="00D8744A" w:rsidRPr="00231C40" w:rsidRDefault="00D8744A" w:rsidP="00D8744A">
                      <w:pPr>
                        <w:spacing w:after="0"/>
                        <w:jc w:val="center"/>
                        <w:rPr>
                          <w:color w:val="FFFFFF" w:themeColor="background1"/>
                          <w:sz w:val="20"/>
                          <w14:textOutline w14:w="0" w14:cap="flat" w14:cmpd="sng" w14:algn="ctr">
                            <w14:noFill/>
                            <w14:prstDash w14:val="solid"/>
                            <w14:round/>
                          </w14:textOutline>
                        </w:rPr>
                      </w:pPr>
                      <w:r w:rsidRPr="00231C40">
                        <w:rPr>
                          <w:color w:val="FFFFFF" w:themeColor="background1"/>
                          <w:sz w:val="20"/>
                          <w14:textOutline w14:w="0" w14:cap="flat" w14:cmpd="sng" w14:algn="ctr">
                            <w14:noFill/>
                            <w14:prstDash w14:val="solid"/>
                            <w14:round/>
                          </w14:textOutline>
                        </w:rPr>
                        <w:t xml:space="preserve">Phase </w:t>
                      </w:r>
                      <w:r>
                        <w:rPr>
                          <w:color w:val="FFFFFF" w:themeColor="background1"/>
                          <w:sz w:val="20"/>
                          <w14:textOutline w14:w="0" w14:cap="flat" w14:cmpd="sng" w14:algn="ctr">
                            <w14:noFill/>
                            <w14:prstDash w14:val="solid"/>
                            <w14:round/>
                          </w14:textOutline>
                        </w:rPr>
                        <w:t>6</w:t>
                      </w:r>
                    </w:p>
                    <w:p w14:paraId="45CE1E50" w14:textId="77777777" w:rsidR="00D8744A" w:rsidRPr="00231C40" w:rsidRDefault="00D8744A" w:rsidP="00D8744A">
                      <w:pPr>
                        <w:spacing w:after="0"/>
                        <w:jc w:val="center"/>
                        <w:rPr>
                          <w:color w:val="FFFFFF" w:themeColor="background1"/>
                          <w:sz w:val="14"/>
                          <w:szCs w:val="14"/>
                          <w14:textOutline w14:w="0" w14:cap="flat" w14:cmpd="sng" w14:algn="ctr">
                            <w14:noFill/>
                            <w14:prstDash w14:val="solid"/>
                            <w14:round/>
                          </w14:textOutline>
                        </w:rPr>
                      </w:pPr>
                      <w:r>
                        <w:rPr>
                          <w:color w:val="FFFFFF" w:themeColor="background1"/>
                          <w:sz w:val="14"/>
                          <w:szCs w:val="14"/>
                          <w14:textOutline w14:w="0" w14:cap="flat" w14:cmpd="sng" w14:algn="ctr">
                            <w14:noFill/>
                            <w14:prstDash w14:val="solid"/>
                            <w14:round/>
                          </w14:textOutline>
                        </w:rPr>
                        <w:t>Testing</w:t>
                      </w:r>
                    </w:p>
                    <w:p w14:paraId="0F6DC5E5" w14:textId="77777777" w:rsidR="00D8744A" w:rsidRDefault="00D8744A" w:rsidP="00D8744A"/>
                    <w:p w14:paraId="014DAC13" w14:textId="77777777" w:rsidR="00D8744A" w:rsidRDefault="00D8744A" w:rsidP="00D8744A"/>
                    <w:p w14:paraId="1BCF0C21" w14:textId="77777777" w:rsidR="00D8744A" w:rsidRDefault="00D8744A" w:rsidP="00D8744A">
                      <w:pPr>
                        <w:rPr>
                          <w:color w:val="auto"/>
                        </w:rPr>
                      </w:pPr>
                    </w:p>
                    <w:p w14:paraId="7110FC71" w14:textId="77777777" w:rsidR="00D8744A" w:rsidRDefault="00D8744A" w:rsidP="00D8744A"/>
                    <w:p w14:paraId="33B17812" w14:textId="77777777" w:rsidR="00D8744A" w:rsidRDefault="00D8744A" w:rsidP="00D8744A"/>
                  </w:txbxContent>
                </v:textbox>
                <w10:wrap type="square"/>
              </v:shape>
            </w:pict>
          </mc:Fallback>
        </mc:AlternateContent>
      </w:r>
      <w:r w:rsidR="00D8744A">
        <w:rPr>
          <w:noProof/>
        </w:rPr>
        <mc:AlternateContent>
          <mc:Choice Requires="wps">
            <w:drawing>
              <wp:anchor distT="45720" distB="45720" distL="114300" distR="114300" simplePos="0" relativeHeight="251658262" behindDoc="0" locked="0" layoutInCell="1" allowOverlap="1" wp14:anchorId="3C8E6F8A" wp14:editId="173A7537">
                <wp:simplePos x="0" y="0"/>
                <wp:positionH relativeFrom="column">
                  <wp:posOffset>-38735</wp:posOffset>
                </wp:positionH>
                <wp:positionV relativeFrom="paragraph">
                  <wp:posOffset>2138045</wp:posOffset>
                </wp:positionV>
                <wp:extent cx="821690" cy="389255"/>
                <wp:effectExtent l="0" t="0" r="16510" b="10795"/>
                <wp:wrapSquare wrapText="bothSides"/>
                <wp:docPr id="3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1690" cy="389255"/>
                        </a:xfrm>
                        <a:prstGeom prst="rect">
                          <a:avLst/>
                        </a:prstGeom>
                        <a:solidFill>
                          <a:schemeClr val="accent1">
                            <a:lumMod val="50000"/>
                          </a:schemeClr>
                        </a:solidFill>
                        <a:ln>
                          <a:solidFill>
                            <a:schemeClr val="accent1">
                              <a:lumMod val="50000"/>
                            </a:schemeClr>
                          </a:solidFill>
                          <a:headEnd/>
                          <a:tailEnd/>
                        </a:ln>
                      </wps:spPr>
                      <wps:style>
                        <a:lnRef idx="2">
                          <a:schemeClr val="accent1">
                            <a:shade val="50000"/>
                          </a:schemeClr>
                        </a:lnRef>
                        <a:fillRef idx="1">
                          <a:schemeClr val="accent1"/>
                        </a:fillRef>
                        <a:effectRef idx="0">
                          <a:schemeClr val="accent1"/>
                        </a:effectRef>
                        <a:fontRef idx="minor">
                          <a:schemeClr val="lt1"/>
                        </a:fontRef>
                      </wps:style>
                      <wps:txbx>
                        <w:txbxContent>
                          <w:p w14:paraId="3A5813E5" w14:textId="77777777" w:rsidR="00D8744A" w:rsidRPr="00231C40" w:rsidRDefault="00D8744A" w:rsidP="00D8744A">
                            <w:pPr>
                              <w:spacing w:after="0"/>
                              <w:jc w:val="center"/>
                              <w:rPr>
                                <w:color w:val="FFFFFF" w:themeColor="background1"/>
                                <w:sz w:val="20"/>
                                <w14:textOutline w14:w="0" w14:cap="flat" w14:cmpd="sng" w14:algn="ctr">
                                  <w14:noFill/>
                                  <w14:prstDash w14:val="solid"/>
                                  <w14:round/>
                                </w14:textOutline>
                              </w:rPr>
                            </w:pPr>
                            <w:r w:rsidRPr="00231C40">
                              <w:rPr>
                                <w:color w:val="FFFFFF" w:themeColor="background1"/>
                                <w:sz w:val="20"/>
                                <w14:textOutline w14:w="0" w14:cap="flat" w14:cmpd="sng" w14:algn="ctr">
                                  <w14:noFill/>
                                  <w14:prstDash w14:val="solid"/>
                                  <w14:round/>
                                </w14:textOutline>
                              </w:rPr>
                              <w:t xml:space="preserve">Phase </w:t>
                            </w:r>
                            <w:r>
                              <w:rPr>
                                <w:color w:val="FFFFFF" w:themeColor="background1"/>
                                <w:sz w:val="20"/>
                                <w14:textOutline w14:w="0" w14:cap="flat" w14:cmpd="sng" w14:algn="ctr">
                                  <w14:noFill/>
                                  <w14:prstDash w14:val="solid"/>
                                  <w14:round/>
                                </w14:textOutline>
                              </w:rPr>
                              <w:t>5</w:t>
                            </w:r>
                          </w:p>
                          <w:p w14:paraId="60000B5C" w14:textId="77777777" w:rsidR="00D8744A" w:rsidRPr="00231C40" w:rsidRDefault="00D8744A" w:rsidP="00D8744A">
                            <w:pPr>
                              <w:spacing w:after="0"/>
                              <w:jc w:val="center"/>
                              <w:rPr>
                                <w:color w:val="FFFFFF" w:themeColor="background1"/>
                                <w:sz w:val="14"/>
                                <w:szCs w:val="14"/>
                                <w14:textOutline w14:w="0" w14:cap="flat" w14:cmpd="sng" w14:algn="ctr">
                                  <w14:noFill/>
                                  <w14:prstDash w14:val="solid"/>
                                  <w14:round/>
                                </w14:textOutline>
                              </w:rPr>
                            </w:pPr>
                            <w:r>
                              <w:rPr>
                                <w:color w:val="FFFFFF" w:themeColor="background1"/>
                                <w:sz w:val="14"/>
                                <w:szCs w:val="14"/>
                                <w14:textOutline w14:w="0" w14:cap="flat" w14:cmpd="sng" w14:algn="ctr">
                                  <w14:noFill/>
                                  <w14:prstDash w14:val="solid"/>
                                  <w14:round/>
                                </w14:textOutline>
                              </w:rPr>
                              <w:t>Owner Prog.</w:t>
                            </w:r>
                          </w:p>
                          <w:p w14:paraId="7CC0BA16" w14:textId="77777777" w:rsidR="00D8744A" w:rsidRDefault="00D8744A" w:rsidP="00D8744A"/>
                          <w:p w14:paraId="08AFCCE4" w14:textId="77777777" w:rsidR="00D8744A" w:rsidRDefault="00D8744A" w:rsidP="00D8744A"/>
                          <w:p w14:paraId="5B53F3B5" w14:textId="77777777" w:rsidR="00D8744A" w:rsidRDefault="00D8744A" w:rsidP="00D8744A">
                            <w:pPr>
                              <w:rPr>
                                <w:color w:val="auto"/>
                              </w:rPr>
                            </w:pPr>
                          </w:p>
                          <w:p w14:paraId="3EB95F64" w14:textId="77777777" w:rsidR="00D8744A" w:rsidRDefault="00D8744A" w:rsidP="00D8744A">
                            <w:pPr>
                              <w:rPr>
                                <w:color w:val="auto"/>
                              </w:rPr>
                            </w:pPr>
                          </w:p>
                          <w:p w14:paraId="688D43BC" w14:textId="77777777" w:rsidR="00D8744A" w:rsidRDefault="00D8744A" w:rsidP="00D8744A">
                            <w:pPr>
                              <w:rPr>
                                <w:color w:val="auto"/>
                              </w:rPr>
                            </w:pPr>
                          </w:p>
                          <w:p w14:paraId="0E6C7D49" w14:textId="77777777" w:rsidR="00D8744A" w:rsidRDefault="00D8744A" w:rsidP="00D8744A"/>
                          <w:p w14:paraId="730F01E7" w14:textId="77777777" w:rsidR="00D8744A" w:rsidRDefault="00D8744A" w:rsidP="00D8744A">
                            <w:pPr>
                              <w:rPr>
                                <w:color w:val="auto"/>
                              </w:rPr>
                            </w:pPr>
                          </w:p>
                          <w:p w14:paraId="21C8F773" w14:textId="77777777" w:rsidR="00D8744A" w:rsidRDefault="00D8744A" w:rsidP="00D8744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8E6F8A" id="_x0000_s1043" type="#_x0000_t202" style="position:absolute;margin-left:-3.05pt;margin-top:168.35pt;width:64.7pt;height:30.65pt;z-index:25165826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" fillcolor="#1f4d78 [1604]" strokecolor="#1f4d78 [1604]" strokeweight="1pt">
                <v:textbox>
                  <w:txbxContent>
                    <w:p w14:paraId="3A5813E5" w14:textId="77777777" w:rsidR="00D8744A" w:rsidRPr="00231C40" w:rsidRDefault="00D8744A" w:rsidP="00D8744A">
                      <w:pPr>
                        <w:spacing w:after="0"/>
                        <w:jc w:val="center"/>
                        <w:rPr>
                          <w:color w:val="FFFFFF" w:themeColor="background1"/>
                          <w:sz w:val="20"/>
                          <w14:textOutline w14:w="0" w14:cap="flat" w14:cmpd="sng" w14:algn="ctr">
                            <w14:noFill/>
                            <w14:prstDash w14:val="solid"/>
                            <w14:round/>
                          </w14:textOutline>
                        </w:rPr>
                      </w:pPr>
                      <w:r w:rsidRPr="00231C40">
                        <w:rPr>
                          <w:color w:val="FFFFFF" w:themeColor="background1"/>
                          <w:sz w:val="20"/>
                          <w14:textOutline w14:w="0" w14:cap="flat" w14:cmpd="sng" w14:algn="ctr">
                            <w14:noFill/>
                            <w14:prstDash w14:val="solid"/>
                            <w14:round/>
                          </w14:textOutline>
                        </w:rPr>
                        <w:t xml:space="preserve">Phase </w:t>
                      </w:r>
                      <w:r>
                        <w:rPr>
                          <w:color w:val="FFFFFF" w:themeColor="background1"/>
                          <w:sz w:val="20"/>
                          <w14:textOutline w14:w="0" w14:cap="flat" w14:cmpd="sng" w14:algn="ctr">
                            <w14:noFill/>
                            <w14:prstDash w14:val="solid"/>
                            <w14:round/>
                          </w14:textOutline>
                        </w:rPr>
                        <w:t>5</w:t>
                      </w:r>
                    </w:p>
                    <w:p w14:paraId="60000B5C" w14:textId="77777777" w:rsidR="00D8744A" w:rsidRPr="00231C40" w:rsidRDefault="00D8744A" w:rsidP="00D8744A">
                      <w:pPr>
                        <w:spacing w:after="0"/>
                        <w:jc w:val="center"/>
                        <w:rPr>
                          <w:color w:val="FFFFFF" w:themeColor="background1"/>
                          <w:sz w:val="14"/>
                          <w:szCs w:val="14"/>
                          <w14:textOutline w14:w="0" w14:cap="flat" w14:cmpd="sng" w14:algn="ctr">
                            <w14:noFill/>
                            <w14:prstDash w14:val="solid"/>
                            <w14:round/>
                          </w14:textOutline>
                        </w:rPr>
                      </w:pPr>
                      <w:r>
                        <w:rPr>
                          <w:color w:val="FFFFFF" w:themeColor="background1"/>
                          <w:sz w:val="14"/>
                          <w:szCs w:val="14"/>
                          <w14:textOutline w14:w="0" w14:cap="flat" w14:cmpd="sng" w14:algn="ctr">
                            <w14:noFill/>
                            <w14:prstDash w14:val="solid"/>
                            <w14:round/>
                          </w14:textOutline>
                        </w:rPr>
                        <w:t>Owner Prog.</w:t>
                      </w:r>
                    </w:p>
                    <w:p w14:paraId="7CC0BA16" w14:textId="77777777" w:rsidR="00D8744A" w:rsidRDefault="00D8744A" w:rsidP="00D8744A"/>
                    <w:p w14:paraId="08AFCCE4" w14:textId="77777777" w:rsidR="00D8744A" w:rsidRDefault="00D8744A" w:rsidP="00D8744A"/>
                    <w:p w14:paraId="5B53F3B5" w14:textId="77777777" w:rsidR="00D8744A" w:rsidRDefault="00D8744A" w:rsidP="00D8744A">
                      <w:pPr>
                        <w:rPr>
                          <w:color w:val="auto"/>
                        </w:rPr>
                      </w:pPr>
                    </w:p>
                    <w:p w14:paraId="3EB95F64" w14:textId="77777777" w:rsidR="00D8744A" w:rsidRDefault="00D8744A" w:rsidP="00D8744A">
                      <w:pPr>
                        <w:rPr>
                          <w:color w:val="auto"/>
                        </w:rPr>
                      </w:pPr>
                    </w:p>
                    <w:p w14:paraId="688D43BC" w14:textId="77777777" w:rsidR="00D8744A" w:rsidRDefault="00D8744A" w:rsidP="00D8744A">
                      <w:pPr>
                        <w:rPr>
                          <w:color w:val="auto"/>
                        </w:rPr>
                      </w:pPr>
                    </w:p>
                    <w:p w14:paraId="0E6C7D49" w14:textId="77777777" w:rsidR="00D8744A" w:rsidRDefault="00D8744A" w:rsidP="00D8744A"/>
                    <w:p w14:paraId="730F01E7" w14:textId="77777777" w:rsidR="00D8744A" w:rsidRDefault="00D8744A" w:rsidP="00D8744A">
                      <w:pPr>
                        <w:rPr>
                          <w:color w:val="auto"/>
                        </w:rPr>
                      </w:pPr>
                    </w:p>
                    <w:p w14:paraId="21C8F773" w14:textId="77777777" w:rsidR="00D8744A" w:rsidRDefault="00D8744A" w:rsidP="00D8744A"/>
                  </w:txbxContent>
                </v:textbox>
                <w10:wrap type="square"/>
              </v:shape>
            </w:pict>
          </mc:Fallback>
        </mc:AlternateContent>
      </w:r>
      <w:r w:rsidR="00D8744A">
        <w:rPr>
          <w:noProof/>
        </w:rPr>
        <mc:AlternateContent>
          <mc:Choice Requires="wps">
            <w:drawing>
              <wp:anchor distT="45720" distB="45720" distL="114300" distR="114300" simplePos="0" relativeHeight="251658261" behindDoc="0" locked="0" layoutInCell="1" allowOverlap="1" wp14:anchorId="72389666" wp14:editId="38AF6B27">
                <wp:simplePos x="0" y="0"/>
                <wp:positionH relativeFrom="column">
                  <wp:posOffset>-45720</wp:posOffset>
                </wp:positionH>
                <wp:positionV relativeFrom="paragraph">
                  <wp:posOffset>1336040</wp:posOffset>
                </wp:positionV>
                <wp:extent cx="821690" cy="389255"/>
                <wp:effectExtent l="0" t="0" r="16510" b="10795"/>
                <wp:wrapSquare wrapText="bothSides"/>
                <wp:docPr id="30"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1690" cy="389255"/>
                        </a:xfrm>
                        <a:prstGeom prst="rect">
                          <a:avLst/>
                        </a:prstGeom>
                        <a:solidFill>
                          <a:schemeClr val="accent1">
                            <a:lumMod val="50000"/>
                          </a:schemeClr>
                        </a:solidFill>
                        <a:ln>
                          <a:solidFill>
                            <a:schemeClr val="accent1">
                              <a:lumMod val="50000"/>
                            </a:schemeClr>
                          </a:solidFill>
                          <a:headEnd/>
                          <a:tailEnd/>
                        </a:ln>
                      </wps:spPr>
                      <wps:style>
                        <a:lnRef idx="2">
                          <a:schemeClr val="accent1">
                            <a:shade val="50000"/>
                          </a:schemeClr>
                        </a:lnRef>
                        <a:fillRef idx="1">
                          <a:schemeClr val="accent1"/>
                        </a:fillRef>
                        <a:effectRef idx="0">
                          <a:schemeClr val="accent1"/>
                        </a:effectRef>
                        <a:fontRef idx="minor">
                          <a:schemeClr val="lt1"/>
                        </a:fontRef>
                      </wps:style>
                      <wps:txbx>
                        <w:txbxContent>
                          <w:p w14:paraId="35C9CC6C" w14:textId="77777777" w:rsidR="00D8744A" w:rsidRPr="00231C40" w:rsidRDefault="00D8744A" w:rsidP="00D8744A">
                            <w:pPr>
                              <w:spacing w:after="0"/>
                              <w:jc w:val="center"/>
                              <w:rPr>
                                <w:color w:val="FFFFFF" w:themeColor="background1"/>
                                <w:sz w:val="20"/>
                                <w14:textOutline w14:w="0" w14:cap="flat" w14:cmpd="sng" w14:algn="ctr">
                                  <w14:noFill/>
                                  <w14:prstDash w14:val="solid"/>
                                  <w14:round/>
                                </w14:textOutline>
                              </w:rPr>
                            </w:pPr>
                            <w:r w:rsidRPr="00231C40">
                              <w:rPr>
                                <w:color w:val="FFFFFF" w:themeColor="background1"/>
                                <w:sz w:val="20"/>
                                <w14:textOutline w14:w="0" w14:cap="flat" w14:cmpd="sng" w14:algn="ctr">
                                  <w14:noFill/>
                                  <w14:prstDash w14:val="solid"/>
                                  <w14:round/>
                                </w14:textOutline>
                              </w:rPr>
                              <w:t xml:space="preserve">Phase </w:t>
                            </w:r>
                            <w:r>
                              <w:rPr>
                                <w:color w:val="FFFFFF" w:themeColor="background1"/>
                                <w:sz w:val="20"/>
                                <w14:textOutline w14:w="0" w14:cap="flat" w14:cmpd="sng" w14:algn="ctr">
                                  <w14:noFill/>
                                  <w14:prstDash w14:val="solid"/>
                                  <w14:round/>
                                </w14:textOutline>
                              </w:rPr>
                              <w:t>4</w:t>
                            </w:r>
                          </w:p>
                          <w:p w14:paraId="19B41651" w14:textId="77777777" w:rsidR="00D8744A" w:rsidRPr="00231C40" w:rsidRDefault="00D8744A" w:rsidP="00D8744A">
                            <w:pPr>
                              <w:spacing w:after="0"/>
                              <w:jc w:val="center"/>
                              <w:rPr>
                                <w:color w:val="FFFFFF" w:themeColor="background1"/>
                                <w:sz w:val="14"/>
                                <w:szCs w:val="14"/>
                                <w14:textOutline w14:w="0" w14:cap="flat" w14:cmpd="sng" w14:algn="ctr">
                                  <w14:noFill/>
                                  <w14:prstDash w14:val="solid"/>
                                  <w14:round/>
                                </w14:textOutline>
                              </w:rPr>
                            </w:pPr>
                            <w:r>
                              <w:rPr>
                                <w:color w:val="FFFFFF" w:themeColor="background1"/>
                                <w:sz w:val="14"/>
                                <w:szCs w:val="14"/>
                                <w14:textOutline w14:w="0" w14:cap="flat" w14:cmpd="sng" w14:algn="ctr">
                                  <w14:noFill/>
                                  <w14:prstDash w14:val="solid"/>
                                  <w14:round/>
                                </w14:textOutline>
                              </w:rPr>
                              <w:t>Programmierung</w:t>
                            </w:r>
                          </w:p>
                          <w:p w14:paraId="2CC8D50E" w14:textId="77777777" w:rsidR="00D8744A" w:rsidRDefault="00D8744A" w:rsidP="00D8744A"/>
                          <w:p w14:paraId="2FA23355" w14:textId="77777777" w:rsidR="00D8744A" w:rsidRDefault="00D8744A" w:rsidP="00D8744A"/>
                          <w:p w14:paraId="7C981506" w14:textId="77777777" w:rsidR="00D8744A" w:rsidRDefault="00D8744A" w:rsidP="00D8744A">
                            <w:pPr>
                              <w:rPr>
                                <w:color w:val="auto"/>
                              </w:rPr>
                            </w:pPr>
                          </w:p>
                          <w:p w14:paraId="716B7C84" w14:textId="77777777" w:rsidR="00D8744A" w:rsidRDefault="00D8744A" w:rsidP="00D8744A">
                            <w:pPr>
                              <w:rPr>
                                <w:color w:val="auto"/>
                              </w:rPr>
                            </w:pPr>
                          </w:p>
                          <w:p w14:paraId="4394BF2D" w14:textId="77777777" w:rsidR="00D8744A" w:rsidRDefault="00D8744A" w:rsidP="00D8744A">
                            <w:pPr>
                              <w:rPr>
                                <w:color w:val="auto"/>
                              </w:rPr>
                            </w:pPr>
                          </w:p>
                          <w:p w14:paraId="3C76F87D" w14:textId="77777777" w:rsidR="00D8744A" w:rsidRDefault="00D8744A" w:rsidP="00D8744A"/>
                          <w:p w14:paraId="3B27B6C4" w14:textId="77777777" w:rsidR="00D8744A" w:rsidRDefault="00D8744A" w:rsidP="00D8744A">
                            <w:pPr>
                              <w:rPr>
                                <w:color w:val="auto"/>
                              </w:rPr>
                            </w:pPr>
                          </w:p>
                          <w:p w14:paraId="7D9B517E" w14:textId="77777777" w:rsidR="00D8744A" w:rsidRDefault="00D8744A" w:rsidP="00D8744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389666" id="_x0000_s1044" type="#_x0000_t202" style="position:absolute;margin-left:-3.6pt;margin-top:105.2pt;width:64.7pt;height:30.65pt;z-index:251658261;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" fillcolor="#1f4d78 [1604]" strokecolor="#1f4d78 [1604]" strokeweight="1pt">
                <v:textbox>
                  <w:txbxContent>
                    <w:p w14:paraId="35C9CC6C" w14:textId="77777777" w:rsidR="00D8744A" w:rsidRPr="00231C40" w:rsidRDefault="00D8744A" w:rsidP="00D8744A">
                      <w:pPr>
                        <w:spacing w:after="0"/>
                        <w:jc w:val="center"/>
                        <w:rPr>
                          <w:color w:val="FFFFFF" w:themeColor="background1"/>
                          <w:sz w:val="20"/>
                          <w14:textOutline w14:w="0" w14:cap="flat" w14:cmpd="sng" w14:algn="ctr">
                            <w14:noFill/>
                            <w14:prstDash w14:val="solid"/>
                            <w14:round/>
                          </w14:textOutline>
                        </w:rPr>
                      </w:pPr>
                      <w:r w:rsidRPr="00231C40">
                        <w:rPr>
                          <w:color w:val="FFFFFF" w:themeColor="background1"/>
                          <w:sz w:val="20"/>
                          <w14:textOutline w14:w="0" w14:cap="flat" w14:cmpd="sng" w14:algn="ctr">
                            <w14:noFill/>
                            <w14:prstDash w14:val="solid"/>
                            <w14:round/>
                          </w14:textOutline>
                        </w:rPr>
                        <w:t xml:space="preserve">Phase </w:t>
                      </w:r>
                      <w:r>
                        <w:rPr>
                          <w:color w:val="FFFFFF" w:themeColor="background1"/>
                          <w:sz w:val="20"/>
                          <w14:textOutline w14:w="0" w14:cap="flat" w14:cmpd="sng" w14:algn="ctr">
                            <w14:noFill/>
                            <w14:prstDash w14:val="solid"/>
                            <w14:round/>
                          </w14:textOutline>
                        </w:rPr>
                        <w:t>4</w:t>
                      </w:r>
                    </w:p>
                    <w:p w14:paraId="19B41651" w14:textId="77777777" w:rsidR="00D8744A" w:rsidRPr="00231C40" w:rsidRDefault="00D8744A" w:rsidP="00D8744A">
                      <w:pPr>
                        <w:spacing w:after="0"/>
                        <w:jc w:val="center"/>
                        <w:rPr>
                          <w:color w:val="FFFFFF" w:themeColor="background1"/>
                          <w:sz w:val="14"/>
                          <w:szCs w:val="14"/>
                          <w14:textOutline w14:w="0" w14:cap="flat" w14:cmpd="sng" w14:algn="ctr">
                            <w14:noFill/>
                            <w14:prstDash w14:val="solid"/>
                            <w14:round/>
                          </w14:textOutline>
                        </w:rPr>
                      </w:pPr>
                      <w:r>
                        <w:rPr>
                          <w:color w:val="FFFFFF" w:themeColor="background1"/>
                          <w:sz w:val="14"/>
                          <w:szCs w:val="14"/>
                          <w14:textOutline w14:w="0" w14:cap="flat" w14:cmpd="sng" w14:algn="ctr">
                            <w14:noFill/>
                            <w14:prstDash w14:val="solid"/>
                            <w14:round/>
                          </w14:textOutline>
                        </w:rPr>
                        <w:t>Programmierung</w:t>
                      </w:r>
                    </w:p>
                    <w:p w14:paraId="2CC8D50E" w14:textId="77777777" w:rsidR="00D8744A" w:rsidRDefault="00D8744A" w:rsidP="00D8744A"/>
                    <w:p w14:paraId="2FA23355" w14:textId="77777777" w:rsidR="00D8744A" w:rsidRDefault="00D8744A" w:rsidP="00D8744A"/>
                    <w:p w14:paraId="7C981506" w14:textId="77777777" w:rsidR="00D8744A" w:rsidRDefault="00D8744A" w:rsidP="00D8744A">
                      <w:pPr>
                        <w:rPr>
                          <w:color w:val="auto"/>
                        </w:rPr>
                      </w:pPr>
                    </w:p>
                    <w:p w14:paraId="716B7C84" w14:textId="77777777" w:rsidR="00D8744A" w:rsidRDefault="00D8744A" w:rsidP="00D8744A">
                      <w:pPr>
                        <w:rPr>
                          <w:color w:val="auto"/>
                        </w:rPr>
                      </w:pPr>
                    </w:p>
                    <w:p w14:paraId="4394BF2D" w14:textId="77777777" w:rsidR="00D8744A" w:rsidRDefault="00D8744A" w:rsidP="00D8744A">
                      <w:pPr>
                        <w:rPr>
                          <w:color w:val="auto"/>
                        </w:rPr>
                      </w:pPr>
                    </w:p>
                    <w:p w14:paraId="3C76F87D" w14:textId="77777777" w:rsidR="00D8744A" w:rsidRDefault="00D8744A" w:rsidP="00D8744A"/>
                    <w:p w14:paraId="3B27B6C4" w14:textId="77777777" w:rsidR="00D8744A" w:rsidRDefault="00D8744A" w:rsidP="00D8744A">
                      <w:pPr>
                        <w:rPr>
                          <w:color w:val="auto"/>
                        </w:rPr>
                      </w:pPr>
                    </w:p>
                    <w:p w14:paraId="7D9B517E" w14:textId="77777777" w:rsidR="00D8744A" w:rsidRDefault="00D8744A" w:rsidP="00D8744A"/>
                  </w:txbxContent>
                </v:textbox>
                <w10:wrap type="square"/>
              </v:shape>
            </w:pict>
          </mc:Fallback>
        </mc:AlternateContent>
      </w:r>
      <w:r w:rsidR="00D8744A">
        <w:rPr>
          <w:noProof/>
        </w:rPr>
        <mc:AlternateContent>
          <mc:Choice Requires="wps">
            <w:drawing>
              <wp:anchor distT="45720" distB="45720" distL="114300" distR="114300" simplePos="0" relativeHeight="251658260" behindDoc="0" locked="0" layoutInCell="1" allowOverlap="1" wp14:anchorId="033D04BC" wp14:editId="3CAE80C9">
                <wp:simplePos x="0" y="0"/>
                <wp:positionH relativeFrom="column">
                  <wp:posOffset>-39370</wp:posOffset>
                </wp:positionH>
                <wp:positionV relativeFrom="paragraph">
                  <wp:posOffset>523240</wp:posOffset>
                </wp:positionV>
                <wp:extent cx="821690" cy="389255"/>
                <wp:effectExtent l="0" t="0" r="16510" b="10795"/>
                <wp:wrapSquare wrapText="bothSides"/>
                <wp:docPr id="2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1690" cy="389255"/>
                        </a:xfrm>
                        <a:prstGeom prst="rect">
                          <a:avLst/>
                        </a:prstGeom>
                        <a:solidFill>
                          <a:schemeClr val="accent1">
                            <a:lumMod val="50000"/>
                          </a:schemeClr>
                        </a:solidFill>
                        <a:ln>
                          <a:solidFill>
                            <a:schemeClr val="accent1">
                              <a:lumMod val="50000"/>
                            </a:schemeClr>
                          </a:solidFill>
                          <a:headEnd/>
                          <a:tailEnd/>
                        </a:ln>
                      </wps:spPr>
                      <wps:style>
                        <a:lnRef idx="2">
                          <a:schemeClr val="accent1">
                            <a:shade val="50000"/>
                          </a:schemeClr>
                        </a:lnRef>
                        <a:fillRef idx="1">
                          <a:schemeClr val="accent1"/>
                        </a:fillRef>
                        <a:effectRef idx="0">
                          <a:schemeClr val="accent1"/>
                        </a:effectRef>
                        <a:fontRef idx="minor">
                          <a:schemeClr val="lt1"/>
                        </a:fontRef>
                      </wps:style>
                      <wps:txbx>
                        <w:txbxContent>
                          <w:p w14:paraId="4A925C3D" w14:textId="77777777" w:rsidR="00D8744A" w:rsidRPr="00231C40" w:rsidRDefault="00D8744A" w:rsidP="00D8744A">
                            <w:pPr>
                              <w:spacing w:after="0"/>
                              <w:jc w:val="center"/>
                              <w:rPr>
                                <w:color w:val="FFFFFF" w:themeColor="background1"/>
                                <w:sz w:val="20"/>
                                <w14:textOutline w14:w="0" w14:cap="flat" w14:cmpd="sng" w14:algn="ctr">
                                  <w14:noFill/>
                                  <w14:prstDash w14:val="solid"/>
                                  <w14:round/>
                                </w14:textOutline>
                              </w:rPr>
                            </w:pPr>
                            <w:r w:rsidRPr="00231C40">
                              <w:rPr>
                                <w:color w:val="FFFFFF" w:themeColor="background1"/>
                                <w:sz w:val="20"/>
                                <w14:textOutline w14:w="0" w14:cap="flat" w14:cmpd="sng" w14:algn="ctr">
                                  <w14:noFill/>
                                  <w14:prstDash w14:val="solid"/>
                                  <w14:round/>
                                </w14:textOutline>
                              </w:rPr>
                              <w:t xml:space="preserve">Phase </w:t>
                            </w:r>
                            <w:r>
                              <w:rPr>
                                <w:color w:val="FFFFFF" w:themeColor="background1"/>
                                <w:sz w:val="20"/>
                                <w14:textOutline w14:w="0" w14:cap="flat" w14:cmpd="sng" w14:algn="ctr">
                                  <w14:noFill/>
                                  <w14:prstDash w14:val="solid"/>
                                  <w14:round/>
                                </w14:textOutline>
                              </w:rPr>
                              <w:t>3</w:t>
                            </w:r>
                          </w:p>
                          <w:p w14:paraId="6BE96799" w14:textId="77777777" w:rsidR="00D8744A" w:rsidRPr="00231C40" w:rsidRDefault="00D8744A" w:rsidP="00D8744A">
                            <w:pPr>
                              <w:spacing w:after="0"/>
                              <w:jc w:val="center"/>
                              <w:rPr>
                                <w:color w:val="FFFFFF" w:themeColor="background1"/>
                                <w:sz w:val="14"/>
                                <w:szCs w:val="14"/>
                                <w14:textOutline w14:w="0" w14:cap="flat" w14:cmpd="sng" w14:algn="ctr">
                                  <w14:noFill/>
                                  <w14:prstDash w14:val="solid"/>
                                  <w14:round/>
                                </w14:textOutline>
                              </w:rPr>
                            </w:pPr>
                            <w:r>
                              <w:rPr>
                                <w:color w:val="FFFFFF" w:themeColor="background1"/>
                                <w:sz w:val="14"/>
                                <w:szCs w:val="14"/>
                                <w14:textOutline w14:w="0" w14:cap="flat" w14:cmpd="sng" w14:algn="ctr">
                                  <w14:noFill/>
                                  <w14:prstDash w14:val="solid"/>
                                  <w14:round/>
                                </w14:textOutline>
                              </w:rPr>
                              <w:t>Projektvorbereitung</w:t>
                            </w:r>
                          </w:p>
                          <w:p w14:paraId="743857CF" w14:textId="77777777" w:rsidR="00D8744A" w:rsidRDefault="00D8744A" w:rsidP="00D8744A"/>
                          <w:p w14:paraId="308D8A86" w14:textId="77777777" w:rsidR="00D8744A" w:rsidRDefault="00D8744A" w:rsidP="00D8744A"/>
                          <w:p w14:paraId="410806EE" w14:textId="77777777" w:rsidR="00D8744A" w:rsidRDefault="00D8744A" w:rsidP="00D8744A">
                            <w:pPr>
                              <w:rPr>
                                <w:color w:val="auto"/>
                              </w:rPr>
                            </w:pPr>
                          </w:p>
                          <w:p w14:paraId="6BFEA08A" w14:textId="77777777" w:rsidR="00D8744A" w:rsidRDefault="00D8744A" w:rsidP="00D8744A">
                            <w:pPr>
                              <w:rPr>
                                <w:color w:val="auto"/>
                              </w:rPr>
                            </w:pPr>
                          </w:p>
                          <w:p w14:paraId="2261C44C" w14:textId="77777777" w:rsidR="00D8744A" w:rsidRDefault="00D8744A" w:rsidP="00D8744A">
                            <w:pPr>
                              <w:rPr>
                                <w:color w:val="auto"/>
                              </w:rPr>
                            </w:pPr>
                          </w:p>
                          <w:p w14:paraId="1BB45C52" w14:textId="77777777" w:rsidR="00D8744A" w:rsidRDefault="00D8744A" w:rsidP="00D8744A"/>
                          <w:p w14:paraId="71467EEB" w14:textId="77777777" w:rsidR="00D8744A" w:rsidRDefault="00D8744A" w:rsidP="00D8744A">
                            <w:pPr>
                              <w:rPr>
                                <w:color w:val="auto"/>
                              </w:rPr>
                            </w:pPr>
                          </w:p>
                          <w:p w14:paraId="387FE200" w14:textId="77777777" w:rsidR="00D8744A" w:rsidRDefault="00D8744A" w:rsidP="00D8744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3D04BC" id="_x0000_s1045" type="#_x0000_t202" style="position:absolute;margin-left:-3.1pt;margin-top:41.2pt;width:64.7pt;height:30.65pt;z-index:2516582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" fillcolor="#1f4d78 [1604]" strokecolor="#1f4d78 [1604]" strokeweight="1pt">
                <v:textbox>
                  <w:txbxContent>
                    <w:p w14:paraId="4A925C3D" w14:textId="77777777" w:rsidR="00D8744A" w:rsidRPr="00231C40" w:rsidRDefault="00D8744A" w:rsidP="00D8744A">
                      <w:pPr>
                        <w:spacing w:after="0"/>
                        <w:jc w:val="center"/>
                        <w:rPr>
                          <w:color w:val="FFFFFF" w:themeColor="background1"/>
                          <w:sz w:val="20"/>
                          <w14:textOutline w14:w="0" w14:cap="flat" w14:cmpd="sng" w14:algn="ctr">
                            <w14:noFill/>
                            <w14:prstDash w14:val="solid"/>
                            <w14:round/>
                          </w14:textOutline>
                        </w:rPr>
                      </w:pPr>
                      <w:r w:rsidRPr="00231C40">
                        <w:rPr>
                          <w:color w:val="FFFFFF" w:themeColor="background1"/>
                          <w:sz w:val="20"/>
                          <w14:textOutline w14:w="0" w14:cap="flat" w14:cmpd="sng" w14:algn="ctr">
                            <w14:noFill/>
                            <w14:prstDash w14:val="solid"/>
                            <w14:round/>
                          </w14:textOutline>
                        </w:rPr>
                        <w:t xml:space="preserve">Phase </w:t>
                      </w:r>
                      <w:r>
                        <w:rPr>
                          <w:color w:val="FFFFFF" w:themeColor="background1"/>
                          <w:sz w:val="20"/>
                          <w14:textOutline w14:w="0" w14:cap="flat" w14:cmpd="sng" w14:algn="ctr">
                            <w14:noFill/>
                            <w14:prstDash w14:val="solid"/>
                            <w14:round/>
                          </w14:textOutline>
                        </w:rPr>
                        <w:t>3</w:t>
                      </w:r>
                    </w:p>
                    <w:p w14:paraId="6BE96799" w14:textId="77777777" w:rsidR="00D8744A" w:rsidRPr="00231C40" w:rsidRDefault="00D8744A" w:rsidP="00D8744A">
                      <w:pPr>
                        <w:spacing w:after="0"/>
                        <w:jc w:val="center"/>
                        <w:rPr>
                          <w:color w:val="FFFFFF" w:themeColor="background1"/>
                          <w:sz w:val="14"/>
                          <w:szCs w:val="14"/>
                          <w14:textOutline w14:w="0" w14:cap="flat" w14:cmpd="sng" w14:algn="ctr">
                            <w14:noFill/>
                            <w14:prstDash w14:val="solid"/>
                            <w14:round/>
                          </w14:textOutline>
                        </w:rPr>
                      </w:pPr>
                      <w:r>
                        <w:rPr>
                          <w:color w:val="FFFFFF" w:themeColor="background1"/>
                          <w:sz w:val="14"/>
                          <w:szCs w:val="14"/>
                          <w14:textOutline w14:w="0" w14:cap="flat" w14:cmpd="sng" w14:algn="ctr">
                            <w14:noFill/>
                            <w14:prstDash w14:val="solid"/>
                            <w14:round/>
                          </w14:textOutline>
                        </w:rPr>
                        <w:t>Projektvorbereitung</w:t>
                      </w:r>
                    </w:p>
                    <w:p w14:paraId="743857CF" w14:textId="77777777" w:rsidR="00D8744A" w:rsidRDefault="00D8744A" w:rsidP="00D8744A"/>
                    <w:p w14:paraId="308D8A86" w14:textId="77777777" w:rsidR="00D8744A" w:rsidRDefault="00D8744A" w:rsidP="00D8744A"/>
                    <w:p w14:paraId="410806EE" w14:textId="77777777" w:rsidR="00D8744A" w:rsidRDefault="00D8744A" w:rsidP="00D8744A">
                      <w:pPr>
                        <w:rPr>
                          <w:color w:val="auto"/>
                        </w:rPr>
                      </w:pPr>
                    </w:p>
                    <w:p w14:paraId="6BFEA08A" w14:textId="77777777" w:rsidR="00D8744A" w:rsidRDefault="00D8744A" w:rsidP="00D8744A">
                      <w:pPr>
                        <w:rPr>
                          <w:color w:val="auto"/>
                        </w:rPr>
                      </w:pPr>
                    </w:p>
                    <w:p w14:paraId="2261C44C" w14:textId="77777777" w:rsidR="00D8744A" w:rsidRDefault="00D8744A" w:rsidP="00D8744A">
                      <w:pPr>
                        <w:rPr>
                          <w:color w:val="auto"/>
                        </w:rPr>
                      </w:pPr>
                    </w:p>
                    <w:p w14:paraId="1BB45C52" w14:textId="77777777" w:rsidR="00D8744A" w:rsidRDefault="00D8744A" w:rsidP="00D8744A"/>
                    <w:p w14:paraId="71467EEB" w14:textId="77777777" w:rsidR="00D8744A" w:rsidRDefault="00D8744A" w:rsidP="00D8744A">
                      <w:pPr>
                        <w:rPr>
                          <w:color w:val="auto"/>
                        </w:rPr>
                      </w:pPr>
                    </w:p>
                    <w:p w14:paraId="387FE200" w14:textId="77777777" w:rsidR="00D8744A" w:rsidRDefault="00D8744A" w:rsidP="00D8744A"/>
                  </w:txbxContent>
                </v:textbox>
                <w10:wrap type="square"/>
              </v:shape>
            </w:pict>
          </mc:Fallback>
        </mc:AlternateContent>
      </w:r>
      <w:r w:rsidR="00D8744A" w:rsidRPr="00AF4D10">
        <w:rPr>
          <w:noProof/>
        </w:rPr>
        <mc:AlternateContent>
          <mc:Choice Requires="wps">
            <w:drawing>
              <wp:anchor distT="0" distB="0" distL="114300" distR="114300" simplePos="0" relativeHeight="251658254" behindDoc="0" locked="0" layoutInCell="1" allowOverlap="1" wp14:anchorId="1CC02731" wp14:editId="0D8F7770">
                <wp:simplePos x="0" y="0"/>
                <wp:positionH relativeFrom="column">
                  <wp:posOffset>-120015</wp:posOffset>
                </wp:positionH>
                <wp:positionV relativeFrom="paragraph">
                  <wp:posOffset>1093470</wp:posOffset>
                </wp:positionV>
                <wp:extent cx="977900" cy="864235"/>
                <wp:effectExtent l="0" t="19368" r="12383" b="31432"/>
                <wp:wrapNone/>
                <wp:docPr id="448" name="Pfeil: eingekerbt nach rechts 448"/>
                <wp:cNvGraphicFramePr/>
                <a:graphic xmlns:a="http://schemas.openxmlformats.org/drawingml/2006/main">
                  <a:graphicData uri="http://schemas.microsoft.com/office/word/2010/wordprocessingShape">
                    <wps:wsp>
                      <wps:cNvSpPr/>
                      <wps:spPr>
                        <a:xfrm rot="5400000">
                          <a:off x="0" y="0"/>
                          <a:ext cx="977900" cy="864235"/>
                        </a:xfrm>
                        <a:prstGeom prst="notchedRightArrow">
                          <a:avLst>
                            <a:gd name="adj1" fmla="val 100000"/>
                            <a:gd name="adj2" fmla="val 31450"/>
                          </a:avLst>
                        </a:prstGeom>
                        <a:solidFill>
                          <a:schemeClr val="accent1">
                            <a:lumMod val="50000"/>
                          </a:schemeClr>
                        </a:solidFill>
                        <a:ln>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rto="http://schemas.microsoft.com/office/word/2006/arto">
            <w:pict w14:anchorId="38EE2368">
              <v:shape id="Pfeil: eingekerbt nach rechts 448" style="position:absolute;margin-left:-9.45pt;margin-top:86.1pt;width:77pt;height:68.05pt;rotation:90;z-index:25165825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spid="_x0000_s1026" fillcolor="#1f4d78 [1604]" strokecolor="#1f4d78 [1604]" strokeweight="1pt" type="#_x0000_t94" adj="1559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" w14:anchorId="2706599C"/>
            </w:pict>
          </mc:Fallback>
        </mc:AlternateContent>
      </w:r>
      <w:r w:rsidR="00D8744A" w:rsidRPr="00AF4D10">
        <w:rPr>
          <w:noProof/>
        </w:rPr>
        <mc:AlternateContent>
          <mc:Choice Requires="wps">
            <w:drawing>
              <wp:anchor distT="0" distB="0" distL="114300" distR="114300" simplePos="0" relativeHeight="251658253" behindDoc="0" locked="0" layoutInCell="1" allowOverlap="1" wp14:anchorId="77E6C2B5" wp14:editId="53E5C40D">
                <wp:simplePos x="0" y="0"/>
                <wp:positionH relativeFrom="column">
                  <wp:posOffset>-120015</wp:posOffset>
                </wp:positionH>
                <wp:positionV relativeFrom="paragraph">
                  <wp:posOffset>287020</wp:posOffset>
                </wp:positionV>
                <wp:extent cx="977900" cy="864235"/>
                <wp:effectExtent l="0" t="19368" r="12383" b="31432"/>
                <wp:wrapNone/>
                <wp:docPr id="449" name="Pfeil: eingekerbt nach rechts 449"/>
                <wp:cNvGraphicFramePr/>
                <a:graphic xmlns:a="http://schemas.openxmlformats.org/drawingml/2006/main">
                  <a:graphicData uri="http://schemas.microsoft.com/office/word/2010/wordprocessingShape">
                    <wps:wsp>
                      <wps:cNvSpPr/>
                      <wps:spPr>
                        <a:xfrm rot="5400000">
                          <a:off x="0" y="0"/>
                          <a:ext cx="977900" cy="864235"/>
                        </a:xfrm>
                        <a:prstGeom prst="notchedRightArrow">
                          <a:avLst>
                            <a:gd name="adj1" fmla="val 100000"/>
                            <a:gd name="adj2" fmla="val 31450"/>
                          </a:avLst>
                        </a:prstGeom>
                        <a:solidFill>
                          <a:schemeClr val="accent1">
                            <a:lumMod val="5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rto="http://schemas.microsoft.com/office/word/2006/arto">
            <w:pict w14:anchorId="15405B60">
              <v:shape id="Pfeil: eingekerbt nach rechts 449" style="position:absolute;margin-left:-9.45pt;margin-top:22.6pt;width:77pt;height:68.05pt;rotation:90;z-index:251658253;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spid="_x0000_s1026" fillcolor="#1f4d78 [1604]" strokecolor="#1f4d78 [1604]" strokeweight="1pt" type="#_x0000_t94" adj="1559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" w14:anchorId="5BD8D12B"/>
            </w:pict>
          </mc:Fallback>
        </mc:AlternateContent>
      </w:r>
      <w:r w:rsidR="00D8744A" w:rsidRPr="00AF4D10">
        <w:rPr>
          <w:noProof/>
        </w:rPr>
        <mc:AlternateContent>
          <mc:Choice Requires="wps">
            <w:drawing>
              <wp:anchor distT="0" distB="0" distL="114300" distR="114300" simplePos="0" relativeHeight="251658255" behindDoc="0" locked="0" layoutInCell="1" allowOverlap="1" wp14:anchorId="29D8DF95" wp14:editId="309F01B0">
                <wp:simplePos x="0" y="0"/>
                <wp:positionH relativeFrom="column">
                  <wp:posOffset>-121285</wp:posOffset>
                </wp:positionH>
                <wp:positionV relativeFrom="paragraph">
                  <wp:posOffset>1898015</wp:posOffset>
                </wp:positionV>
                <wp:extent cx="977900" cy="864235"/>
                <wp:effectExtent l="0" t="19368" r="12383" b="31432"/>
                <wp:wrapNone/>
                <wp:docPr id="450" name="Pfeil: eingekerbt nach rechts 450"/>
                <wp:cNvGraphicFramePr/>
                <a:graphic xmlns:a="http://schemas.openxmlformats.org/drawingml/2006/main">
                  <a:graphicData uri="http://schemas.microsoft.com/office/word/2010/wordprocessingShape">
                    <wps:wsp>
                      <wps:cNvSpPr/>
                      <wps:spPr>
                        <a:xfrm rot="5400000">
                          <a:off x="0" y="0"/>
                          <a:ext cx="977900" cy="864235"/>
                        </a:xfrm>
                        <a:prstGeom prst="notchedRightArrow">
                          <a:avLst>
                            <a:gd name="adj1" fmla="val 100000"/>
                            <a:gd name="adj2" fmla="val 31450"/>
                          </a:avLst>
                        </a:prstGeom>
                        <a:solidFill>
                          <a:schemeClr val="accent1">
                            <a:lumMod val="50000"/>
                          </a:schemeClr>
                        </a:solidFill>
                        <a:ln>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rto="http://schemas.microsoft.com/office/word/2006/arto">
            <w:pict w14:anchorId="04F576CB">
              <v:shape id="Pfeil: eingekerbt nach rechts 450" style="position:absolute;margin-left:-9.55pt;margin-top:149.45pt;width:77pt;height:68.05pt;rotation:90;z-index:251658255;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spid="_x0000_s1026" fillcolor="#1f4d78 [1604]" strokecolor="#1f4d78 [1604]" strokeweight="1pt" type="#_x0000_t94" adj="1559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" w14:anchorId="6824FBDE"/>
            </w:pict>
          </mc:Fallback>
        </mc:AlternateContent>
      </w:r>
      <w:r w:rsidR="00D8744A" w:rsidRPr="00AF4D10">
        <w:rPr>
          <w:noProof/>
        </w:rPr>
        <mc:AlternateContent>
          <mc:Choice Requires="wps">
            <w:drawing>
              <wp:anchor distT="0" distB="0" distL="114300" distR="114300" simplePos="0" relativeHeight="251658257" behindDoc="0" locked="0" layoutInCell="1" allowOverlap="1" wp14:anchorId="0510941F" wp14:editId="69E17174">
                <wp:simplePos x="0" y="0"/>
                <wp:positionH relativeFrom="column">
                  <wp:posOffset>-122555</wp:posOffset>
                </wp:positionH>
                <wp:positionV relativeFrom="paragraph">
                  <wp:posOffset>2700655</wp:posOffset>
                </wp:positionV>
                <wp:extent cx="977900" cy="864235"/>
                <wp:effectExtent l="0" t="19368" r="12383" b="31432"/>
                <wp:wrapNone/>
                <wp:docPr id="24" name="Pfeil: eingekerbt nach rechts 24"/>
                <wp:cNvGraphicFramePr/>
                <a:graphic xmlns:a="http://schemas.openxmlformats.org/drawingml/2006/main">
                  <a:graphicData uri="http://schemas.microsoft.com/office/word/2010/wordprocessingShape">
                    <wps:wsp>
                      <wps:cNvSpPr/>
                      <wps:spPr>
                        <a:xfrm rot="5400000">
                          <a:off x="0" y="0"/>
                          <a:ext cx="977900" cy="864235"/>
                        </a:xfrm>
                        <a:prstGeom prst="notchedRightArrow">
                          <a:avLst>
                            <a:gd name="adj1" fmla="val 100000"/>
                            <a:gd name="adj2" fmla="val 31450"/>
                          </a:avLst>
                        </a:prstGeom>
                        <a:solidFill>
                          <a:schemeClr val="accent1">
                            <a:lumMod val="5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rto="http://schemas.microsoft.com/office/word/2006/arto">
            <w:pict w14:anchorId="52EE9443">
              <v:shape id="Pfeil: eingekerbt nach rechts 24" style="position:absolute;margin-left:-9.65pt;margin-top:212.65pt;width:77pt;height:68.05pt;rotation:90;z-index:251658257;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spid="_x0000_s1026" fillcolor="#1f4d78 [1604]" strokecolor="#1f4d78 [1604]" strokeweight="1pt" type="#_x0000_t94" adj="1559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" w14:anchorId="388199A9"/>
            </w:pict>
          </mc:Fallback>
        </mc:AlternateContent>
      </w:r>
      <w:r w:rsidR="00D8744A" w:rsidRPr="00AF4D10">
        <w:rPr>
          <w:noProof/>
        </w:rPr>
        <mc:AlternateContent>
          <mc:Choice Requires="wps">
            <w:drawing>
              <wp:anchor distT="0" distB="0" distL="114300" distR="114300" simplePos="0" relativeHeight="251658248" behindDoc="0" locked="0" layoutInCell="1" allowOverlap="1" wp14:anchorId="23F43ED7" wp14:editId="4CE56CFE">
                <wp:simplePos x="0" y="0"/>
                <wp:positionH relativeFrom="column">
                  <wp:posOffset>-121285</wp:posOffset>
                </wp:positionH>
                <wp:positionV relativeFrom="paragraph">
                  <wp:posOffset>3497580</wp:posOffset>
                </wp:positionV>
                <wp:extent cx="977900" cy="864235"/>
                <wp:effectExtent l="0" t="19368" r="12383" b="31432"/>
                <wp:wrapNone/>
                <wp:docPr id="25" name="Pfeil: eingekerbt nach rechts 25"/>
                <wp:cNvGraphicFramePr/>
                <a:graphic xmlns:a="http://schemas.openxmlformats.org/drawingml/2006/main">
                  <a:graphicData uri="http://schemas.microsoft.com/office/word/2010/wordprocessingShape">
                    <wps:wsp>
                      <wps:cNvSpPr/>
                      <wps:spPr>
                        <a:xfrm rot="5400000">
                          <a:off x="0" y="0"/>
                          <a:ext cx="977900" cy="864235"/>
                        </a:xfrm>
                        <a:prstGeom prst="notchedRightArrow">
                          <a:avLst>
                            <a:gd name="adj1" fmla="val 100000"/>
                            <a:gd name="adj2" fmla="val 31450"/>
                          </a:avLst>
                        </a:prstGeom>
                        <a:solidFill>
                          <a:schemeClr val="accent1">
                            <a:lumMod val="50000"/>
                          </a:schemeClr>
                        </a:solidFill>
                        <a:ln>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rto="http://schemas.microsoft.com/office/word/2006/arto">
            <w:pict w14:anchorId="45C66FB1">
              <v:shape id="Pfeil: eingekerbt nach rechts 25" style="position:absolute;margin-left:-9.55pt;margin-top:275.4pt;width:77pt;height:68.05pt;rotation:90;z-index:251658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1f4d78 [1604]" strokecolor="#1f4d78 [1604]" strokeweight="1pt" type="#_x0000_t94" adj="1559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" w14:anchorId="287F7BAE"/>
            </w:pict>
          </mc:Fallback>
        </mc:AlternateContent>
      </w:r>
    </w:p>
    <w:p w14:paraId="1DF5DB99" w14:textId="0D699BB0" w:rsidR="00D8744A" w:rsidRDefault="00D8744A" w:rsidP="00D8744A"/>
    <w:p w14:paraId="7BF65179" w14:textId="68E9073E" w:rsidR="00D8744A" w:rsidRDefault="006A1189" w:rsidP="00D8744A">
      <w:r>
        <w:t xml:space="preserve"> </w:t>
      </w:r>
    </w:p>
    <w:p w14:paraId="33A08771" w14:textId="0C8F452F" w:rsidR="00D8744A" w:rsidRDefault="006A61A2" w:rsidP="00D8744A">
      <w:r>
        <w:rPr>
          <w:noProof/>
        </w:rPr>
        <mc:AlternateContent>
          <mc:Choice Requires="wps">
            <w:drawing>
              <wp:anchor distT="0" distB="0" distL="114300" distR="114300" simplePos="0" relativeHeight="251658267" behindDoc="0" locked="0" layoutInCell="1" allowOverlap="1" wp14:anchorId="53A518A3" wp14:editId="72BF8593">
                <wp:simplePos x="0" y="0"/>
                <wp:positionH relativeFrom="column">
                  <wp:posOffset>848995</wp:posOffset>
                </wp:positionH>
                <wp:positionV relativeFrom="paragraph">
                  <wp:posOffset>109855</wp:posOffset>
                </wp:positionV>
                <wp:extent cx="5201285" cy="718185"/>
                <wp:effectExtent l="0" t="0" r="37465" b="24765"/>
                <wp:wrapNone/>
                <wp:docPr id="39" name="Pfeil: nach rechts 39"/>
                <wp:cNvGraphicFramePr/>
                <a:graphic xmlns:a="http://schemas.openxmlformats.org/drawingml/2006/main">
                  <a:graphicData uri="http://schemas.microsoft.com/office/word/2010/wordprocessingShape">
                    <wps:wsp>
                      <wps:cNvSpPr/>
                      <wps:spPr>
                        <a:xfrm>
                          <a:off x="0" y="0"/>
                          <a:ext cx="5201285" cy="718185"/>
                        </a:xfrm>
                        <a:prstGeom prst="rightArrow">
                          <a:avLst>
                            <a:gd name="adj1" fmla="val 100000"/>
                            <a:gd name="adj2" fmla="val 48178"/>
                          </a:avLst>
                        </a:prstGeom>
                        <a:solidFill>
                          <a:schemeClr val="bg1">
                            <a:lumMod val="75000"/>
                          </a:schemeClr>
                        </a:solidFill>
                        <a:ln>
                          <a:solidFill>
                            <a:schemeClr val="accent1">
                              <a:lumMod val="75000"/>
                            </a:schemeClr>
                          </a:solidFill>
                        </a:ln>
                      </wps:spPr>
                      <wps:style>
                        <a:lnRef idx="2">
                          <a:schemeClr val="accent3">
                            <a:shade val="50000"/>
                          </a:schemeClr>
                        </a:lnRef>
                        <a:fillRef idx="1">
                          <a:schemeClr val="accent3"/>
                        </a:fillRef>
                        <a:effectRef idx="0">
                          <a:schemeClr val="accent3"/>
                        </a:effectRef>
                        <a:fontRef idx="minor">
                          <a:schemeClr val="lt1"/>
                        </a:fontRef>
                      </wps:style>
                      <wps:txbx>
                        <w:txbxContent>
                          <w:p w14:paraId="2170B481" w14:textId="177307EA" w:rsidR="00D8744A" w:rsidRDefault="00772F1C" w:rsidP="00772F1C">
                            <w:pPr>
                              <w:spacing w:after="0"/>
                              <w:jc w:val="center"/>
                            </w:pPr>
                            <w:r w:rsidRPr="00772F1C">
                              <w:t>Arbeiten mit agilen Ansätzen</w:t>
                            </w:r>
                          </w:p>
                          <w:p w14:paraId="7BC986B6" w14:textId="77777777" w:rsidR="00D8744A" w:rsidRDefault="00D8744A" w:rsidP="00D8744A">
                            <w:pPr>
                              <w:spacing w:after="0"/>
                              <w:jc w:val="center"/>
                            </w:pPr>
                            <w:r w:rsidRPr="00562DD7">
                              <w:t>unter der Woche um 8:40 am WE 10:00 Daily am Samstag Sonntag Retrospe</w:t>
                            </w:r>
                            <w:r>
                              <w:t>c</w:t>
                            </w:r>
                            <w:r w:rsidRPr="00562DD7">
                              <w:t>tive und Sprint Planning</w:t>
                            </w:r>
                          </w:p>
                          <w:p w14:paraId="7D41E9C0" w14:textId="77777777" w:rsidR="00D8744A" w:rsidRDefault="00D8744A" w:rsidP="00D8744A"/>
                          <w:p w14:paraId="64B171D8" w14:textId="77777777" w:rsidR="00D8744A" w:rsidRDefault="00D8744A" w:rsidP="00D8744A"/>
                          <w:p w14:paraId="0669587E" w14:textId="77777777" w:rsidR="00D8744A" w:rsidRDefault="00D8744A" w:rsidP="00D8744A">
                            <w:pPr>
                              <w:rPr>
                                <w:color w:val="auto"/>
                              </w:rPr>
                            </w:pPr>
                          </w:p>
                          <w:p w14:paraId="12749844" w14:textId="77777777" w:rsidR="00D8744A" w:rsidRDefault="00D8744A" w:rsidP="00D8744A">
                            <w:pPr>
                              <w:rPr>
                                <w:color w:val="auto"/>
                              </w:rPr>
                            </w:pPr>
                          </w:p>
                          <w:p w14:paraId="1E022EEA" w14:textId="77777777" w:rsidR="00D8744A" w:rsidRDefault="00D8744A" w:rsidP="00D8744A">
                            <w:pPr>
                              <w:rPr>
                                <w:color w:val="auto"/>
                              </w:rPr>
                            </w:pPr>
                          </w:p>
                          <w:p w14:paraId="54CE820D" w14:textId="77777777" w:rsidR="00D8744A" w:rsidRDefault="00D8744A" w:rsidP="00D8744A"/>
                          <w:p w14:paraId="11600BA9" w14:textId="77777777" w:rsidR="00D8744A" w:rsidRDefault="00D8744A" w:rsidP="00D8744A">
                            <w:pPr>
                              <w:rPr>
                                <w:color w:val="auto"/>
                              </w:rPr>
                            </w:pPr>
                          </w:p>
                          <w:p w14:paraId="2CAC0B31" w14:textId="77777777" w:rsidR="00D8744A" w:rsidRDefault="00D8744A" w:rsidP="00D8744A"/>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A518A3" id="Pfeil: nach rechts 39" o:spid="_x0000_s1046" type="#_x0000_t13" style="position:absolute;margin-left:66.85pt;margin-top:8.65pt;width:409.55pt;height:56.55pt;z-index:25165826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" adj="20163,0" fillcolor="#bfbfbf [2412]" strokecolor="#2e74b5 [2404]" strokeweight="1pt">
                <v:textbox>
                  <w:txbxContent>
                    <w:p w14:paraId="2170B481" w14:textId="177307EA" w:rsidR="00D8744A" w:rsidRDefault="00772F1C" w:rsidP="00772F1C">
                      <w:pPr>
                        <w:spacing w:after="0"/>
                        <w:jc w:val="center"/>
                      </w:pPr>
                      <w:r w:rsidRPr="00772F1C">
                        <w:t>Arbeiten mit agilen Ansätzen</w:t>
                      </w:r>
                    </w:p>
                    <w:p w14:paraId="7BC986B6" w14:textId="77777777" w:rsidR="00D8744A" w:rsidRDefault="00D8744A" w:rsidP="00D8744A">
                      <w:pPr>
                        <w:spacing w:after="0"/>
                        <w:jc w:val="center"/>
                      </w:pPr>
                      <w:r w:rsidRPr="00562DD7">
                        <w:t>unter der Woche um 8:40 am WE 10:00 Daily am Samstag Sonntag Retrospe</w:t>
                      </w:r>
                      <w:r>
                        <w:t>c</w:t>
                      </w:r>
                      <w:r w:rsidRPr="00562DD7">
                        <w:t>tive und Sprint Planning</w:t>
                      </w:r>
                    </w:p>
                    <w:p w14:paraId="7D41E9C0" w14:textId="77777777" w:rsidR="00D8744A" w:rsidRDefault="00D8744A" w:rsidP="00D8744A"/>
                    <w:p w14:paraId="64B171D8" w14:textId="77777777" w:rsidR="00D8744A" w:rsidRDefault="00D8744A" w:rsidP="00D8744A"/>
                    <w:p w14:paraId="0669587E" w14:textId="77777777" w:rsidR="00D8744A" w:rsidRDefault="00D8744A" w:rsidP="00D8744A">
                      <w:pPr>
                        <w:rPr>
                          <w:color w:val="auto"/>
                        </w:rPr>
                      </w:pPr>
                    </w:p>
                    <w:p w14:paraId="12749844" w14:textId="77777777" w:rsidR="00D8744A" w:rsidRDefault="00D8744A" w:rsidP="00D8744A">
                      <w:pPr>
                        <w:rPr>
                          <w:color w:val="auto"/>
                        </w:rPr>
                      </w:pPr>
                    </w:p>
                    <w:p w14:paraId="1E022EEA" w14:textId="77777777" w:rsidR="00D8744A" w:rsidRDefault="00D8744A" w:rsidP="00D8744A">
                      <w:pPr>
                        <w:rPr>
                          <w:color w:val="auto"/>
                        </w:rPr>
                      </w:pPr>
                    </w:p>
                    <w:p w14:paraId="54CE820D" w14:textId="77777777" w:rsidR="00D8744A" w:rsidRDefault="00D8744A" w:rsidP="00D8744A"/>
                    <w:p w14:paraId="11600BA9" w14:textId="77777777" w:rsidR="00D8744A" w:rsidRDefault="00D8744A" w:rsidP="00D8744A">
                      <w:pPr>
                        <w:rPr>
                          <w:color w:val="auto"/>
                        </w:rPr>
                      </w:pPr>
                    </w:p>
                    <w:p w14:paraId="2CAC0B31" w14:textId="77777777" w:rsidR="00D8744A" w:rsidRDefault="00D8744A" w:rsidP="00D8744A"/>
                  </w:txbxContent>
                </v:textbox>
              </v:shape>
            </w:pict>
          </mc:Fallback>
        </mc:AlternateContent>
      </w:r>
    </w:p>
    <w:p w14:paraId="3078D6E3" w14:textId="77777777" w:rsidR="00D8744A" w:rsidRDefault="00D8744A" w:rsidP="00D8744A"/>
    <w:p w14:paraId="26D89E54" w14:textId="339035AE" w:rsidR="00D8744A" w:rsidRDefault="00CF0B77" w:rsidP="00D8744A">
      <w:r>
        <w:rPr>
          <w:noProof/>
        </w:rPr>
        <mc:AlternateContent>
          <mc:Choice Requires="wps">
            <w:drawing>
              <wp:anchor distT="0" distB="0" distL="114300" distR="114300" simplePos="0" relativeHeight="251658268" behindDoc="0" locked="0" layoutInCell="1" allowOverlap="1" wp14:anchorId="75FD3EF5" wp14:editId="5502B43F">
                <wp:simplePos x="0" y="0"/>
                <wp:positionH relativeFrom="column">
                  <wp:posOffset>848995</wp:posOffset>
                </wp:positionH>
                <wp:positionV relativeFrom="paragraph">
                  <wp:posOffset>294944</wp:posOffset>
                </wp:positionV>
                <wp:extent cx="5201285" cy="718185"/>
                <wp:effectExtent l="0" t="0" r="37465" b="24765"/>
                <wp:wrapNone/>
                <wp:docPr id="40" name="Pfeil: nach rechts 40"/>
                <wp:cNvGraphicFramePr/>
                <a:graphic xmlns:a="http://schemas.openxmlformats.org/drawingml/2006/main">
                  <a:graphicData uri="http://schemas.microsoft.com/office/word/2010/wordprocessingShape">
                    <wps:wsp>
                      <wps:cNvSpPr/>
                      <wps:spPr>
                        <a:xfrm>
                          <a:off x="0" y="0"/>
                          <a:ext cx="5201285" cy="718185"/>
                        </a:xfrm>
                        <a:prstGeom prst="rightArrow">
                          <a:avLst>
                            <a:gd name="adj1" fmla="val 100000"/>
                            <a:gd name="adj2" fmla="val 48178"/>
                          </a:avLst>
                        </a:prstGeom>
                        <a:solidFill>
                          <a:schemeClr val="bg1">
                            <a:lumMod val="85000"/>
                          </a:schemeClr>
                        </a:solidFill>
                        <a:ln>
                          <a:solidFill>
                            <a:schemeClr val="accent1">
                              <a:lumMod val="75000"/>
                            </a:schemeClr>
                          </a:solidFill>
                        </a:ln>
                      </wps:spPr>
                      <wps:style>
                        <a:lnRef idx="2">
                          <a:schemeClr val="accent3">
                            <a:shade val="50000"/>
                          </a:schemeClr>
                        </a:lnRef>
                        <a:fillRef idx="1">
                          <a:schemeClr val="accent3"/>
                        </a:fillRef>
                        <a:effectRef idx="0">
                          <a:schemeClr val="accent3"/>
                        </a:effectRef>
                        <a:fontRef idx="minor">
                          <a:schemeClr val="lt1"/>
                        </a:fontRef>
                      </wps:style>
                      <wps:txbx>
                        <w:txbxContent>
                          <w:p w14:paraId="1E04863E" w14:textId="77777777" w:rsidR="00772F1C" w:rsidRDefault="00772F1C" w:rsidP="00772F1C">
                            <w:pPr>
                              <w:spacing w:after="0"/>
                              <w:jc w:val="center"/>
                            </w:pPr>
                            <w:r w:rsidRPr="00772F1C">
                              <w:t>Arbeiten mit agilen Ansätzen</w:t>
                            </w:r>
                          </w:p>
                          <w:p w14:paraId="3B232A34" w14:textId="77777777" w:rsidR="00D8744A" w:rsidRDefault="00D8744A" w:rsidP="00D8744A">
                            <w:pPr>
                              <w:spacing w:after="0"/>
                              <w:jc w:val="center"/>
                            </w:pPr>
                            <w:r w:rsidRPr="00562DD7">
                              <w:t>unter der Woche um 8:40 am WE 10:00 Daily am Samstag Sonntag Retrospe</w:t>
                            </w:r>
                            <w:r>
                              <w:t>c</w:t>
                            </w:r>
                            <w:r w:rsidRPr="00562DD7">
                              <w:t>tive und Sprint Planning</w:t>
                            </w:r>
                          </w:p>
                          <w:p w14:paraId="4F16CF5A" w14:textId="77777777" w:rsidR="00D8744A" w:rsidRDefault="00D8744A" w:rsidP="00D8744A">
                            <w:pPr>
                              <w:spacing w:before="240"/>
                              <w:jc w:val="center"/>
                            </w:pPr>
                          </w:p>
                          <w:p w14:paraId="391D8DF5" w14:textId="77777777" w:rsidR="00D8744A" w:rsidRDefault="00D8744A" w:rsidP="00D8744A"/>
                          <w:p w14:paraId="3DDBB6D0" w14:textId="77777777" w:rsidR="00D8744A" w:rsidRDefault="00D8744A" w:rsidP="00D8744A"/>
                          <w:p w14:paraId="310115FE" w14:textId="77777777" w:rsidR="00D8744A" w:rsidRDefault="00D8744A" w:rsidP="00D8744A">
                            <w:pPr>
                              <w:rPr>
                                <w:color w:val="auto"/>
                              </w:rPr>
                            </w:pPr>
                          </w:p>
                          <w:p w14:paraId="11B56F3E" w14:textId="77777777" w:rsidR="00D8744A" w:rsidRDefault="00D8744A" w:rsidP="00D8744A">
                            <w:pPr>
                              <w:rPr>
                                <w:color w:val="auto"/>
                              </w:rPr>
                            </w:pPr>
                          </w:p>
                          <w:p w14:paraId="78795950" w14:textId="77777777" w:rsidR="00D8744A" w:rsidRDefault="00D8744A" w:rsidP="00D8744A">
                            <w:pPr>
                              <w:rPr>
                                <w:color w:val="auto"/>
                              </w:rPr>
                            </w:pPr>
                          </w:p>
                          <w:p w14:paraId="62645051" w14:textId="77777777" w:rsidR="00D8744A" w:rsidRDefault="00D8744A" w:rsidP="00D8744A"/>
                          <w:p w14:paraId="3D6A0FD0" w14:textId="77777777" w:rsidR="00D8744A" w:rsidRDefault="00D8744A" w:rsidP="00D8744A">
                            <w:pPr>
                              <w:rPr>
                                <w:color w:val="auto"/>
                              </w:rPr>
                            </w:pPr>
                          </w:p>
                          <w:p w14:paraId="28ED76FB" w14:textId="77777777" w:rsidR="00D8744A" w:rsidRDefault="00D8744A" w:rsidP="00D8744A"/>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FD3EF5" id="Pfeil: nach rechts 40" o:spid="_x0000_s1047" type="#_x0000_t13" style="position:absolute;margin-left:66.85pt;margin-top:23.2pt;width:409.55pt;height:56.55pt;z-index:2516582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" adj="20163,0" fillcolor="#d8d8d8 [2732]" strokecolor="#2e74b5 [2404]" strokeweight="1pt">
                <v:textbox>
                  <w:txbxContent>
                    <w:p w14:paraId="1E04863E" w14:textId="77777777" w:rsidR="00772F1C" w:rsidRDefault="00772F1C" w:rsidP="00772F1C">
                      <w:pPr>
                        <w:spacing w:after="0"/>
                        <w:jc w:val="center"/>
                      </w:pPr>
                      <w:r w:rsidRPr="00772F1C">
                        <w:t>Arbeiten mit agilen Ansätzen</w:t>
                      </w:r>
                    </w:p>
                    <w:p w14:paraId="3B232A34" w14:textId="77777777" w:rsidR="00D8744A" w:rsidRDefault="00D8744A" w:rsidP="00D8744A">
                      <w:pPr>
                        <w:spacing w:after="0"/>
                        <w:jc w:val="center"/>
                      </w:pPr>
                      <w:r w:rsidRPr="00562DD7">
                        <w:t>unter der Woche um 8:40 am WE 10:00 Daily am Samstag Sonntag Retrospe</w:t>
                      </w:r>
                      <w:r>
                        <w:t>c</w:t>
                      </w:r>
                      <w:r w:rsidRPr="00562DD7">
                        <w:t>tive und Sprint Planning</w:t>
                      </w:r>
                    </w:p>
                    <w:p w14:paraId="4F16CF5A" w14:textId="77777777" w:rsidR="00D8744A" w:rsidRDefault="00D8744A" w:rsidP="00D8744A">
                      <w:pPr>
                        <w:spacing w:before="240"/>
                        <w:jc w:val="center"/>
                      </w:pPr>
                    </w:p>
                    <w:p w14:paraId="391D8DF5" w14:textId="77777777" w:rsidR="00D8744A" w:rsidRDefault="00D8744A" w:rsidP="00D8744A"/>
                    <w:p w14:paraId="3DDBB6D0" w14:textId="77777777" w:rsidR="00D8744A" w:rsidRDefault="00D8744A" w:rsidP="00D8744A"/>
                    <w:p w14:paraId="310115FE" w14:textId="77777777" w:rsidR="00D8744A" w:rsidRDefault="00D8744A" w:rsidP="00D8744A">
                      <w:pPr>
                        <w:rPr>
                          <w:color w:val="auto"/>
                        </w:rPr>
                      </w:pPr>
                    </w:p>
                    <w:p w14:paraId="11B56F3E" w14:textId="77777777" w:rsidR="00D8744A" w:rsidRDefault="00D8744A" w:rsidP="00D8744A">
                      <w:pPr>
                        <w:rPr>
                          <w:color w:val="auto"/>
                        </w:rPr>
                      </w:pPr>
                    </w:p>
                    <w:p w14:paraId="78795950" w14:textId="77777777" w:rsidR="00D8744A" w:rsidRDefault="00D8744A" w:rsidP="00D8744A">
                      <w:pPr>
                        <w:rPr>
                          <w:color w:val="auto"/>
                        </w:rPr>
                      </w:pPr>
                    </w:p>
                    <w:p w14:paraId="62645051" w14:textId="77777777" w:rsidR="00D8744A" w:rsidRDefault="00D8744A" w:rsidP="00D8744A"/>
                    <w:p w14:paraId="3D6A0FD0" w14:textId="77777777" w:rsidR="00D8744A" w:rsidRDefault="00D8744A" w:rsidP="00D8744A">
                      <w:pPr>
                        <w:rPr>
                          <w:color w:val="auto"/>
                        </w:rPr>
                      </w:pPr>
                    </w:p>
                    <w:p w14:paraId="28ED76FB" w14:textId="77777777" w:rsidR="00D8744A" w:rsidRDefault="00D8744A" w:rsidP="00D8744A"/>
                  </w:txbxContent>
                </v:textbox>
              </v:shape>
            </w:pict>
          </mc:Fallback>
        </mc:AlternateContent>
      </w:r>
    </w:p>
    <w:p w14:paraId="5F3ECA84" w14:textId="77777777" w:rsidR="00D8744A" w:rsidRDefault="00D8744A" w:rsidP="00D8744A"/>
    <w:p w14:paraId="06EC072B" w14:textId="77777777" w:rsidR="00D8744A" w:rsidRDefault="00D8744A" w:rsidP="00D8744A"/>
    <w:p w14:paraId="27DBAE9A" w14:textId="15E076DC" w:rsidR="00D8744A" w:rsidRDefault="00CF0B77" w:rsidP="00D8744A">
      <w:r>
        <w:rPr>
          <w:noProof/>
        </w:rPr>
        <mc:AlternateContent>
          <mc:Choice Requires="wps">
            <w:drawing>
              <wp:anchor distT="0" distB="0" distL="114300" distR="114300" simplePos="0" relativeHeight="251658269" behindDoc="0" locked="0" layoutInCell="1" allowOverlap="1" wp14:anchorId="35C25BDA" wp14:editId="772945AA">
                <wp:simplePos x="0" y="0"/>
                <wp:positionH relativeFrom="column">
                  <wp:posOffset>848995</wp:posOffset>
                </wp:positionH>
                <wp:positionV relativeFrom="paragraph">
                  <wp:posOffset>178739</wp:posOffset>
                </wp:positionV>
                <wp:extent cx="5201285" cy="718185"/>
                <wp:effectExtent l="0" t="0" r="37465" b="24765"/>
                <wp:wrapNone/>
                <wp:docPr id="41" name="Pfeil: nach rechts 41"/>
                <wp:cNvGraphicFramePr/>
                <a:graphic xmlns:a="http://schemas.openxmlformats.org/drawingml/2006/main">
                  <a:graphicData uri="http://schemas.microsoft.com/office/word/2010/wordprocessingShape">
                    <wps:wsp>
                      <wps:cNvSpPr/>
                      <wps:spPr>
                        <a:xfrm>
                          <a:off x="0" y="0"/>
                          <a:ext cx="5201285" cy="718185"/>
                        </a:xfrm>
                        <a:prstGeom prst="rightArrow">
                          <a:avLst>
                            <a:gd name="adj1" fmla="val 100000"/>
                            <a:gd name="adj2" fmla="val 48178"/>
                          </a:avLst>
                        </a:prstGeom>
                        <a:solidFill>
                          <a:schemeClr val="bg1">
                            <a:lumMod val="75000"/>
                          </a:schemeClr>
                        </a:solidFill>
                        <a:ln>
                          <a:solidFill>
                            <a:schemeClr val="accent1">
                              <a:lumMod val="75000"/>
                            </a:schemeClr>
                          </a:solidFill>
                        </a:ln>
                      </wps:spPr>
                      <wps:style>
                        <a:lnRef idx="2">
                          <a:schemeClr val="accent3">
                            <a:shade val="50000"/>
                          </a:schemeClr>
                        </a:lnRef>
                        <a:fillRef idx="1">
                          <a:schemeClr val="accent3"/>
                        </a:fillRef>
                        <a:effectRef idx="0">
                          <a:schemeClr val="accent3"/>
                        </a:effectRef>
                        <a:fontRef idx="minor">
                          <a:schemeClr val="lt1"/>
                        </a:fontRef>
                      </wps:style>
                      <wps:txbx>
                        <w:txbxContent>
                          <w:p w14:paraId="2D6D7072" w14:textId="77777777" w:rsidR="00772F1C" w:rsidRDefault="00772F1C" w:rsidP="00772F1C">
                            <w:pPr>
                              <w:spacing w:after="0"/>
                              <w:jc w:val="center"/>
                            </w:pPr>
                            <w:r w:rsidRPr="00772F1C">
                              <w:t>Arbeiten mit agilen Ansätzen</w:t>
                            </w:r>
                          </w:p>
                          <w:p w14:paraId="72CB44D2" w14:textId="77777777" w:rsidR="00D8744A" w:rsidRDefault="00D8744A" w:rsidP="00D8744A">
                            <w:pPr>
                              <w:spacing w:after="0"/>
                              <w:jc w:val="center"/>
                            </w:pPr>
                            <w:r w:rsidRPr="00562DD7">
                              <w:t>unter der Woche um 8:40 am WE 10:00 Daily am Samstag Sonntag Retrospe</w:t>
                            </w:r>
                            <w:r>
                              <w:t>c</w:t>
                            </w:r>
                            <w:r w:rsidRPr="00562DD7">
                              <w:t>tive und Sprint Planning</w:t>
                            </w:r>
                          </w:p>
                          <w:p w14:paraId="7B1C19C2" w14:textId="77777777" w:rsidR="00D8744A" w:rsidRDefault="00D8744A" w:rsidP="00D8744A">
                            <w:pPr>
                              <w:spacing w:before="240"/>
                              <w:jc w:val="center"/>
                            </w:pPr>
                          </w:p>
                          <w:p w14:paraId="00150FDB" w14:textId="77777777" w:rsidR="00D8744A" w:rsidRDefault="00D8744A" w:rsidP="00D8744A"/>
                          <w:p w14:paraId="430DF915" w14:textId="77777777" w:rsidR="00D8744A" w:rsidRDefault="00D8744A" w:rsidP="00D8744A"/>
                          <w:p w14:paraId="0A198123" w14:textId="77777777" w:rsidR="00D8744A" w:rsidRDefault="00D8744A" w:rsidP="00D8744A">
                            <w:pPr>
                              <w:rPr>
                                <w:color w:val="auto"/>
                              </w:rPr>
                            </w:pPr>
                          </w:p>
                          <w:p w14:paraId="0F7BC90D" w14:textId="77777777" w:rsidR="00D8744A" w:rsidRDefault="00D8744A" w:rsidP="00D8744A">
                            <w:pPr>
                              <w:rPr>
                                <w:color w:val="auto"/>
                              </w:rPr>
                            </w:pPr>
                          </w:p>
                          <w:p w14:paraId="1ADCA714" w14:textId="77777777" w:rsidR="00D8744A" w:rsidRDefault="00D8744A" w:rsidP="00D8744A">
                            <w:pPr>
                              <w:rPr>
                                <w:color w:val="auto"/>
                              </w:rPr>
                            </w:pPr>
                          </w:p>
                          <w:p w14:paraId="1E027C51" w14:textId="77777777" w:rsidR="00D8744A" w:rsidRDefault="00D8744A" w:rsidP="00D8744A"/>
                          <w:p w14:paraId="6067DEEE" w14:textId="77777777" w:rsidR="00D8744A" w:rsidRDefault="00D8744A" w:rsidP="00D8744A">
                            <w:pPr>
                              <w:rPr>
                                <w:color w:val="auto"/>
                              </w:rPr>
                            </w:pPr>
                          </w:p>
                          <w:p w14:paraId="0BE03073" w14:textId="77777777" w:rsidR="00D8744A" w:rsidRDefault="00D8744A" w:rsidP="00D8744A"/>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C25BDA" id="Pfeil: nach rechts 41" o:spid="_x0000_s1048" type="#_x0000_t13" style="position:absolute;margin-left:66.85pt;margin-top:14.05pt;width:409.55pt;height:56.55pt;z-index:25165826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" adj="20163,0" fillcolor="#bfbfbf [2412]" strokecolor="#2e74b5 [2404]" strokeweight="1pt">
                <v:textbox>
                  <w:txbxContent>
                    <w:p w14:paraId="2D6D7072" w14:textId="77777777" w:rsidR="00772F1C" w:rsidRDefault="00772F1C" w:rsidP="00772F1C">
                      <w:pPr>
                        <w:spacing w:after="0"/>
                        <w:jc w:val="center"/>
                      </w:pPr>
                      <w:r w:rsidRPr="00772F1C">
                        <w:t>Arbeiten mit agilen Ansätzen</w:t>
                      </w:r>
                    </w:p>
                    <w:p w14:paraId="72CB44D2" w14:textId="77777777" w:rsidR="00D8744A" w:rsidRDefault="00D8744A" w:rsidP="00D8744A">
                      <w:pPr>
                        <w:spacing w:after="0"/>
                        <w:jc w:val="center"/>
                      </w:pPr>
                      <w:r w:rsidRPr="00562DD7">
                        <w:t>unter der Woche um 8:40 am WE 10:00 Daily am Samstag Sonntag Retrospe</w:t>
                      </w:r>
                      <w:r>
                        <w:t>c</w:t>
                      </w:r>
                      <w:r w:rsidRPr="00562DD7">
                        <w:t>tive und Sprint Planning</w:t>
                      </w:r>
                    </w:p>
                    <w:p w14:paraId="7B1C19C2" w14:textId="77777777" w:rsidR="00D8744A" w:rsidRDefault="00D8744A" w:rsidP="00D8744A">
                      <w:pPr>
                        <w:spacing w:before="240"/>
                        <w:jc w:val="center"/>
                      </w:pPr>
                    </w:p>
                    <w:p w14:paraId="00150FDB" w14:textId="77777777" w:rsidR="00D8744A" w:rsidRDefault="00D8744A" w:rsidP="00D8744A"/>
                    <w:p w14:paraId="430DF915" w14:textId="77777777" w:rsidR="00D8744A" w:rsidRDefault="00D8744A" w:rsidP="00D8744A"/>
                    <w:p w14:paraId="0A198123" w14:textId="77777777" w:rsidR="00D8744A" w:rsidRDefault="00D8744A" w:rsidP="00D8744A">
                      <w:pPr>
                        <w:rPr>
                          <w:color w:val="auto"/>
                        </w:rPr>
                      </w:pPr>
                    </w:p>
                    <w:p w14:paraId="0F7BC90D" w14:textId="77777777" w:rsidR="00D8744A" w:rsidRDefault="00D8744A" w:rsidP="00D8744A">
                      <w:pPr>
                        <w:rPr>
                          <w:color w:val="auto"/>
                        </w:rPr>
                      </w:pPr>
                    </w:p>
                    <w:p w14:paraId="1ADCA714" w14:textId="77777777" w:rsidR="00D8744A" w:rsidRDefault="00D8744A" w:rsidP="00D8744A">
                      <w:pPr>
                        <w:rPr>
                          <w:color w:val="auto"/>
                        </w:rPr>
                      </w:pPr>
                    </w:p>
                    <w:p w14:paraId="1E027C51" w14:textId="77777777" w:rsidR="00D8744A" w:rsidRDefault="00D8744A" w:rsidP="00D8744A"/>
                    <w:p w14:paraId="6067DEEE" w14:textId="77777777" w:rsidR="00D8744A" w:rsidRDefault="00D8744A" w:rsidP="00D8744A">
                      <w:pPr>
                        <w:rPr>
                          <w:color w:val="auto"/>
                        </w:rPr>
                      </w:pPr>
                    </w:p>
                    <w:p w14:paraId="0BE03073" w14:textId="77777777" w:rsidR="00D8744A" w:rsidRDefault="00D8744A" w:rsidP="00D8744A"/>
                  </w:txbxContent>
                </v:textbox>
              </v:shape>
            </w:pict>
          </mc:Fallback>
        </mc:AlternateContent>
      </w:r>
    </w:p>
    <w:p w14:paraId="31C60357" w14:textId="77777777" w:rsidR="00D8744A" w:rsidRDefault="00D8744A" w:rsidP="00D8744A"/>
    <w:p w14:paraId="147AFFB1" w14:textId="77777777" w:rsidR="00D8744A" w:rsidRDefault="00D8744A" w:rsidP="00D8744A"/>
    <w:p w14:paraId="4DAFF008" w14:textId="6F5DDF48" w:rsidR="00D8744A" w:rsidRDefault="00CF0B77" w:rsidP="00D8744A">
      <w:r>
        <w:rPr>
          <w:noProof/>
        </w:rPr>
        <mc:AlternateContent>
          <mc:Choice Requires="wps">
            <w:drawing>
              <wp:anchor distT="0" distB="0" distL="114300" distR="114300" simplePos="0" relativeHeight="251658270" behindDoc="0" locked="0" layoutInCell="1" allowOverlap="1" wp14:anchorId="749C0A64" wp14:editId="19AD789F">
                <wp:simplePos x="0" y="0"/>
                <wp:positionH relativeFrom="column">
                  <wp:posOffset>851535</wp:posOffset>
                </wp:positionH>
                <wp:positionV relativeFrom="paragraph">
                  <wp:posOffset>67945</wp:posOffset>
                </wp:positionV>
                <wp:extent cx="5337810" cy="979170"/>
                <wp:effectExtent l="0" t="0" r="34290" b="11430"/>
                <wp:wrapNone/>
                <wp:docPr id="42" name="Pfeil: nach rechts 42"/>
                <wp:cNvGraphicFramePr/>
                <a:graphic xmlns:a="http://schemas.openxmlformats.org/drawingml/2006/main">
                  <a:graphicData uri="http://schemas.microsoft.com/office/word/2010/wordprocessingShape">
                    <wps:wsp>
                      <wps:cNvSpPr/>
                      <wps:spPr>
                        <a:xfrm>
                          <a:off x="0" y="0"/>
                          <a:ext cx="5337810" cy="979170"/>
                        </a:xfrm>
                        <a:prstGeom prst="rightArrow">
                          <a:avLst>
                            <a:gd name="adj1" fmla="val 100000"/>
                            <a:gd name="adj2" fmla="val 48178"/>
                          </a:avLst>
                        </a:prstGeom>
                        <a:solidFill>
                          <a:schemeClr val="bg1">
                            <a:lumMod val="85000"/>
                          </a:schemeClr>
                        </a:solidFill>
                        <a:ln>
                          <a:solidFill>
                            <a:schemeClr val="accent1">
                              <a:lumMod val="75000"/>
                            </a:schemeClr>
                          </a:solidFill>
                        </a:ln>
                      </wps:spPr>
                      <wps:style>
                        <a:lnRef idx="2">
                          <a:schemeClr val="accent3">
                            <a:shade val="50000"/>
                          </a:schemeClr>
                        </a:lnRef>
                        <a:fillRef idx="1">
                          <a:schemeClr val="accent3"/>
                        </a:fillRef>
                        <a:effectRef idx="0">
                          <a:schemeClr val="accent3"/>
                        </a:effectRef>
                        <a:fontRef idx="minor">
                          <a:schemeClr val="lt1"/>
                        </a:fontRef>
                      </wps:style>
                      <wps:txbx>
                        <w:txbxContent>
                          <w:p w14:paraId="1D0DF1BE" w14:textId="77777777" w:rsidR="00D8744A" w:rsidRPr="00F97E0D" w:rsidRDefault="00D8744A" w:rsidP="00D8744A">
                            <w:pPr>
                              <w:spacing w:after="0"/>
                              <w:jc w:val="center"/>
                              <w:rPr>
                                <w:sz w:val="16"/>
                                <w:szCs w:val="14"/>
                              </w:rPr>
                            </w:pPr>
                          </w:p>
                          <w:p w14:paraId="57F18C5E" w14:textId="610662D9" w:rsidR="00772F1C" w:rsidRDefault="00772F1C" w:rsidP="00772F1C">
                            <w:pPr>
                              <w:spacing w:after="0"/>
                              <w:jc w:val="center"/>
                            </w:pPr>
                            <w:r w:rsidRPr="00772F1C">
                              <w:t>Arbeiten mit agilen Ansätzen</w:t>
                            </w:r>
                          </w:p>
                          <w:p w14:paraId="038426BF" w14:textId="77777777" w:rsidR="00D8744A" w:rsidRDefault="00D8744A" w:rsidP="00D8744A">
                            <w:pPr>
                              <w:spacing w:after="0"/>
                              <w:jc w:val="center"/>
                            </w:pPr>
                            <w:r w:rsidRPr="00562DD7">
                              <w:t>unter der Woche um 8:40 am WE 10:00 Daily am Samstag Sonntag Retrospe</w:t>
                            </w:r>
                            <w:r>
                              <w:t>c</w:t>
                            </w:r>
                            <w:r w:rsidRPr="00562DD7">
                              <w:t>tive und Sprint Planning</w:t>
                            </w:r>
                          </w:p>
                          <w:p w14:paraId="7FCF311E" w14:textId="77777777" w:rsidR="00D8744A" w:rsidRDefault="00D8744A" w:rsidP="00D8744A"/>
                          <w:p w14:paraId="4A9C53E5" w14:textId="77777777" w:rsidR="00D8744A" w:rsidRDefault="00D8744A" w:rsidP="00D8744A"/>
                          <w:p w14:paraId="6A4B45BD" w14:textId="77777777" w:rsidR="00D8744A" w:rsidRDefault="00D8744A" w:rsidP="00D8744A">
                            <w:pPr>
                              <w:rPr>
                                <w:color w:val="auto"/>
                              </w:rPr>
                            </w:pPr>
                          </w:p>
                          <w:p w14:paraId="64BF63C9" w14:textId="77777777" w:rsidR="00D8744A" w:rsidRDefault="00D8744A" w:rsidP="00D8744A"/>
                          <w:p w14:paraId="1D640717" w14:textId="77777777" w:rsidR="00D8744A" w:rsidRDefault="00D8744A" w:rsidP="00D8744A"/>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9C0A64" id="Pfeil: nach rechts 42" o:spid="_x0000_s1049" type="#_x0000_t13" style="position:absolute;margin-left:67.05pt;margin-top:5.35pt;width:420.3pt;height:77.1pt;z-index:25165827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" adj="19691,0" fillcolor="#d8d8d8 [2732]" strokecolor="#2e74b5 [2404]" strokeweight="1pt">
                <v:textbox>
                  <w:txbxContent>
                    <w:p w14:paraId="1D0DF1BE" w14:textId="77777777" w:rsidR="00D8744A" w:rsidRPr="00F97E0D" w:rsidRDefault="00D8744A" w:rsidP="00D8744A">
                      <w:pPr>
                        <w:spacing w:after="0"/>
                        <w:jc w:val="center"/>
                        <w:rPr>
                          <w:sz w:val="16"/>
                          <w:szCs w:val="14"/>
                        </w:rPr>
                      </w:pPr>
                    </w:p>
                    <w:p w14:paraId="57F18C5E" w14:textId="610662D9" w:rsidR="00772F1C" w:rsidRDefault="00772F1C" w:rsidP="00772F1C">
                      <w:pPr>
                        <w:spacing w:after="0"/>
                        <w:jc w:val="center"/>
                      </w:pPr>
                      <w:r w:rsidRPr="00772F1C">
                        <w:t>Arbeiten mit agilen Ansätzen</w:t>
                      </w:r>
                    </w:p>
                    <w:p w14:paraId="038426BF" w14:textId="77777777" w:rsidR="00D8744A" w:rsidRDefault="00D8744A" w:rsidP="00D8744A">
                      <w:pPr>
                        <w:spacing w:after="0"/>
                        <w:jc w:val="center"/>
                      </w:pPr>
                      <w:r w:rsidRPr="00562DD7">
                        <w:t>unter der Woche um 8:40 am WE 10:00 Daily am Samstag Sonntag Retrospe</w:t>
                      </w:r>
                      <w:r>
                        <w:t>c</w:t>
                      </w:r>
                      <w:r w:rsidRPr="00562DD7">
                        <w:t>tive und Sprint Planning</w:t>
                      </w:r>
                    </w:p>
                    <w:p w14:paraId="7FCF311E" w14:textId="77777777" w:rsidR="00D8744A" w:rsidRDefault="00D8744A" w:rsidP="00D8744A"/>
                    <w:p w14:paraId="4A9C53E5" w14:textId="77777777" w:rsidR="00D8744A" w:rsidRDefault="00D8744A" w:rsidP="00D8744A"/>
                    <w:p w14:paraId="6A4B45BD" w14:textId="77777777" w:rsidR="00D8744A" w:rsidRDefault="00D8744A" w:rsidP="00D8744A">
                      <w:pPr>
                        <w:rPr>
                          <w:color w:val="auto"/>
                        </w:rPr>
                      </w:pPr>
                    </w:p>
                    <w:p w14:paraId="64BF63C9" w14:textId="77777777" w:rsidR="00D8744A" w:rsidRDefault="00D8744A" w:rsidP="00D8744A"/>
                    <w:p w14:paraId="1D640717" w14:textId="77777777" w:rsidR="00D8744A" w:rsidRDefault="00D8744A" w:rsidP="00D8744A"/>
                  </w:txbxContent>
                </v:textbox>
              </v:shape>
            </w:pict>
          </mc:Fallback>
        </mc:AlternateContent>
      </w:r>
    </w:p>
    <w:p w14:paraId="71984EBA" w14:textId="77777777" w:rsidR="00D8744A" w:rsidRDefault="00D8744A" w:rsidP="00D8744A">
      <w:r>
        <w:rPr>
          <w:noProof/>
        </w:rPr>
        <mc:AlternateContent>
          <mc:Choice Requires="wps">
            <w:drawing>
              <wp:anchor distT="45720" distB="45720" distL="114300" distR="114300" simplePos="0" relativeHeight="251658264" behindDoc="0" locked="0" layoutInCell="1" allowOverlap="1" wp14:anchorId="53A25480" wp14:editId="6979AD30">
                <wp:simplePos x="0" y="0"/>
                <wp:positionH relativeFrom="column">
                  <wp:posOffset>-45415</wp:posOffset>
                </wp:positionH>
                <wp:positionV relativeFrom="paragraph">
                  <wp:posOffset>101600</wp:posOffset>
                </wp:positionV>
                <wp:extent cx="821690" cy="557530"/>
                <wp:effectExtent l="0" t="0" r="16510" b="13970"/>
                <wp:wrapSquare wrapText="bothSides"/>
                <wp:docPr id="3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1690" cy="557530"/>
                        </a:xfrm>
                        <a:prstGeom prst="rect">
                          <a:avLst/>
                        </a:prstGeom>
                        <a:solidFill>
                          <a:schemeClr val="accent1">
                            <a:lumMod val="50000"/>
                          </a:schemeClr>
                        </a:solidFill>
                        <a:ln>
                          <a:solidFill>
                            <a:schemeClr val="accent1">
                              <a:lumMod val="50000"/>
                            </a:schemeClr>
                          </a:solidFill>
                          <a:headEnd/>
                          <a:tailEnd/>
                        </a:ln>
                      </wps:spPr>
                      <wps:style>
                        <a:lnRef idx="2">
                          <a:schemeClr val="accent1">
                            <a:shade val="50000"/>
                          </a:schemeClr>
                        </a:lnRef>
                        <a:fillRef idx="1">
                          <a:schemeClr val="accent1"/>
                        </a:fillRef>
                        <a:effectRef idx="0">
                          <a:schemeClr val="accent1"/>
                        </a:effectRef>
                        <a:fontRef idx="minor">
                          <a:schemeClr val="lt1"/>
                        </a:fontRef>
                      </wps:style>
                      <wps:txbx>
                        <w:txbxContent>
                          <w:p w14:paraId="32AF530A" w14:textId="77777777" w:rsidR="00D8744A" w:rsidRPr="00231C40" w:rsidRDefault="00D8744A" w:rsidP="00D8744A">
                            <w:pPr>
                              <w:spacing w:after="0"/>
                              <w:jc w:val="center"/>
                              <w:rPr>
                                <w:color w:val="FFFFFF" w:themeColor="background1"/>
                                <w:sz w:val="20"/>
                                <w14:textOutline w14:w="0" w14:cap="flat" w14:cmpd="sng" w14:algn="ctr">
                                  <w14:noFill/>
                                  <w14:prstDash w14:val="solid"/>
                                  <w14:round/>
                                </w14:textOutline>
                              </w:rPr>
                            </w:pPr>
                            <w:r w:rsidRPr="00231C40">
                              <w:rPr>
                                <w:color w:val="FFFFFF" w:themeColor="background1"/>
                                <w:sz w:val="20"/>
                                <w14:textOutline w14:w="0" w14:cap="flat" w14:cmpd="sng" w14:algn="ctr">
                                  <w14:noFill/>
                                  <w14:prstDash w14:val="solid"/>
                                  <w14:round/>
                                </w14:textOutline>
                              </w:rPr>
                              <w:t xml:space="preserve">Phase </w:t>
                            </w:r>
                            <w:r>
                              <w:rPr>
                                <w:color w:val="FFFFFF" w:themeColor="background1"/>
                                <w:sz w:val="20"/>
                                <w14:textOutline w14:w="0" w14:cap="flat" w14:cmpd="sng" w14:algn="ctr">
                                  <w14:noFill/>
                                  <w14:prstDash w14:val="solid"/>
                                  <w14:round/>
                                </w14:textOutline>
                              </w:rPr>
                              <w:t>7</w:t>
                            </w:r>
                          </w:p>
                          <w:p w14:paraId="0B11875E" w14:textId="77777777" w:rsidR="00D8744A" w:rsidRDefault="00D8744A" w:rsidP="00D8744A">
                            <w:pPr>
                              <w:spacing w:after="0"/>
                              <w:jc w:val="center"/>
                              <w:rPr>
                                <w:color w:val="FFFFFF" w:themeColor="background1"/>
                                <w:sz w:val="14"/>
                                <w:szCs w:val="14"/>
                                <w14:textOutline w14:w="0" w14:cap="flat" w14:cmpd="sng" w14:algn="ctr">
                                  <w14:noFill/>
                                  <w14:prstDash w14:val="solid"/>
                                  <w14:round/>
                                </w14:textOutline>
                              </w:rPr>
                            </w:pPr>
                            <w:r>
                              <w:rPr>
                                <w:color w:val="FFFFFF" w:themeColor="background1"/>
                                <w:sz w:val="14"/>
                                <w:szCs w:val="14"/>
                                <w14:textOutline w14:w="0" w14:cap="flat" w14:cmpd="sng" w14:algn="ctr">
                                  <w14:noFill/>
                                  <w14:prstDash w14:val="solid"/>
                                  <w14:round/>
                                </w14:textOutline>
                              </w:rPr>
                              <w:t>Techn. Doc.</w:t>
                            </w:r>
                          </w:p>
                          <w:p w14:paraId="3A82E7BB" w14:textId="77777777" w:rsidR="00D8744A" w:rsidRPr="00231C40" w:rsidRDefault="00D8744A" w:rsidP="00D8744A">
                            <w:pPr>
                              <w:spacing w:after="0"/>
                              <w:jc w:val="center"/>
                              <w:rPr>
                                <w:color w:val="FFFFFF" w:themeColor="background1"/>
                                <w:sz w:val="14"/>
                                <w:szCs w:val="14"/>
                                <w14:textOutline w14:w="0" w14:cap="flat" w14:cmpd="sng" w14:algn="ctr">
                                  <w14:noFill/>
                                  <w14:prstDash w14:val="solid"/>
                                  <w14:round/>
                                </w14:textOutline>
                              </w:rPr>
                            </w:pPr>
                            <w:r>
                              <w:rPr>
                                <w:color w:val="FFFFFF" w:themeColor="background1"/>
                                <w:sz w:val="14"/>
                                <w:szCs w:val="14"/>
                                <w14:textOutline w14:w="0" w14:cap="flat" w14:cmpd="sng" w14:algn="ctr">
                                  <w14:noFill/>
                                  <w14:prstDash w14:val="solid"/>
                                  <w14:round/>
                                </w14:textOutline>
                              </w:rPr>
                              <w:t>erstellen</w:t>
                            </w:r>
                          </w:p>
                          <w:p w14:paraId="4B00CED2" w14:textId="77777777" w:rsidR="00D8744A" w:rsidRDefault="00D8744A" w:rsidP="00D8744A"/>
                          <w:p w14:paraId="790B189D" w14:textId="77777777" w:rsidR="00D8744A" w:rsidRDefault="00D8744A" w:rsidP="00D8744A"/>
                          <w:p w14:paraId="39BC466E" w14:textId="77777777" w:rsidR="00D8744A" w:rsidRDefault="00D8744A" w:rsidP="00D8744A">
                            <w:pPr>
                              <w:rPr>
                                <w:color w:val="auto"/>
                              </w:rPr>
                            </w:pPr>
                          </w:p>
                          <w:p w14:paraId="06E6CC7F" w14:textId="77777777" w:rsidR="00D8744A" w:rsidRDefault="00D8744A" w:rsidP="00D8744A">
                            <w:pPr>
                              <w:rPr>
                                <w:color w:val="auto"/>
                              </w:rPr>
                            </w:pPr>
                          </w:p>
                          <w:p w14:paraId="5F3FD224" w14:textId="77777777" w:rsidR="00D8744A" w:rsidRDefault="00D8744A" w:rsidP="00D8744A">
                            <w:pPr>
                              <w:rPr>
                                <w:color w:val="auto"/>
                              </w:rPr>
                            </w:pPr>
                          </w:p>
                          <w:p w14:paraId="2E6D9D26" w14:textId="77777777" w:rsidR="00D8744A" w:rsidRDefault="00D8744A" w:rsidP="00D8744A"/>
                          <w:p w14:paraId="3E328E20" w14:textId="77777777" w:rsidR="00D8744A" w:rsidRDefault="00D8744A" w:rsidP="00D8744A">
                            <w:pPr>
                              <w:rPr>
                                <w:color w:val="auto"/>
                              </w:rPr>
                            </w:pPr>
                          </w:p>
                          <w:p w14:paraId="34833ADE" w14:textId="77777777" w:rsidR="00D8744A" w:rsidRDefault="00D8744A" w:rsidP="00D8744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A25480" id="_x0000_s1050" type="#_x0000_t202" style="position:absolute;margin-left:-3.6pt;margin-top:8pt;width:64.7pt;height:43.9pt;z-index:251658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" fillcolor="#1f4d78 [1604]" strokecolor="#1f4d78 [1604]" strokeweight="1pt">
                <v:textbox>
                  <w:txbxContent>
                    <w:p w14:paraId="32AF530A" w14:textId="77777777" w:rsidR="00D8744A" w:rsidRPr="00231C40" w:rsidRDefault="00D8744A" w:rsidP="00D8744A">
                      <w:pPr>
                        <w:spacing w:after="0"/>
                        <w:jc w:val="center"/>
                        <w:rPr>
                          <w:color w:val="FFFFFF" w:themeColor="background1"/>
                          <w:sz w:val="20"/>
                          <w14:textOutline w14:w="0" w14:cap="flat" w14:cmpd="sng" w14:algn="ctr">
                            <w14:noFill/>
                            <w14:prstDash w14:val="solid"/>
                            <w14:round/>
                          </w14:textOutline>
                        </w:rPr>
                      </w:pPr>
                      <w:r w:rsidRPr="00231C40">
                        <w:rPr>
                          <w:color w:val="FFFFFF" w:themeColor="background1"/>
                          <w:sz w:val="20"/>
                          <w14:textOutline w14:w="0" w14:cap="flat" w14:cmpd="sng" w14:algn="ctr">
                            <w14:noFill/>
                            <w14:prstDash w14:val="solid"/>
                            <w14:round/>
                          </w14:textOutline>
                        </w:rPr>
                        <w:t xml:space="preserve">Phase </w:t>
                      </w:r>
                      <w:r>
                        <w:rPr>
                          <w:color w:val="FFFFFF" w:themeColor="background1"/>
                          <w:sz w:val="20"/>
                          <w14:textOutline w14:w="0" w14:cap="flat" w14:cmpd="sng" w14:algn="ctr">
                            <w14:noFill/>
                            <w14:prstDash w14:val="solid"/>
                            <w14:round/>
                          </w14:textOutline>
                        </w:rPr>
                        <w:t>7</w:t>
                      </w:r>
                    </w:p>
                    <w:p w14:paraId="0B11875E" w14:textId="77777777" w:rsidR="00D8744A" w:rsidRDefault="00D8744A" w:rsidP="00D8744A">
                      <w:pPr>
                        <w:spacing w:after="0"/>
                        <w:jc w:val="center"/>
                        <w:rPr>
                          <w:color w:val="FFFFFF" w:themeColor="background1"/>
                          <w:sz w:val="14"/>
                          <w:szCs w:val="14"/>
                          <w14:textOutline w14:w="0" w14:cap="flat" w14:cmpd="sng" w14:algn="ctr">
                            <w14:noFill/>
                            <w14:prstDash w14:val="solid"/>
                            <w14:round/>
                          </w14:textOutline>
                        </w:rPr>
                      </w:pPr>
                      <w:r>
                        <w:rPr>
                          <w:color w:val="FFFFFF" w:themeColor="background1"/>
                          <w:sz w:val="14"/>
                          <w:szCs w:val="14"/>
                          <w14:textOutline w14:w="0" w14:cap="flat" w14:cmpd="sng" w14:algn="ctr">
                            <w14:noFill/>
                            <w14:prstDash w14:val="solid"/>
                            <w14:round/>
                          </w14:textOutline>
                        </w:rPr>
                        <w:t>Techn. Doc.</w:t>
                      </w:r>
                    </w:p>
                    <w:p w14:paraId="3A82E7BB" w14:textId="77777777" w:rsidR="00D8744A" w:rsidRPr="00231C40" w:rsidRDefault="00D8744A" w:rsidP="00D8744A">
                      <w:pPr>
                        <w:spacing w:after="0"/>
                        <w:jc w:val="center"/>
                        <w:rPr>
                          <w:color w:val="FFFFFF" w:themeColor="background1"/>
                          <w:sz w:val="14"/>
                          <w:szCs w:val="14"/>
                          <w14:textOutline w14:w="0" w14:cap="flat" w14:cmpd="sng" w14:algn="ctr">
                            <w14:noFill/>
                            <w14:prstDash w14:val="solid"/>
                            <w14:round/>
                          </w14:textOutline>
                        </w:rPr>
                      </w:pPr>
                      <w:r>
                        <w:rPr>
                          <w:color w:val="FFFFFF" w:themeColor="background1"/>
                          <w:sz w:val="14"/>
                          <w:szCs w:val="14"/>
                          <w14:textOutline w14:w="0" w14:cap="flat" w14:cmpd="sng" w14:algn="ctr">
                            <w14:noFill/>
                            <w14:prstDash w14:val="solid"/>
                            <w14:round/>
                          </w14:textOutline>
                        </w:rPr>
                        <w:t>erstellen</w:t>
                      </w:r>
                    </w:p>
                    <w:p w14:paraId="4B00CED2" w14:textId="77777777" w:rsidR="00D8744A" w:rsidRDefault="00D8744A" w:rsidP="00D8744A"/>
                    <w:p w14:paraId="790B189D" w14:textId="77777777" w:rsidR="00D8744A" w:rsidRDefault="00D8744A" w:rsidP="00D8744A"/>
                    <w:p w14:paraId="39BC466E" w14:textId="77777777" w:rsidR="00D8744A" w:rsidRDefault="00D8744A" w:rsidP="00D8744A">
                      <w:pPr>
                        <w:rPr>
                          <w:color w:val="auto"/>
                        </w:rPr>
                      </w:pPr>
                    </w:p>
                    <w:p w14:paraId="06E6CC7F" w14:textId="77777777" w:rsidR="00D8744A" w:rsidRDefault="00D8744A" w:rsidP="00D8744A">
                      <w:pPr>
                        <w:rPr>
                          <w:color w:val="auto"/>
                        </w:rPr>
                      </w:pPr>
                    </w:p>
                    <w:p w14:paraId="5F3FD224" w14:textId="77777777" w:rsidR="00D8744A" w:rsidRDefault="00D8744A" w:rsidP="00D8744A">
                      <w:pPr>
                        <w:rPr>
                          <w:color w:val="auto"/>
                        </w:rPr>
                      </w:pPr>
                    </w:p>
                    <w:p w14:paraId="2E6D9D26" w14:textId="77777777" w:rsidR="00D8744A" w:rsidRDefault="00D8744A" w:rsidP="00D8744A"/>
                    <w:p w14:paraId="3E328E20" w14:textId="77777777" w:rsidR="00D8744A" w:rsidRDefault="00D8744A" w:rsidP="00D8744A">
                      <w:pPr>
                        <w:rPr>
                          <w:color w:val="auto"/>
                        </w:rPr>
                      </w:pPr>
                    </w:p>
                    <w:p w14:paraId="34833ADE" w14:textId="77777777" w:rsidR="00D8744A" w:rsidRDefault="00D8744A" w:rsidP="00D8744A"/>
                  </w:txbxContent>
                </v:textbox>
                <w10:wrap type="square"/>
              </v:shape>
            </w:pict>
          </mc:Fallback>
        </mc:AlternateContent>
      </w:r>
      <w:r>
        <w:rPr>
          <w:noProof/>
        </w:rPr>
        <mc:AlternateContent>
          <mc:Choice Requires="wps">
            <w:drawing>
              <wp:anchor distT="0" distB="0" distL="114300" distR="114300" simplePos="0" relativeHeight="251658249" behindDoc="0" locked="0" layoutInCell="1" allowOverlap="1" wp14:anchorId="68E58EED" wp14:editId="7BF5FE93">
                <wp:simplePos x="0" y="0"/>
                <wp:positionH relativeFrom="column">
                  <wp:posOffset>-67005</wp:posOffset>
                </wp:positionH>
                <wp:positionV relativeFrom="paragraph">
                  <wp:posOffset>235585</wp:posOffset>
                </wp:positionV>
                <wp:extent cx="864870" cy="510540"/>
                <wp:effectExtent l="0" t="0" r="11430" b="22860"/>
                <wp:wrapNone/>
                <wp:docPr id="34" name="Rechteck 34"/>
                <wp:cNvGraphicFramePr/>
                <a:graphic xmlns:a="http://schemas.openxmlformats.org/drawingml/2006/main">
                  <a:graphicData uri="http://schemas.microsoft.com/office/word/2010/wordprocessingShape">
                    <wps:wsp>
                      <wps:cNvSpPr/>
                      <wps:spPr>
                        <a:xfrm>
                          <a:off x="0" y="0"/>
                          <a:ext cx="864870" cy="510540"/>
                        </a:xfrm>
                        <a:prstGeom prst="rect">
                          <a:avLst/>
                        </a:prstGeom>
                        <a:solidFill>
                          <a:schemeClr val="accent1">
                            <a:lumMod val="5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rto="http://schemas.microsoft.com/office/word/2006/arto">
            <w:pict w14:anchorId="02C8E450">
              <v:rect id="Rechteck 34" style="position:absolute;margin-left:-5.3pt;margin-top:18.55pt;width:68.1pt;height:40.2pt;z-index:25165824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1f4d78 [1604]" strokecolor="#1f4d78 [1604]" strokeweight="1pt" w14:anchorId="6F8736B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"/>
            </w:pict>
          </mc:Fallback>
        </mc:AlternateContent>
      </w:r>
    </w:p>
    <w:p w14:paraId="7B111E04" w14:textId="77777777" w:rsidR="00D8744A" w:rsidRDefault="00D8744A" w:rsidP="00D8744A"/>
    <w:p w14:paraId="0EBFF32B" w14:textId="77777777" w:rsidR="00001CC9" w:rsidRDefault="00001CC9" w:rsidP="00317666"/>
    <w:p w14:paraId="625D58B5" w14:textId="3220FEA2" w:rsidR="00B56DBB" w:rsidRDefault="00B56DBB">
      <w:r>
        <w:br w:type="page"/>
      </w:r>
    </w:p>
    <w:p w14:paraId="2AFEFE25" w14:textId="5B93327A" w:rsidR="00504B79" w:rsidRPr="006F3D45" w:rsidRDefault="001470A9" w:rsidP="00317666">
      <w:r w:rsidRPr="006F3D45">
        <w:lastRenderedPageBreak/>
        <w:t xml:space="preserve">Am Anfang des Projektes </w:t>
      </w:r>
      <w:r w:rsidR="00196550" w:rsidRPr="006F3D45">
        <w:t>wurde so geplant</w:t>
      </w:r>
      <w:r w:rsidR="00D21FB0" w:rsidRPr="006F3D45">
        <w:t>,</w:t>
      </w:r>
      <w:r w:rsidR="00196550" w:rsidRPr="006F3D45">
        <w:t xml:space="preserve"> </w:t>
      </w:r>
      <w:r w:rsidR="00693920" w:rsidRPr="006F3D45">
        <w:t>dass</w:t>
      </w:r>
      <w:r w:rsidR="00196550" w:rsidRPr="006F3D45">
        <w:t xml:space="preserve"> bis </w:t>
      </w:r>
      <w:r w:rsidR="00FD299A">
        <w:t>zwei</w:t>
      </w:r>
      <w:r w:rsidR="00196550" w:rsidRPr="006F3D45">
        <w:t xml:space="preserve"> Wochen vor </w:t>
      </w:r>
      <w:r w:rsidR="00D21FB0" w:rsidRPr="006F3D45">
        <w:t xml:space="preserve">der Kundenpräsentation, das Programm zum Großteil </w:t>
      </w:r>
      <w:r w:rsidR="00693920" w:rsidRPr="006F3D45">
        <w:t>fertiggestellt</w:t>
      </w:r>
      <w:r w:rsidR="00D21FB0" w:rsidRPr="006F3D45">
        <w:t xml:space="preserve"> wird. </w:t>
      </w:r>
      <w:r w:rsidR="00693920" w:rsidRPr="006F3D45">
        <w:t>Es wurde</w:t>
      </w:r>
      <w:r w:rsidR="00CC180E" w:rsidRPr="006F3D45">
        <w:t>,</w:t>
      </w:r>
      <w:r w:rsidR="00693920" w:rsidRPr="006F3D45">
        <w:t xml:space="preserve"> wie in </w:t>
      </w:r>
      <w:r w:rsidR="00FD299A">
        <w:t>Kapitel</w:t>
      </w:r>
      <w:r w:rsidR="00693920" w:rsidRPr="006F3D45">
        <w:t xml:space="preserve"> 3 schon genannt</w:t>
      </w:r>
      <w:r w:rsidR="00AF294C" w:rsidRPr="006F3D45">
        <w:t>,</w:t>
      </w:r>
      <w:r w:rsidR="00693920" w:rsidRPr="006F3D45">
        <w:t xml:space="preserve"> ein Meilensteinplan</w:t>
      </w:r>
      <w:r w:rsidR="00B64804" w:rsidRPr="006F3D45">
        <w:t xml:space="preserve"> </w:t>
      </w:r>
      <w:r w:rsidR="00693920" w:rsidRPr="006F3D45">
        <w:t>erstellt, in welchem alle wichtigen Ereignisse aufgeführt w</w:t>
      </w:r>
      <w:r w:rsidR="00555F4E" w:rsidRPr="006F3D45">
        <w:t>urden</w:t>
      </w:r>
      <w:r w:rsidR="00693920" w:rsidRPr="006F3D45">
        <w:t xml:space="preserve">. </w:t>
      </w:r>
      <w:r w:rsidR="00FC54EC" w:rsidRPr="006F3D45">
        <w:t>Das Pro</w:t>
      </w:r>
      <w:r w:rsidR="00CB22A3" w:rsidRPr="006F3D45">
        <w:t>j</w:t>
      </w:r>
      <w:r w:rsidR="00FC54EC" w:rsidRPr="006F3D45">
        <w:t xml:space="preserve">ekt wurde </w:t>
      </w:r>
      <w:r w:rsidR="008F72C1">
        <w:t>dadurch</w:t>
      </w:r>
      <w:r w:rsidR="00FC54EC" w:rsidRPr="006F3D45">
        <w:t xml:space="preserve"> in </w:t>
      </w:r>
      <w:r w:rsidR="00864484" w:rsidRPr="006F3D45">
        <w:t xml:space="preserve">sieben verschiedene Phasen unterteilt. </w:t>
      </w:r>
    </w:p>
    <w:p w14:paraId="1C16CA3E" w14:textId="5C682A9B" w:rsidR="00127819" w:rsidRPr="006F3D45" w:rsidRDefault="006F3B21" w:rsidP="00127819">
      <w:pPr>
        <w:spacing w:after="0"/>
      </w:pPr>
      <w:r w:rsidRPr="006F3D45">
        <w:t>Die Phasen 1-</w:t>
      </w:r>
      <w:r w:rsidR="0072439D" w:rsidRPr="006F3D45">
        <w:t xml:space="preserve">3 verliefen weitgehend positiv, das Team schaffte es </w:t>
      </w:r>
      <w:r w:rsidR="00682BB1" w:rsidRPr="006F3D45">
        <w:t xml:space="preserve">eine klare Zielsetzung </w:t>
      </w:r>
      <w:r w:rsidR="008F72C1">
        <w:t>festzusetzen</w:t>
      </w:r>
      <w:r w:rsidR="00682BB1" w:rsidRPr="006F3D45">
        <w:t xml:space="preserve"> und mit der Projektplanung anzufangen. </w:t>
      </w:r>
      <w:r w:rsidR="00136458" w:rsidRPr="006F3D45">
        <w:t xml:space="preserve">Alles wurde </w:t>
      </w:r>
      <w:r w:rsidR="005A474B" w:rsidRPr="006F3D45">
        <w:t>genau</w:t>
      </w:r>
      <w:r w:rsidR="008F72C1">
        <w:t xml:space="preserve"> </w:t>
      </w:r>
      <w:r w:rsidR="005A474B" w:rsidRPr="006F3D45">
        <w:t xml:space="preserve">durchgeplant, </w:t>
      </w:r>
      <w:r w:rsidR="00127819" w:rsidRPr="006F3D45">
        <w:t>zum</w:t>
      </w:r>
      <w:r w:rsidR="007216C7" w:rsidRPr="006F3D45">
        <w:t xml:space="preserve"> Beispiel, wann welche Sprints anstehen. </w:t>
      </w:r>
    </w:p>
    <w:p w14:paraId="2330A525" w14:textId="3399DB7E" w:rsidR="006F3B21" w:rsidRPr="006F3D45" w:rsidRDefault="00656ED2" w:rsidP="00127819">
      <w:pPr>
        <w:spacing w:after="0"/>
      </w:pPr>
      <w:r w:rsidRPr="006F3D45">
        <w:t>Die Projektvorbereitung lief</w:t>
      </w:r>
      <w:r w:rsidR="00AF6487" w:rsidRPr="006F3D45">
        <w:t xml:space="preserve"> größtenteils</w:t>
      </w:r>
      <w:r w:rsidR="00FA221B" w:rsidRPr="006F3D45">
        <w:t xml:space="preserve"> </w:t>
      </w:r>
      <w:r w:rsidR="008B7A22" w:rsidRPr="006F3D45">
        <w:t xml:space="preserve">im ganzen Team ab. </w:t>
      </w:r>
      <w:r w:rsidR="005724BB" w:rsidRPr="005724BB">
        <w:t>Es wurde stets jeder Mitarbeiter</w:t>
      </w:r>
      <w:r w:rsidR="008B7A22" w:rsidRPr="006F3D45">
        <w:t xml:space="preserve"> </w:t>
      </w:r>
      <w:r w:rsidR="004A1DED" w:rsidRPr="006F3D45">
        <w:t xml:space="preserve">zu einem </w:t>
      </w:r>
      <w:r w:rsidR="005724BB" w:rsidRPr="005724BB">
        <w:t>festgelegten</w:t>
      </w:r>
      <w:r w:rsidR="004A1DED" w:rsidRPr="006F3D45">
        <w:t xml:space="preserve"> Termin gerufen, um </w:t>
      </w:r>
      <w:r w:rsidR="005724BB" w:rsidRPr="005724BB">
        <w:t>das weitere</w:t>
      </w:r>
      <w:r w:rsidR="00BC261C" w:rsidRPr="006F3D45">
        <w:t xml:space="preserve"> Vorgehen </w:t>
      </w:r>
      <w:r w:rsidR="005724BB" w:rsidRPr="005724BB">
        <w:t xml:space="preserve">der im Projekt notwendigen Schritte </w:t>
      </w:r>
      <w:r w:rsidR="00BC261C" w:rsidRPr="006F3D45">
        <w:t xml:space="preserve">zu besprechen und </w:t>
      </w:r>
      <w:r w:rsidR="005724BB" w:rsidRPr="005724BB">
        <w:t xml:space="preserve">darüber </w:t>
      </w:r>
      <w:r w:rsidR="00BC261C" w:rsidRPr="006F3D45">
        <w:t xml:space="preserve">abzustimmen. </w:t>
      </w:r>
      <w:r w:rsidR="009034B8" w:rsidRPr="006F3D45">
        <w:t>Hierbei gibt es zu erwähnen</w:t>
      </w:r>
      <w:r w:rsidR="006812E6" w:rsidRPr="006F3D45">
        <w:t>,</w:t>
      </w:r>
      <w:r w:rsidR="009034B8" w:rsidRPr="006F3D45">
        <w:t xml:space="preserve"> </w:t>
      </w:r>
      <w:r w:rsidR="006812E6" w:rsidRPr="006F3D45">
        <w:t>dass</w:t>
      </w:r>
      <w:r w:rsidR="009034B8" w:rsidRPr="006F3D45">
        <w:t xml:space="preserve"> durch die verteilten Verantwortlichkeiten, sich jeder auf seine eigenen Bereiche spezialisierte und bis zum nächsten Termin </w:t>
      </w:r>
      <w:r w:rsidR="005724BB">
        <w:t>detailliert</w:t>
      </w:r>
      <w:r w:rsidR="005724BB">
        <w:rPr>
          <w:rStyle w:val="Kommentarzeichen"/>
        </w:rPr>
        <w:t xml:space="preserve"> </w:t>
      </w:r>
      <w:r w:rsidR="00207997">
        <w:rPr>
          <w:rStyle w:val="Kommentarzeichen"/>
          <w:sz w:val="22"/>
          <w:szCs w:val="22"/>
        </w:rPr>
        <w:t>B</w:t>
      </w:r>
      <w:r w:rsidR="009034B8">
        <w:rPr>
          <w:rStyle w:val="Kommentarzeichen"/>
          <w:sz w:val="22"/>
          <w:szCs w:val="22"/>
        </w:rPr>
        <w:t>e</w:t>
      </w:r>
      <w:r w:rsidR="009034B8" w:rsidRPr="006F3D45">
        <w:t>scheid wusste, was ansteht und wann was zu erledigen ist.</w:t>
      </w:r>
      <w:r w:rsidR="006812E6" w:rsidRPr="006F3D45">
        <w:t xml:space="preserve"> </w:t>
      </w:r>
      <w:r w:rsidR="00E33FC1">
        <w:t xml:space="preserve">Dazu hatte diese Person auch die Möglichkeit verschiedene Arbeitspakete an die </w:t>
      </w:r>
      <w:r w:rsidR="002D3A7A">
        <w:t xml:space="preserve">verfügbaren Projektbeteiligten zu verteilen. </w:t>
      </w:r>
      <w:r w:rsidR="006812E6" w:rsidRPr="006F3D45">
        <w:t xml:space="preserve">Durch die aufgeteilten Verantwortlichkeiten schaffte es das LAHMMP Team auch, sauber durch die </w:t>
      </w:r>
      <w:r w:rsidR="00C1679C" w:rsidRPr="006F3D45">
        <w:t>Projektdurchführung zu kommen.</w:t>
      </w:r>
    </w:p>
    <w:p w14:paraId="0DBD86FC" w14:textId="63B449B9" w:rsidR="00C1679C" w:rsidRPr="006F3D45" w:rsidRDefault="00C1679C" w:rsidP="00127819">
      <w:pPr>
        <w:spacing w:after="0"/>
      </w:pPr>
      <w:r w:rsidRPr="006F3D45">
        <w:t>Bis zum ersten weiteren Kontakt mit der Schwietzer GmbH</w:t>
      </w:r>
      <w:r w:rsidR="006D212D">
        <w:t xml:space="preserve"> in KW41</w:t>
      </w:r>
      <w:r w:rsidRPr="006F3D45">
        <w:t xml:space="preserve">, verlief alles wie geplant. Kurz vor </w:t>
      </w:r>
      <w:r w:rsidR="006976D6" w:rsidRPr="006F3D45">
        <w:t xml:space="preserve">Fertigstellung des Zwischenberichts, </w:t>
      </w:r>
      <w:r w:rsidR="00F955D3">
        <w:t>bei dem</w:t>
      </w:r>
      <w:r w:rsidR="006976D6" w:rsidRPr="006F3D45">
        <w:t xml:space="preserve"> Prototyp 1 bereits fertig programmiert sein sollte, wurde </w:t>
      </w:r>
      <w:r w:rsidR="00530C97">
        <w:t xml:space="preserve">wie vorher schon befürchtet, </w:t>
      </w:r>
      <w:r w:rsidR="006976D6" w:rsidRPr="006F3D45">
        <w:t>bemerkt das</w:t>
      </w:r>
      <w:r w:rsidR="00E70149" w:rsidRPr="006F3D45">
        <w:t xml:space="preserve"> wir ein wenig zurückhangen mit dem Zeitplan. Daraufhin wurde ein neuer </w:t>
      </w:r>
      <w:r w:rsidR="008C290A" w:rsidRPr="006F3D45">
        <w:t>Zeitp</w:t>
      </w:r>
      <w:r w:rsidR="00E70149" w:rsidRPr="006F3D45">
        <w:t xml:space="preserve">lan erstellt und </w:t>
      </w:r>
      <w:r w:rsidR="00530C97">
        <w:t xml:space="preserve">zusätzlich angefallene </w:t>
      </w:r>
      <w:r w:rsidR="008C290A" w:rsidRPr="006F3D45">
        <w:t>Aufwände dem Kunden mitgeteilt. Es ist dabei zu erwähnen, dass die Manager der Schwi</w:t>
      </w:r>
      <w:r w:rsidR="00AE6699">
        <w:t>e</w:t>
      </w:r>
      <w:r w:rsidR="008C290A" w:rsidRPr="006F3D45">
        <w:t xml:space="preserve">tzer GmbH jedes Mal erreichbar waren und uns auch gut von ihrer Seite aus unterstützt haben. Das Zusammenspiel zwischen der Schwietzer GmbH und LAHMMP </w:t>
      </w:r>
      <w:r w:rsidR="002D46D3" w:rsidRPr="006F3D45">
        <w:t xml:space="preserve">war aus </w:t>
      </w:r>
      <w:r w:rsidR="00E25870">
        <w:t>Sicht</w:t>
      </w:r>
      <w:r w:rsidR="002D46D3" w:rsidRPr="006F3D45">
        <w:t xml:space="preserve"> von LAHMMP sehr gut. </w:t>
      </w:r>
    </w:p>
    <w:p w14:paraId="228AA510" w14:textId="0BE1A905" w:rsidR="002D46D3" w:rsidRPr="006F3D45" w:rsidRDefault="002D46D3" w:rsidP="00127819">
      <w:pPr>
        <w:spacing w:after="0"/>
      </w:pPr>
      <w:r w:rsidRPr="006F3D45">
        <w:t xml:space="preserve">Nach </w:t>
      </w:r>
      <w:r w:rsidR="0002414D" w:rsidRPr="006F3D45">
        <w:t xml:space="preserve">Erstellung des neuen Zeitplans, welcher auch im Zwischenbericht an die Schwietzer GmbH übergeben wurde, </w:t>
      </w:r>
      <w:r w:rsidR="000A4A9F" w:rsidRPr="006F3D45">
        <w:t xml:space="preserve">fingen wir </w:t>
      </w:r>
      <w:r w:rsidR="00983C43">
        <w:t>mit der Programmierung von</w:t>
      </w:r>
      <w:r w:rsidR="000A4A9F" w:rsidRPr="006F3D45">
        <w:t xml:space="preserve"> Prototyp 1 und 2 </w:t>
      </w:r>
      <w:r w:rsidR="00983C43">
        <w:t>an</w:t>
      </w:r>
      <w:r w:rsidR="000A4A9F" w:rsidRPr="006F3D45">
        <w:t xml:space="preserve">. </w:t>
      </w:r>
      <w:r w:rsidR="00F76D36" w:rsidRPr="006F3D45">
        <w:t xml:space="preserve">Bis zur Kundenpräsentation stand dann die erste Version des Planinators. </w:t>
      </w:r>
    </w:p>
    <w:p w14:paraId="44C3DD23" w14:textId="359C4039" w:rsidR="003C2A90" w:rsidRPr="006F3D45" w:rsidRDefault="006E4805" w:rsidP="00127819">
      <w:pPr>
        <w:spacing w:after="0"/>
      </w:pPr>
      <w:r w:rsidRPr="006F3D45">
        <w:t>Nach Fertigstellung de</w:t>
      </w:r>
      <w:r w:rsidR="003C417A" w:rsidRPr="006F3D45">
        <w:t xml:space="preserve">r ersten Version des Planinators setzt sich das Programmierteam ans Bugfixing. </w:t>
      </w:r>
    </w:p>
    <w:p w14:paraId="5E796D8B" w14:textId="3D3433C3" w:rsidR="008E573B" w:rsidRPr="006F3D45" w:rsidRDefault="00754A05" w:rsidP="00127819">
      <w:pPr>
        <w:spacing w:after="0"/>
      </w:pPr>
      <w:r w:rsidRPr="006F3D45">
        <w:t>Zusammenfassend lässt sich sagen das die</w:t>
      </w:r>
      <w:r w:rsidR="00E84A85" w:rsidRPr="006F3D45">
        <w:t xml:space="preserve"> am Anfang gewählten Tools uns dabei geholfen haben das Projekt gut und schnell fertigzustellen. </w:t>
      </w:r>
      <w:r w:rsidR="00440D13" w:rsidRPr="006F3D45">
        <w:t>Dazu ist es so</w:t>
      </w:r>
      <w:r w:rsidR="009019B1">
        <w:t>,</w:t>
      </w:r>
      <w:r w:rsidR="00440D13" w:rsidRPr="006F3D45">
        <w:t xml:space="preserve"> dass das ganze Team Hand in Hand zusammengearbeitet hat. Es gab nahezu keine Auseinandersetzungen</w:t>
      </w:r>
      <w:r w:rsidR="009F6E15" w:rsidRPr="006F3D45">
        <w:t xml:space="preserve"> und falls jemand </w:t>
      </w:r>
      <w:r w:rsidR="009019B1" w:rsidRPr="009019B1">
        <w:t>falls jemand Hilfe benötigte</w:t>
      </w:r>
      <w:r w:rsidR="009F6E15" w:rsidRPr="006F3D45">
        <w:t xml:space="preserve">, bekam er </w:t>
      </w:r>
      <w:r w:rsidR="009019B1" w:rsidRPr="009019B1">
        <w:t>diese</w:t>
      </w:r>
      <w:r w:rsidR="009F6E15" w:rsidRPr="006F3D45">
        <w:t xml:space="preserve">. </w:t>
      </w:r>
    </w:p>
    <w:p w14:paraId="08FD8AD6" w14:textId="069ACEA3" w:rsidR="00CD77E0" w:rsidRPr="006F3D45" w:rsidRDefault="009F6E15" w:rsidP="00127819">
      <w:pPr>
        <w:spacing w:after="0"/>
      </w:pPr>
      <w:r w:rsidRPr="006F3D45">
        <w:t xml:space="preserve">Bezüglich </w:t>
      </w:r>
      <w:r w:rsidR="008E573B" w:rsidRPr="006F3D45">
        <w:t xml:space="preserve">der Arbeitsweise im Projekt lässt sich </w:t>
      </w:r>
      <w:r w:rsidR="00C9430D" w:rsidRPr="006F3D45">
        <w:t>sagen,</w:t>
      </w:r>
      <w:r w:rsidR="008E573B" w:rsidRPr="006F3D45">
        <w:t xml:space="preserve"> das</w:t>
      </w:r>
      <w:r w:rsidR="00F82F6B">
        <w:t>s zuerst</w:t>
      </w:r>
      <w:r w:rsidR="008E573B" w:rsidRPr="006F3D45">
        <w:t xml:space="preserve"> versucht wurde </w:t>
      </w:r>
      <w:r w:rsidR="00CD77E0" w:rsidRPr="006F3D45">
        <w:t>agil</w:t>
      </w:r>
      <w:r w:rsidR="008E573B" w:rsidRPr="006F3D45">
        <w:t xml:space="preserve"> zu arbeiten, es aber </w:t>
      </w:r>
      <w:r w:rsidR="00F82F6B">
        <w:t>schlussendlich</w:t>
      </w:r>
      <w:r w:rsidR="00763E59">
        <w:t xml:space="preserve"> ein Wasserfall</w:t>
      </w:r>
      <w:r w:rsidR="00BD4707">
        <w:t>vorgehen</w:t>
      </w:r>
      <w:r w:rsidR="00763E59">
        <w:t xml:space="preserve"> mit Agilen </w:t>
      </w:r>
      <w:r w:rsidR="008E573B" w:rsidRPr="006F3D45">
        <w:t xml:space="preserve">Ansätzen </w:t>
      </w:r>
      <w:r w:rsidR="00763E59">
        <w:t>war</w:t>
      </w:r>
      <w:r w:rsidR="00BD4707">
        <w:t>.</w:t>
      </w:r>
    </w:p>
    <w:p w14:paraId="5E3166F2" w14:textId="37EE1799" w:rsidR="00BC261C" w:rsidRPr="006F3D45" w:rsidRDefault="00CD77E0" w:rsidP="00127819">
      <w:pPr>
        <w:spacing w:after="0"/>
      </w:pPr>
      <w:r w:rsidRPr="006F3D45">
        <w:t xml:space="preserve">Dazu wurde sich am Anfang des Projektes jeden morgen zu einem Daily getroffen, </w:t>
      </w:r>
      <w:proofErr w:type="gramStart"/>
      <w:r w:rsidRPr="006F3D45">
        <w:t>bei dem aktuelle Themen</w:t>
      </w:r>
      <w:proofErr w:type="gramEnd"/>
      <w:r w:rsidRPr="006F3D45">
        <w:t xml:space="preserve"> besprochen wurden. </w:t>
      </w:r>
      <w:r w:rsidR="00F132A4" w:rsidRPr="006F3D45">
        <w:t xml:space="preserve">Neben den </w:t>
      </w:r>
      <w:proofErr w:type="spellStart"/>
      <w:r w:rsidR="00F132A4" w:rsidRPr="006F3D45">
        <w:t>Dailys</w:t>
      </w:r>
      <w:proofErr w:type="spellEnd"/>
      <w:r w:rsidR="00F132A4" w:rsidRPr="006F3D45">
        <w:t xml:space="preserve"> gab es auch jeden Sonntag um 10 Uhr ein Week</w:t>
      </w:r>
      <w:r w:rsidR="005B33AD" w:rsidRPr="006F3D45">
        <w:t xml:space="preserve">ly bei dem, ein </w:t>
      </w:r>
      <w:proofErr w:type="spellStart"/>
      <w:r w:rsidR="005B33AD" w:rsidRPr="006F3D45">
        <w:t>recap</w:t>
      </w:r>
      <w:proofErr w:type="spellEnd"/>
      <w:r w:rsidR="005B33AD" w:rsidRPr="006F3D45">
        <w:t xml:space="preserve"> der Woche gemacht wurde und am Ende die nächste Woche durchgeplant wurde. </w:t>
      </w:r>
      <w:proofErr w:type="gramStart"/>
      <w:r w:rsidR="002D127A">
        <w:t>Eine beispielhafte</w:t>
      </w:r>
      <w:r w:rsidR="00AB62EC" w:rsidRPr="006F3D45">
        <w:t xml:space="preserve"> Dokumentationen</w:t>
      </w:r>
      <w:proofErr w:type="gramEnd"/>
      <w:r w:rsidR="00AB62EC" w:rsidRPr="006F3D45">
        <w:t xml:space="preserve"> der </w:t>
      </w:r>
      <w:proofErr w:type="spellStart"/>
      <w:r w:rsidR="00AB62EC" w:rsidRPr="006F3D45">
        <w:t>Dailys</w:t>
      </w:r>
      <w:proofErr w:type="spellEnd"/>
      <w:r w:rsidR="00AB62EC" w:rsidRPr="006F3D45">
        <w:t xml:space="preserve"> und </w:t>
      </w:r>
      <w:proofErr w:type="spellStart"/>
      <w:r w:rsidR="00AB62EC" w:rsidRPr="006F3D45">
        <w:t>Weeklys</w:t>
      </w:r>
      <w:proofErr w:type="spellEnd"/>
      <w:r w:rsidR="00AB62EC" w:rsidRPr="006F3D45">
        <w:t xml:space="preserve"> sind im Anhang zu finden, falls </w:t>
      </w:r>
      <w:r w:rsidR="000E51BA" w:rsidRPr="006F3D45">
        <w:t>Bedarf</w:t>
      </w:r>
      <w:r w:rsidR="00AB62EC" w:rsidRPr="006F3D45">
        <w:t xml:space="preserve"> besteht, diese zu </w:t>
      </w:r>
      <w:r w:rsidR="000653BB" w:rsidRPr="006F3D45">
        <w:t xml:space="preserve">besichtigen. </w:t>
      </w:r>
      <w:r w:rsidR="00611865">
        <w:t xml:space="preserve">Diese wurden jedoch nur am Anfang </w:t>
      </w:r>
      <w:r w:rsidR="00DD6D2F">
        <w:t>dokumentiert</w:t>
      </w:r>
      <w:r w:rsidR="00611865">
        <w:t xml:space="preserve"> und </w:t>
      </w:r>
      <w:r w:rsidR="00850DB8">
        <w:t xml:space="preserve">später nur noch mündlich </w:t>
      </w:r>
      <w:r w:rsidR="00C9430D">
        <w:t>besprochen</w:t>
      </w:r>
      <w:r w:rsidR="00850DB8">
        <w:t>.</w:t>
      </w:r>
    </w:p>
    <w:p w14:paraId="762B8B9D" w14:textId="6F551A1C" w:rsidR="000653BB" w:rsidRPr="006F3D45" w:rsidRDefault="000653BB" w:rsidP="00127819">
      <w:pPr>
        <w:spacing w:after="0"/>
      </w:pPr>
      <w:r w:rsidRPr="006F3D45">
        <w:t xml:space="preserve">Final lässt sich sagen das der Projektverlauf größtenteils sehr positiv verlaufen ist. Es gab zwischendrin ein paar </w:t>
      </w:r>
      <w:r w:rsidR="00FB737B" w:rsidRPr="006F3D45">
        <w:t xml:space="preserve">zeitliche Diskrepanzen, welche jedoch durch </w:t>
      </w:r>
      <w:r w:rsidR="00DD6D2F">
        <w:t>A</w:t>
      </w:r>
      <w:r w:rsidR="00FB737B" w:rsidRPr="006F3D45">
        <w:t xml:space="preserve">bsprachen im Team wieder </w:t>
      </w:r>
      <w:r w:rsidR="00546BEC" w:rsidRPr="006F3D45">
        <w:t xml:space="preserve">aufgeholt werden konnten. </w:t>
      </w:r>
    </w:p>
    <w:p w14:paraId="0D7FB891" w14:textId="77777777" w:rsidR="007A2E62" w:rsidRDefault="007A2E62">
      <w:pPr>
        <w:rPr>
          <w:rFonts w:asciiTheme="majorHAnsi" w:hAnsiTheme="majorHAnsi"/>
          <w:b/>
          <w:bCs/>
          <w:color w:val="1F4E79" w:themeColor="accent1" w:themeShade="80"/>
          <w:sz w:val="28"/>
          <w:highlight w:val="lightGray"/>
        </w:rPr>
      </w:pPr>
      <w:r>
        <w:rPr>
          <w:highlight w:val="lightGray"/>
        </w:rPr>
        <w:br w:type="page"/>
      </w:r>
    </w:p>
    <w:p w14:paraId="26AFF980" w14:textId="0ED7BA49" w:rsidR="00BB0C3E" w:rsidRDefault="00EA38B4" w:rsidP="00261D83">
      <w:pPr>
        <w:pStyle w:val="Special2mitAuflistungImInhaltsverzeichnis"/>
        <w:jc w:val="both"/>
      </w:pPr>
      <w:bookmarkStart w:id="4" w:name="_Toc89013055"/>
      <w:r>
        <w:lastRenderedPageBreak/>
        <w:t>Technische Dokumentation</w:t>
      </w:r>
      <w:bookmarkEnd w:id="4"/>
    </w:p>
    <w:p w14:paraId="0E670EEE" w14:textId="77777777" w:rsidR="00D83DDD" w:rsidRDefault="00D83DDD" w:rsidP="00D83DDD">
      <w:pPr>
        <w:spacing w:line="360" w:lineRule="auto"/>
      </w:pPr>
      <w:r>
        <w:t xml:space="preserve">Der Planinator3000, wurde mit den modernsten Technologien entwickelt. Ziel war es den Planinator so zu entwickeln, dass Ressourcen wie CPU, RAM und ähnliches sparsam und effizient verwendet werden. Ebenso war der Hintergedanke, dass mit einer einfachen und überschaubaren Logik gearbeitet wird, damit auch später, dank dieser, ohne Probleme neue Features eingebunden werden können. </w:t>
      </w:r>
    </w:p>
    <w:p w14:paraId="7F189822" w14:textId="09565CD5" w:rsidR="009A1E0C" w:rsidRPr="005247A3" w:rsidRDefault="005247A3" w:rsidP="005247A3">
      <w:pPr>
        <w:pStyle w:val="berschrift2"/>
      </w:pPr>
      <w:bookmarkStart w:id="5" w:name="_Hlk88227716"/>
      <w:bookmarkEnd w:id="5"/>
      <w:r>
        <w:t xml:space="preserve"> </w:t>
      </w:r>
      <w:bookmarkStart w:id="6" w:name="_Toc89013056"/>
      <w:r w:rsidR="009A1E0C" w:rsidRPr="005247A3">
        <w:t>Struktur des Systems</w:t>
      </w:r>
      <w:bookmarkEnd w:id="6"/>
    </w:p>
    <w:tbl>
      <w:tblPr>
        <w:tblStyle w:val="Tabellenraster"/>
        <w:tblW w:w="9610" w:type="dxa"/>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59"/>
        <w:gridCol w:w="4951"/>
      </w:tblGrid>
      <w:tr w:rsidR="00D83DDD" w14:paraId="55BAEAC3" w14:textId="77777777" w:rsidTr="00753DDF">
        <w:trPr>
          <w:trHeight w:val="3391"/>
        </w:trPr>
        <w:tc>
          <w:tcPr>
            <w:tcW w:w="4659" w:type="dxa"/>
          </w:tcPr>
          <w:p w14:paraId="6D914B4E" w14:textId="77777777" w:rsidR="00D83DDD" w:rsidRDefault="00D83DDD" w:rsidP="00753DDF">
            <w:pPr>
              <w:spacing w:line="360" w:lineRule="auto"/>
            </w:pPr>
            <w:r>
              <w:t>Um das System bestmöglich übersichtlich und verständlich zu strukturieren, wurde sehr viel Wert auf die Package Struktur gelegt. Getrennt wurde nach der technischen Logik und nach Systemspezifizierung. In der Abb. 1 ist die Package Struktur zusehen in der erkennbar ist, dass je nach Bereich und Logik ein Package angelegt wurde.</w:t>
            </w:r>
          </w:p>
        </w:tc>
        <w:tc>
          <w:tcPr>
            <w:tcW w:w="4951" w:type="dxa"/>
          </w:tcPr>
          <w:p w14:paraId="7A02F262" w14:textId="77777777" w:rsidR="00D83DDD" w:rsidRDefault="00D83DDD" w:rsidP="00753DDF">
            <w:pPr>
              <w:keepNext/>
              <w:spacing w:line="276" w:lineRule="auto"/>
            </w:pPr>
            <w:r>
              <w:rPr>
                <w:noProof/>
              </w:rPr>
              <w:drawing>
                <wp:inline distT="0" distB="0" distL="0" distR="0" wp14:anchorId="4D2CEA01" wp14:editId="4F1A092C">
                  <wp:extent cx="2990897" cy="1838942"/>
                  <wp:effectExtent l="0" t="0" r="0" b="9525"/>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4"/>
                          <a:stretch>
                            <a:fillRect/>
                          </a:stretch>
                        </pic:blipFill>
                        <pic:spPr>
                          <a:xfrm>
                            <a:off x="0" y="0"/>
                            <a:ext cx="3026090" cy="1860580"/>
                          </a:xfrm>
                          <a:prstGeom prst="rect">
                            <a:avLst/>
                          </a:prstGeom>
                        </pic:spPr>
                      </pic:pic>
                    </a:graphicData>
                  </a:graphic>
                </wp:inline>
              </w:drawing>
            </w:r>
          </w:p>
          <w:p w14:paraId="5E198DF7" w14:textId="17B1C854" w:rsidR="00D83DDD" w:rsidRDefault="00D83DDD" w:rsidP="00753DDF">
            <w:pPr>
              <w:pStyle w:val="Beschriftung"/>
              <w:jc w:val="center"/>
            </w:pPr>
            <w:r>
              <w:t xml:space="preserve">Abbildung </w:t>
            </w:r>
            <w:r>
              <w:fldChar w:fldCharType="begin"/>
            </w:r>
            <w:r>
              <w:instrText>SEQ Abbildung \* ARABIC</w:instrText>
            </w:r>
            <w:r>
              <w:fldChar w:fldCharType="separate"/>
            </w:r>
            <w:r w:rsidR="0025386D">
              <w:rPr>
                <w:noProof/>
              </w:rPr>
              <w:t>1</w:t>
            </w:r>
            <w:r>
              <w:fldChar w:fldCharType="end"/>
            </w:r>
            <w:r>
              <w:t>: Package Struktur</w:t>
            </w:r>
          </w:p>
          <w:p w14:paraId="15681A05" w14:textId="77777777" w:rsidR="00D83DDD" w:rsidRDefault="00D83DDD" w:rsidP="00753DDF">
            <w:pPr>
              <w:spacing w:line="276" w:lineRule="auto"/>
              <w:jc w:val="right"/>
            </w:pPr>
          </w:p>
        </w:tc>
      </w:tr>
    </w:tbl>
    <w:p w14:paraId="05E8BFEF" w14:textId="21D1475D" w:rsidR="00640CD4" w:rsidRDefault="00640CD4" w:rsidP="00640CD4">
      <w:r>
        <w:t xml:space="preserve">Hinweis: Sie erhalten das fertige Programm </w:t>
      </w:r>
      <w:r w:rsidR="005C25F3">
        <w:t>„Planinator300</w:t>
      </w:r>
      <w:r w:rsidR="00187185">
        <w:t>0</w:t>
      </w:r>
      <w:r w:rsidR="005C25F3">
        <w:t>“</w:t>
      </w:r>
      <w:r w:rsidR="00776082">
        <w:t xml:space="preserve"> </w:t>
      </w:r>
      <w:proofErr w:type="spellStart"/>
      <w:r w:rsidR="00776082">
        <w:t>Budget</w:t>
      </w:r>
      <w:r w:rsidR="00595B55">
        <w:t>management_S</w:t>
      </w:r>
      <w:r w:rsidR="00776082">
        <w:t>ystem_Main</w:t>
      </w:r>
      <w:proofErr w:type="spellEnd"/>
      <w:r w:rsidR="00187185">
        <w:t xml:space="preserve"> (</w:t>
      </w:r>
      <w:r>
        <w:t xml:space="preserve">ohne die in der Entwicklung eingesetzten </w:t>
      </w:r>
      <w:proofErr w:type="spellStart"/>
      <w:r>
        <w:t>Testingmethoden</w:t>
      </w:r>
      <w:proofErr w:type="spellEnd"/>
      <w:r w:rsidR="0093713A">
        <w:t xml:space="preserve"> und </w:t>
      </w:r>
      <w:r w:rsidR="004F6A60">
        <w:t>keine alten Entwicklungsversionen</w:t>
      </w:r>
      <w:r w:rsidR="00187185">
        <w:t>)</w:t>
      </w:r>
      <w:r>
        <w:t xml:space="preserve">. </w:t>
      </w:r>
    </w:p>
    <w:p w14:paraId="1CE425C8" w14:textId="4BFA643D" w:rsidR="009A1E0C" w:rsidRDefault="00DE3016" w:rsidP="009A1E0C">
      <w:pPr>
        <w:pStyle w:val="berschrift2"/>
      </w:pPr>
      <w:r>
        <w:t xml:space="preserve"> </w:t>
      </w:r>
      <w:bookmarkStart w:id="7" w:name="_Toc89013057"/>
      <w:r w:rsidR="009A1E0C">
        <w:t>Verwendete Technologien und APIs</w:t>
      </w:r>
      <w:bookmarkEnd w:id="7"/>
      <w:r w:rsidR="009A1E0C">
        <w:t xml:space="preserve"> </w:t>
      </w:r>
    </w:p>
    <w:p w14:paraId="778A2D04" w14:textId="77777777" w:rsidR="00D83DDD" w:rsidRDefault="00D83DDD" w:rsidP="00D83DDD">
      <w:pPr>
        <w:spacing w:line="360" w:lineRule="auto"/>
      </w:pPr>
      <w:r>
        <w:t xml:space="preserve">Für die Grundsprache wurde Java gewählt, daher beruht die gesamte Business Logik dieser Sprache. </w:t>
      </w:r>
      <w:r w:rsidRPr="00E95EB6">
        <w:t>Java arbeitet plattformenunabhängig und kann daher auf jedem Rechner mit der passenden Laufzeitumgebung genutzt werden.</w:t>
      </w:r>
      <w:r>
        <w:t xml:space="preserve"> </w:t>
      </w:r>
    </w:p>
    <w:p w14:paraId="0AEDD79C" w14:textId="77777777" w:rsidR="00D83DDD" w:rsidRDefault="00D83DDD" w:rsidP="00D83DDD">
      <w:pPr>
        <w:spacing w:line="360" w:lineRule="auto"/>
      </w:pPr>
      <w:r>
        <w:t>Eines der wichtigsten Frameworks für das Programm ist Spring. Dieses</w:t>
      </w:r>
      <w:r w:rsidRPr="001E2065">
        <w:t xml:space="preserve"> ist ein modular aufgebautes Framework für Java. Es gilt als sehr leichtgewichtig und ist ein Open Source-Projekt. Ziel des Frameworks ist, die Komplexität der Java-Plattform deutlich zu reduzieren. </w:t>
      </w:r>
      <w:r>
        <w:t>Dazu b</w:t>
      </w:r>
      <w:r w:rsidRPr="001E2065">
        <w:t>ietet</w:t>
      </w:r>
      <w:r>
        <w:t xml:space="preserve"> Spring bereits</w:t>
      </w:r>
      <w:r w:rsidRPr="001E2065">
        <w:t xml:space="preserve"> grundlegende Technologien fürs Web, z. B. </w:t>
      </w:r>
      <w:proofErr w:type="spellStart"/>
      <w:r w:rsidRPr="001E2065">
        <w:t>WebSockets</w:t>
      </w:r>
      <w:proofErr w:type="spellEnd"/>
      <w:r w:rsidRPr="001E2065">
        <w:t>, REST Web Services</w:t>
      </w:r>
      <w:r>
        <w:t xml:space="preserve">, somit genau das, was wir brauchen. </w:t>
      </w:r>
    </w:p>
    <w:p w14:paraId="6175378A" w14:textId="77777777" w:rsidR="009A1E0C" w:rsidRDefault="00D83DDD" w:rsidP="009A1E0C">
      <w:pPr>
        <w:spacing w:line="360" w:lineRule="auto"/>
      </w:pPr>
      <w:r>
        <w:t xml:space="preserve">Ein weiteres Framework, was genutzt wurde ist Hibernate. </w:t>
      </w:r>
      <w:r w:rsidRPr="00B155A5">
        <w:t xml:space="preserve">Bei </w:t>
      </w:r>
      <w:r>
        <w:t>dieser</w:t>
      </w:r>
      <w:r w:rsidR="009A1E0C" w:rsidRPr="00B155A5">
        <w:t xml:space="preserve"> handelt es sich um ein Framework zur Abbildung von Objekten auf relationalen Datenbanken für die Programmiersprache Java</w:t>
      </w:r>
      <w:r>
        <w:t>.</w:t>
      </w:r>
      <w:r w:rsidRPr="00B155A5">
        <w:t xml:space="preserve"> </w:t>
      </w:r>
      <w:r>
        <w:t>E</w:t>
      </w:r>
      <w:r w:rsidRPr="00B155A5">
        <w:t>s</w:t>
      </w:r>
      <w:r w:rsidR="009A1E0C" w:rsidRPr="00B155A5">
        <w:t xml:space="preserve"> wird auch als </w:t>
      </w:r>
      <w:proofErr w:type="spellStart"/>
      <w:r w:rsidR="009A1E0C" w:rsidRPr="00B155A5">
        <w:t>Object</w:t>
      </w:r>
      <w:proofErr w:type="spellEnd"/>
      <w:r w:rsidR="009A1E0C" w:rsidRPr="00B155A5">
        <w:t xml:space="preserve"> Relational Mapping Tool bezeichnet. Hibernate ist in der Programmiersprache Java implementiert und steht </w:t>
      </w:r>
      <w:r w:rsidR="009A1E0C">
        <w:t xml:space="preserve">als </w:t>
      </w:r>
      <w:r w:rsidR="009A1E0C" w:rsidRPr="00B155A5">
        <w:t>Open Source zur freien Verfügung.</w:t>
      </w:r>
      <w:r w:rsidR="009A1E0C">
        <w:t xml:space="preserve"> </w:t>
      </w:r>
    </w:p>
    <w:p w14:paraId="68E087FD" w14:textId="77777777" w:rsidR="009A1E0C" w:rsidRDefault="009A1E0C" w:rsidP="009A1E0C">
      <w:pPr>
        <w:spacing w:line="360" w:lineRule="auto"/>
      </w:pPr>
      <w:r>
        <w:lastRenderedPageBreak/>
        <w:t xml:space="preserve">Damit Hibernate die Daten aus der Datenbank bekommt, wird ein eine Schnittstelle benötigt. Dazu wird JPA eingesetzt. JPA </w:t>
      </w:r>
      <w:r w:rsidRPr="00A06C65">
        <w:t>ist ein API für Datenbankzugriffe und objektrelationales Mapping</w:t>
      </w:r>
      <w:r>
        <w:t xml:space="preserve">. </w:t>
      </w:r>
      <w:r w:rsidR="00D83DDD">
        <w:t>Exakt formuliert</w:t>
      </w:r>
      <w:r>
        <w:t xml:space="preserve"> wurde Spring Data JPA eingesetzt. </w:t>
      </w:r>
      <w:r w:rsidRPr="004B471F">
        <w:t xml:space="preserve">Spring Data JPA, Teil der größeren Spring Data-Familie, macht es einfach, JPA-basierte </w:t>
      </w:r>
      <w:proofErr w:type="spellStart"/>
      <w:r w:rsidRPr="004B471F">
        <w:t>Repositories</w:t>
      </w:r>
      <w:proofErr w:type="spellEnd"/>
      <w:r w:rsidRPr="004B471F">
        <w:t xml:space="preserve"> zu implementieren.</w:t>
      </w:r>
      <w:r>
        <w:t xml:space="preserve"> </w:t>
      </w:r>
      <w:r w:rsidRPr="00B52C7D">
        <w:t>Es erleichtert die Erstellung von Spring-basierten Anwendungen, die Datenzugriffstechnologien verwenden.</w:t>
      </w:r>
      <w:r>
        <w:t xml:space="preserve"> </w:t>
      </w:r>
    </w:p>
    <w:p w14:paraId="08CDF378" w14:textId="77777777" w:rsidR="009A1E0C" w:rsidRDefault="009A1E0C" w:rsidP="009A1E0C">
      <w:pPr>
        <w:spacing w:line="360" w:lineRule="auto"/>
      </w:pPr>
      <w:r>
        <w:t xml:space="preserve">Damit das Spring-Java Backend Daten an das Frontend schickt und dieses mit den Daten arbeiten kann, wird eine Template-Engine benötigt. </w:t>
      </w:r>
      <w:r w:rsidR="00D83DDD">
        <w:t>Template-</w:t>
      </w:r>
      <w:proofErr w:type="spellStart"/>
      <w:r w:rsidR="00D83DDD">
        <w:t>Engines</w:t>
      </w:r>
      <w:proofErr w:type="spellEnd"/>
      <w:r w:rsidRPr="00334BF4">
        <w:t xml:space="preserve"> haben hierfür den passenden Ansatz</w:t>
      </w:r>
      <w:r>
        <w:t>, mit</w:t>
      </w:r>
      <w:r w:rsidRPr="00334BF4">
        <w:t xml:space="preserve"> der Aussicht, ohne umständliche Kompilierung in Servlets und ohne Managed </w:t>
      </w:r>
      <w:proofErr w:type="spellStart"/>
      <w:r w:rsidRPr="00334BF4">
        <w:t>Beans</w:t>
      </w:r>
      <w:proofErr w:type="spellEnd"/>
      <w:r w:rsidRPr="00334BF4">
        <w:t xml:space="preserve"> auszukommen.</w:t>
      </w:r>
      <w:r>
        <w:t xml:space="preserve"> Für den Planinator3000 wurde sich für </w:t>
      </w:r>
      <w:proofErr w:type="spellStart"/>
      <w:r>
        <w:t>Thymeleaf</w:t>
      </w:r>
      <w:proofErr w:type="spellEnd"/>
      <w:r>
        <w:t xml:space="preserve"> entschieden. E</w:t>
      </w:r>
      <w:r w:rsidRPr="00317EDE">
        <w:t>s</w:t>
      </w:r>
      <w:r>
        <w:t xml:space="preserve"> kann</w:t>
      </w:r>
      <w:r w:rsidRPr="00317EDE">
        <w:t xml:space="preserve"> mit dem Funktionsumfang zum Beispiel von </w:t>
      </w:r>
      <w:r>
        <w:t>Java Server</w:t>
      </w:r>
      <w:r w:rsidRPr="00317EDE">
        <w:t xml:space="preserve"> Pages (JSP) aufnehmen und dabei performant, erweiterbar und einfach integrierbar </w:t>
      </w:r>
      <w:r>
        <w:t>sein</w:t>
      </w:r>
      <w:r w:rsidRPr="00317EDE">
        <w:t>.</w:t>
      </w:r>
    </w:p>
    <w:p w14:paraId="57584295" w14:textId="7A72A2AA" w:rsidR="00DE3016" w:rsidRDefault="00DE3016" w:rsidP="009A1E0C">
      <w:pPr>
        <w:spacing w:line="360" w:lineRule="auto"/>
      </w:pPr>
      <w:r>
        <w:t xml:space="preserve">Hinweis: </w:t>
      </w:r>
      <w:proofErr w:type="spellStart"/>
      <w:r>
        <w:t>Thymeleaf</w:t>
      </w:r>
      <w:proofErr w:type="spellEnd"/>
      <w:r>
        <w:t xml:space="preserve"> zeigt</w:t>
      </w:r>
      <w:r w:rsidR="002512D5">
        <w:t xml:space="preserve"> teils</w:t>
      </w:r>
      <w:r>
        <w:t xml:space="preserve"> Fehler im Code des Programms an, was aber keine Fehler sind. Der Code funktioniert ordnungsgemäß. Dies Problem konnten wir nicht beheben.</w:t>
      </w:r>
    </w:p>
    <w:p w14:paraId="520B710C" w14:textId="77777777" w:rsidR="00F11706" w:rsidRDefault="00F11706" w:rsidP="00F11706">
      <w:pPr>
        <w:keepNext/>
        <w:spacing w:line="360" w:lineRule="auto"/>
        <w:jc w:val="center"/>
      </w:pPr>
      <w:r>
        <w:rPr>
          <w:noProof/>
        </w:rPr>
        <w:drawing>
          <wp:inline distT="0" distB="0" distL="0" distR="0" wp14:anchorId="70E3BBD0" wp14:editId="478FFFDC">
            <wp:extent cx="5732145" cy="1530350"/>
            <wp:effectExtent l="0" t="0" r="1905" b="0"/>
            <wp:docPr id="457" name="Grafik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2145" cy="1530350"/>
                    </a:xfrm>
                    <a:prstGeom prst="rect">
                      <a:avLst/>
                    </a:prstGeom>
                  </pic:spPr>
                </pic:pic>
              </a:graphicData>
            </a:graphic>
          </wp:inline>
        </w:drawing>
      </w:r>
    </w:p>
    <w:p w14:paraId="2A7A43B6" w14:textId="35FFF961" w:rsidR="002512D5" w:rsidRDefault="00F11706" w:rsidP="00F11706">
      <w:pPr>
        <w:pStyle w:val="Beschriftung"/>
        <w:jc w:val="center"/>
      </w:pPr>
      <w:r>
        <w:t xml:space="preserve">Abbildung </w:t>
      </w:r>
      <w:r w:rsidR="004B31C7">
        <w:fldChar w:fldCharType="begin"/>
      </w:r>
      <w:r w:rsidR="004B31C7">
        <w:instrText xml:space="preserve"> SEQ Abbildung \* ARABIC </w:instrText>
      </w:r>
      <w:r w:rsidR="004B31C7">
        <w:fldChar w:fldCharType="separate"/>
      </w:r>
      <w:r w:rsidR="0025386D">
        <w:rPr>
          <w:noProof/>
        </w:rPr>
        <w:t>2</w:t>
      </w:r>
      <w:r w:rsidR="004B31C7">
        <w:rPr>
          <w:noProof/>
        </w:rPr>
        <w:fldChar w:fldCharType="end"/>
      </w:r>
      <w:r>
        <w:t xml:space="preserve">: </w:t>
      </w:r>
      <w:proofErr w:type="spellStart"/>
      <w:r>
        <w:t>Thymeleaf</w:t>
      </w:r>
      <w:proofErr w:type="spellEnd"/>
      <w:r>
        <w:t xml:space="preserve"> zeigt teils Fehler teils nicht</w:t>
      </w:r>
    </w:p>
    <w:p w14:paraId="4516500C" w14:textId="52AD601F" w:rsidR="009A1E0C" w:rsidRDefault="005247A3" w:rsidP="009A1E0C">
      <w:pPr>
        <w:pStyle w:val="berschrift2"/>
      </w:pPr>
      <w:r>
        <w:t xml:space="preserve"> </w:t>
      </w:r>
      <w:bookmarkStart w:id="8" w:name="_Toc89013058"/>
      <w:r w:rsidR="009A1E0C">
        <w:t>Funktionsweise des Planninator3000</w:t>
      </w:r>
      <w:bookmarkEnd w:id="8"/>
    </w:p>
    <w:p w14:paraId="0409C8B6" w14:textId="77777777" w:rsidR="009A1E0C" w:rsidRDefault="009A1E0C" w:rsidP="009A1E0C">
      <w:pPr>
        <w:spacing w:line="360" w:lineRule="auto"/>
        <w:rPr>
          <w:color w:val="000000"/>
        </w:rPr>
      </w:pPr>
      <w:r>
        <w:t>Das System wird durch die Klasse „</w:t>
      </w:r>
      <w:proofErr w:type="spellStart"/>
      <w:r w:rsidRPr="00A15A7A">
        <w:t>BudgetsystemApplication</w:t>
      </w:r>
      <w:proofErr w:type="spellEnd"/>
      <w:r>
        <w:rPr>
          <w:color w:val="000000"/>
        </w:rPr>
        <w:t>“ gestartet, da dort die Main mit der Annotation „@</w:t>
      </w:r>
      <w:proofErr w:type="spellStart"/>
      <w:r>
        <w:rPr>
          <w:color w:val="000000"/>
        </w:rPr>
        <w:t>SpringBootApplication</w:t>
      </w:r>
      <w:proofErr w:type="spellEnd"/>
      <w:r>
        <w:rPr>
          <w:color w:val="000000"/>
        </w:rPr>
        <w:t xml:space="preserve">“ gestartet. </w:t>
      </w:r>
    </w:p>
    <w:p w14:paraId="76692F6B" w14:textId="77777777" w:rsidR="00B32DF8" w:rsidRDefault="00D83DDD" w:rsidP="00B32DF8">
      <w:pPr>
        <w:keepNext/>
        <w:spacing w:line="240" w:lineRule="auto"/>
        <w:jc w:val="center"/>
      </w:pPr>
      <w:r>
        <w:rPr>
          <w:noProof/>
        </w:rPr>
        <w:drawing>
          <wp:inline distT="0" distB="0" distL="0" distR="0" wp14:anchorId="34DEAA89" wp14:editId="5D412388">
            <wp:extent cx="3265714" cy="1152960"/>
            <wp:effectExtent l="0" t="0" r="0" b="9525"/>
            <wp:docPr id="14" name="Picture 1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pic:cNvPicPr/>
                  </pic:nvPicPr>
                  <pic:blipFill>
                    <a:blip r:embed="rId16"/>
                    <a:stretch>
                      <a:fillRect/>
                    </a:stretch>
                  </pic:blipFill>
                  <pic:spPr>
                    <a:xfrm>
                      <a:off x="0" y="0"/>
                      <a:ext cx="3277654" cy="1157176"/>
                    </a:xfrm>
                    <a:prstGeom prst="rect">
                      <a:avLst/>
                    </a:prstGeom>
                  </pic:spPr>
                </pic:pic>
              </a:graphicData>
            </a:graphic>
          </wp:inline>
        </w:drawing>
      </w:r>
    </w:p>
    <w:p w14:paraId="06659442" w14:textId="4AABB865" w:rsidR="009A1E0C" w:rsidRDefault="00B32DF8" w:rsidP="00B32DF8">
      <w:pPr>
        <w:pStyle w:val="Beschriftung"/>
        <w:jc w:val="center"/>
      </w:pPr>
      <w:r>
        <w:t xml:space="preserve">Abbildung </w:t>
      </w:r>
      <w:r w:rsidR="004B31C7">
        <w:fldChar w:fldCharType="begin"/>
      </w:r>
      <w:r w:rsidR="004B31C7">
        <w:instrText xml:space="preserve"> SEQ Abbildung \* ARABIC </w:instrText>
      </w:r>
      <w:r w:rsidR="004B31C7">
        <w:fldChar w:fldCharType="separate"/>
      </w:r>
      <w:r w:rsidR="0025386D">
        <w:rPr>
          <w:noProof/>
        </w:rPr>
        <w:t>3</w:t>
      </w:r>
      <w:r w:rsidR="004B31C7">
        <w:rPr>
          <w:noProof/>
        </w:rPr>
        <w:fldChar w:fldCharType="end"/>
      </w:r>
      <w:r>
        <w:t xml:space="preserve">: </w:t>
      </w:r>
      <w:proofErr w:type="spellStart"/>
      <w:r w:rsidRPr="00524553">
        <w:t>SpringBootApplication</w:t>
      </w:r>
      <w:proofErr w:type="spellEnd"/>
    </w:p>
    <w:p w14:paraId="037AD82E" w14:textId="77777777" w:rsidR="00B32DF8" w:rsidRDefault="00B32DF8" w:rsidP="009A1E0C">
      <w:pPr>
        <w:spacing w:line="360" w:lineRule="auto"/>
      </w:pPr>
    </w:p>
    <w:p w14:paraId="6D7D20D1" w14:textId="77777777" w:rsidR="00B32DF8" w:rsidRDefault="00B32DF8" w:rsidP="009A1E0C">
      <w:pPr>
        <w:spacing w:line="360" w:lineRule="auto"/>
      </w:pPr>
    </w:p>
    <w:p w14:paraId="3F6004AE" w14:textId="77777777" w:rsidR="009A1E0C" w:rsidRDefault="009A1E0C" w:rsidP="009A1E0C">
      <w:pPr>
        <w:spacing w:line="360" w:lineRule="auto"/>
      </w:pPr>
      <w:r>
        <w:lastRenderedPageBreak/>
        <w:t>Wenn das System gestartet wird, gibt die Konsole folgendes aus:</w:t>
      </w:r>
    </w:p>
    <w:p w14:paraId="42CCEFE5" w14:textId="77777777" w:rsidR="0025386D" w:rsidRDefault="00D83DDD" w:rsidP="0025386D">
      <w:pPr>
        <w:keepNext/>
        <w:spacing w:line="240" w:lineRule="auto"/>
      </w:pPr>
      <w:r>
        <w:rPr>
          <w:noProof/>
        </w:rPr>
        <mc:AlternateContent>
          <mc:Choice Requires="wps">
            <w:drawing>
              <wp:anchor distT="0" distB="0" distL="114300" distR="114300" simplePos="0" relativeHeight="251658277" behindDoc="0" locked="0" layoutInCell="1" allowOverlap="1" wp14:anchorId="26FD097A" wp14:editId="54614477">
                <wp:simplePos x="0" y="0"/>
                <wp:positionH relativeFrom="margin">
                  <wp:posOffset>3862760</wp:posOffset>
                </wp:positionH>
                <wp:positionV relativeFrom="paragraph">
                  <wp:posOffset>422798</wp:posOffset>
                </wp:positionV>
                <wp:extent cx="627464" cy="5025"/>
                <wp:effectExtent l="0" t="0" r="20320" b="33655"/>
                <wp:wrapNone/>
                <wp:docPr id="8" name="Straight Connector 8"/>
                <wp:cNvGraphicFramePr/>
                <a:graphic xmlns:a="http://schemas.openxmlformats.org/drawingml/2006/main">
                  <a:graphicData uri="http://schemas.microsoft.com/office/word/2010/wordprocessingShape">
                    <wps:wsp>
                      <wps:cNvCnPr/>
                      <wps:spPr>
                        <a:xfrm>
                          <a:off x="0" y="0"/>
                          <a:ext cx="627464" cy="5025"/>
                        </a:xfrm>
                        <a:prstGeom prst="line">
                          <a:avLst/>
                        </a:prstGeom>
                        <a:ln>
                          <a:solidFill>
                            <a:srgbClr val="FF0000"/>
                          </a:solidFill>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EABEA24" id="Straight Connector 8" o:spid="_x0000_s1026" style="position:absolute;z-index:251658277;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04.15pt,33.3pt" to="353.55pt,3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" strokecolor="red" strokeweight="1.5pt">
                <v:stroke joinstyle="miter"/>
                <w10:wrap anchorx="margin"/>
              </v:line>
            </w:pict>
          </mc:Fallback>
        </mc:AlternateContent>
      </w:r>
      <w:r>
        <w:rPr>
          <w:noProof/>
        </w:rPr>
        <w:drawing>
          <wp:inline distT="0" distB="0" distL="0" distR="0" wp14:anchorId="328C7D72" wp14:editId="52B54DB0">
            <wp:extent cx="5760720" cy="1024255"/>
            <wp:effectExtent l="0" t="0" r="0" b="4445"/>
            <wp:docPr id="15" name="Picture 15"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with medium confidenc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720" cy="1024255"/>
                    </a:xfrm>
                    <a:prstGeom prst="rect">
                      <a:avLst/>
                    </a:prstGeom>
                  </pic:spPr>
                </pic:pic>
              </a:graphicData>
            </a:graphic>
          </wp:inline>
        </w:drawing>
      </w:r>
    </w:p>
    <w:p w14:paraId="61A05F7A" w14:textId="3BABD894" w:rsidR="009A1E0C" w:rsidRDefault="0025386D" w:rsidP="0025386D">
      <w:pPr>
        <w:pStyle w:val="Beschriftung"/>
        <w:jc w:val="center"/>
      </w:pPr>
      <w:r>
        <w:t xml:space="preserve">Abbildung </w:t>
      </w:r>
      <w:r w:rsidR="004B31C7">
        <w:fldChar w:fldCharType="begin"/>
      </w:r>
      <w:r w:rsidR="004B31C7">
        <w:instrText xml:space="preserve"> </w:instrText>
      </w:r>
      <w:r w:rsidR="004B31C7">
        <w:instrText xml:space="preserve">SEQ Abbildung \* ARABIC </w:instrText>
      </w:r>
      <w:r w:rsidR="004B31C7">
        <w:fldChar w:fldCharType="separate"/>
      </w:r>
      <w:r>
        <w:rPr>
          <w:noProof/>
        </w:rPr>
        <w:t>4</w:t>
      </w:r>
      <w:r w:rsidR="004B31C7">
        <w:rPr>
          <w:noProof/>
        </w:rPr>
        <w:fldChar w:fldCharType="end"/>
      </w:r>
      <w:r>
        <w:t xml:space="preserve">: </w:t>
      </w:r>
      <w:r w:rsidRPr="00142420">
        <w:t>Konsolen Ausgabe (Systemstart)</w:t>
      </w:r>
    </w:p>
    <w:p w14:paraId="05C621AE" w14:textId="77777777" w:rsidR="009A1E0C" w:rsidRDefault="009A1E0C" w:rsidP="009A1E0C">
      <w:pPr>
        <w:spacing w:line="360" w:lineRule="auto"/>
      </w:pPr>
      <w:r>
        <w:t>Die Konsole sagt uns, dass das System gestartet ist. Es gibt uns Informationen wie</w:t>
      </w:r>
      <w:r w:rsidR="00D83DDD">
        <w:t xml:space="preserve"> und das</w:t>
      </w:r>
      <w:r>
        <w:t xml:space="preserve"> vier </w:t>
      </w:r>
      <w:proofErr w:type="spellStart"/>
      <w:r>
        <w:t>R</w:t>
      </w:r>
      <w:r w:rsidRPr="008F3C71">
        <w:t>epositories</w:t>
      </w:r>
      <w:proofErr w:type="spellEnd"/>
      <w:r>
        <w:t xml:space="preserve">, genauer gesagt vier Spring Data JPA </w:t>
      </w:r>
      <w:proofErr w:type="spellStart"/>
      <w:r>
        <w:t>R</w:t>
      </w:r>
      <w:r w:rsidRPr="008F3C71">
        <w:t>epositories</w:t>
      </w:r>
      <w:proofErr w:type="spellEnd"/>
      <w:r>
        <w:t>, geladen werden. Wir haben je ein R</w:t>
      </w:r>
      <w:r w:rsidRPr="008F3C71">
        <w:t>epositor</w:t>
      </w:r>
      <w:r>
        <w:t xml:space="preserve">y für das Budget, den Forecast, die </w:t>
      </w:r>
      <w:proofErr w:type="spellStart"/>
      <w:r>
        <w:t>History</w:t>
      </w:r>
      <w:proofErr w:type="spellEnd"/>
      <w:r>
        <w:t xml:space="preserve"> und für die User. Um nun auf das System zugreifen zu können, startet Spring automatisch einen Apache </w:t>
      </w:r>
      <w:proofErr w:type="spellStart"/>
      <w:r>
        <w:t>Tomcat</w:t>
      </w:r>
      <w:proofErr w:type="spellEnd"/>
      <w:r>
        <w:t xml:space="preserve"> Server. In der Standardeinstellung startet Spring den Server auf den Port 8080, jedoch kann dies nach Wunsch ohne Probleme angepasst werden. Benötigen wir soeben Daten z. B. für das Anzeigen aller Budgets, wird durch zwei verschiedene Methoden die Daten ein- und ausgelesen. Einmal geschieht es durch den JDBC Driver, die Verbindung wird in der Klasse „</w:t>
      </w:r>
      <w:proofErr w:type="spellStart"/>
      <w:r>
        <w:t>ConnectionSQL</w:t>
      </w:r>
      <w:proofErr w:type="spellEnd"/>
      <w:r>
        <w:t>“ (siehe Abb. 1) aufgebaut. Eine andere Methodik, die verwendet wurde, ist über Spring und JPA. In der Klasse „</w:t>
      </w:r>
      <w:proofErr w:type="spellStart"/>
      <w:r>
        <w:t>ConnectionSQL</w:t>
      </w:r>
      <w:proofErr w:type="spellEnd"/>
      <w:r>
        <w:t>“ wird eine Verbindung durch die Methode „</w:t>
      </w:r>
      <w:proofErr w:type="spellStart"/>
      <w:r>
        <w:t>connectToDatabase</w:t>
      </w:r>
      <w:proofErr w:type="spellEnd"/>
      <w:r>
        <w:t xml:space="preserve">“ hergestellt. Darin werden die 3 wichtigen Parameter </w:t>
      </w:r>
      <w:proofErr w:type="spellStart"/>
      <w:r>
        <w:t>url</w:t>
      </w:r>
      <w:proofErr w:type="spellEnd"/>
      <w:r>
        <w:t xml:space="preserve">, </w:t>
      </w:r>
      <w:proofErr w:type="spellStart"/>
      <w:r>
        <w:t>user</w:t>
      </w:r>
      <w:proofErr w:type="spellEnd"/>
      <w:r>
        <w:t xml:space="preserve"> und </w:t>
      </w:r>
      <w:proofErr w:type="spellStart"/>
      <w:r>
        <w:t>password</w:t>
      </w:r>
      <w:proofErr w:type="spellEnd"/>
      <w:r>
        <w:t xml:space="preserve"> übergeben. Diese Parameter dienen dazu, damit das Programm weiß, aus welchen Schema/Tabelle es Daten beziehen bzw. senden soll. In unserm Fall ist die </w:t>
      </w:r>
      <w:proofErr w:type="spellStart"/>
      <w:r>
        <w:t>url</w:t>
      </w:r>
      <w:proofErr w:type="spellEnd"/>
      <w:r>
        <w:t>=“</w:t>
      </w:r>
      <w:proofErr w:type="spellStart"/>
      <w:proofErr w:type="gramStart"/>
      <w:r w:rsidRPr="000D3328">
        <w:t>jdbc:mysql</w:t>
      </w:r>
      <w:proofErr w:type="spellEnd"/>
      <w:r w:rsidRPr="000D3328">
        <w:t>://</w:t>
      </w:r>
      <w:proofErr w:type="spellStart"/>
      <w:r w:rsidRPr="000D3328">
        <w:t>localhost</w:t>
      </w:r>
      <w:proofErr w:type="spellEnd"/>
      <w:r w:rsidRPr="000D3328">
        <w:t>/</w:t>
      </w:r>
      <w:proofErr w:type="spellStart"/>
      <w:r w:rsidRPr="000D3328">
        <w:t>db_planinator</w:t>
      </w:r>
      <w:proofErr w:type="spellEnd"/>
      <w:proofErr w:type="gramEnd"/>
      <w:r>
        <w:t xml:space="preserve">“, </w:t>
      </w:r>
      <w:proofErr w:type="spellStart"/>
      <w:r>
        <w:t>user</w:t>
      </w:r>
      <w:proofErr w:type="spellEnd"/>
      <w:r>
        <w:t>=“</w:t>
      </w:r>
      <w:r w:rsidRPr="00253E24">
        <w:t>root</w:t>
      </w:r>
      <w:r>
        <w:t xml:space="preserve">“, </w:t>
      </w:r>
      <w:proofErr w:type="spellStart"/>
      <w:r>
        <w:t>password</w:t>
      </w:r>
      <w:proofErr w:type="spellEnd"/>
      <w:r>
        <w:t xml:space="preserve">=“Sonne“. Mit denselben Parametern wird auch </w:t>
      </w:r>
      <w:proofErr w:type="spellStart"/>
      <w:r>
        <w:t>auch</w:t>
      </w:r>
      <w:proofErr w:type="spellEnd"/>
      <w:r>
        <w:t xml:space="preserve"> über Spring und JPA verbunden. Die Parameter werden jedoch in der </w:t>
      </w:r>
      <w:proofErr w:type="spellStart"/>
      <w:proofErr w:type="gramStart"/>
      <w:r>
        <w:t>application.properties</w:t>
      </w:r>
      <w:proofErr w:type="spellEnd"/>
      <w:proofErr w:type="gramEnd"/>
      <w:r>
        <w:t xml:space="preserve"> eingetragen mit:</w:t>
      </w:r>
    </w:p>
    <w:p w14:paraId="1D06B108" w14:textId="77777777" w:rsidR="009A1E0C" w:rsidRPr="00ED0F9B" w:rsidRDefault="009A1E0C" w:rsidP="009A1E0C">
      <w:pPr>
        <w:pStyle w:val="Listenabsatz"/>
        <w:numPr>
          <w:ilvl w:val="0"/>
          <w:numId w:val="30"/>
        </w:numPr>
        <w:spacing w:after="160" w:line="360" w:lineRule="auto"/>
        <w:rPr>
          <w:lang w:val="en-GB"/>
        </w:rPr>
      </w:pPr>
      <w:r w:rsidRPr="00ED0F9B">
        <w:rPr>
          <w:lang w:val="en-GB"/>
        </w:rPr>
        <w:t>spring.datasource.url=</w:t>
      </w:r>
      <w:proofErr w:type="spellStart"/>
      <w:proofErr w:type="gramStart"/>
      <w:r w:rsidRPr="00ED0F9B">
        <w:rPr>
          <w:lang w:val="en-GB"/>
        </w:rPr>
        <w:t>jdbc:mysql</w:t>
      </w:r>
      <w:proofErr w:type="spellEnd"/>
      <w:r w:rsidRPr="00ED0F9B">
        <w:rPr>
          <w:lang w:val="en-GB"/>
        </w:rPr>
        <w:t>://localhost:3306/</w:t>
      </w:r>
      <w:proofErr w:type="spellStart"/>
      <w:r w:rsidRPr="00ED0F9B">
        <w:rPr>
          <w:lang w:val="en-GB"/>
        </w:rPr>
        <w:t>db_planinator</w:t>
      </w:r>
      <w:proofErr w:type="spellEnd"/>
      <w:proofErr w:type="gramEnd"/>
    </w:p>
    <w:p w14:paraId="24C248D0" w14:textId="77777777" w:rsidR="009A1E0C" w:rsidRPr="00ED0F9B" w:rsidRDefault="009A1E0C" w:rsidP="009A1E0C">
      <w:pPr>
        <w:pStyle w:val="Listenabsatz"/>
        <w:numPr>
          <w:ilvl w:val="0"/>
          <w:numId w:val="30"/>
        </w:numPr>
        <w:spacing w:after="160" w:line="360" w:lineRule="auto"/>
        <w:rPr>
          <w:lang w:val="en-GB"/>
        </w:rPr>
      </w:pPr>
      <w:proofErr w:type="spellStart"/>
      <w:proofErr w:type="gramStart"/>
      <w:r w:rsidRPr="00ED0F9B">
        <w:rPr>
          <w:lang w:val="en-GB"/>
        </w:rPr>
        <w:t>spring.datasource</w:t>
      </w:r>
      <w:proofErr w:type="gramEnd"/>
      <w:r w:rsidRPr="00ED0F9B">
        <w:rPr>
          <w:lang w:val="en-GB"/>
        </w:rPr>
        <w:t>.username</w:t>
      </w:r>
      <w:proofErr w:type="spellEnd"/>
      <w:r w:rsidRPr="00ED0F9B">
        <w:rPr>
          <w:lang w:val="en-GB"/>
        </w:rPr>
        <w:t>=root</w:t>
      </w:r>
    </w:p>
    <w:p w14:paraId="4C702349" w14:textId="77777777" w:rsidR="009A1E0C" w:rsidRDefault="009A1E0C" w:rsidP="009A1E0C">
      <w:pPr>
        <w:pStyle w:val="Listenabsatz"/>
        <w:numPr>
          <w:ilvl w:val="0"/>
          <w:numId w:val="30"/>
        </w:numPr>
        <w:spacing w:after="160" w:line="360" w:lineRule="auto"/>
        <w:rPr>
          <w:lang w:val="en-GB"/>
        </w:rPr>
      </w:pPr>
      <w:proofErr w:type="spellStart"/>
      <w:proofErr w:type="gramStart"/>
      <w:r w:rsidRPr="00ED0F9B">
        <w:rPr>
          <w:lang w:val="en-GB"/>
        </w:rPr>
        <w:t>spring.datasource</w:t>
      </w:r>
      <w:proofErr w:type="gramEnd"/>
      <w:r w:rsidRPr="00ED0F9B">
        <w:rPr>
          <w:lang w:val="en-GB"/>
        </w:rPr>
        <w:t>.password</w:t>
      </w:r>
      <w:proofErr w:type="spellEnd"/>
      <w:r w:rsidRPr="00ED0F9B">
        <w:rPr>
          <w:lang w:val="en-GB"/>
        </w:rPr>
        <w:t>=</w:t>
      </w:r>
      <w:proofErr w:type="spellStart"/>
      <w:r w:rsidRPr="00ED0F9B">
        <w:rPr>
          <w:lang w:val="en-GB"/>
        </w:rPr>
        <w:t>Sonne</w:t>
      </w:r>
      <w:proofErr w:type="spellEnd"/>
    </w:p>
    <w:p w14:paraId="05068B8D" w14:textId="77777777" w:rsidR="009A1E0C" w:rsidRPr="00EE049E" w:rsidRDefault="009A1E0C" w:rsidP="009A1E0C">
      <w:pPr>
        <w:spacing w:line="360" w:lineRule="auto"/>
        <w:rPr>
          <w:lang w:val="en-GB"/>
        </w:rPr>
      </w:pPr>
    </w:p>
    <w:tbl>
      <w:tblPr>
        <w:tblStyle w:val="Tabellenraster"/>
        <w:tblW w:w="9610" w:type="dxa"/>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104"/>
        <w:gridCol w:w="4506"/>
      </w:tblGrid>
      <w:tr w:rsidR="00D83DDD" w14:paraId="0A3CD275" w14:textId="77777777" w:rsidTr="00753DDF">
        <w:trPr>
          <w:trHeight w:val="3391"/>
        </w:trPr>
        <w:tc>
          <w:tcPr>
            <w:tcW w:w="5104" w:type="dxa"/>
          </w:tcPr>
          <w:p w14:paraId="67246681" w14:textId="49FEAA97" w:rsidR="00D83DDD" w:rsidRDefault="00D83DDD" w:rsidP="00753DDF">
            <w:pPr>
              <w:spacing w:line="360" w:lineRule="auto"/>
            </w:pPr>
            <w:r>
              <w:lastRenderedPageBreak/>
              <w:t xml:space="preserve">Der Grundaufbau, wie die Logik ausgeführt wird, wurde einheitlich gestaltet, mit Spring. In der Abb. </w:t>
            </w:r>
            <w:r w:rsidR="0025386D">
              <w:t>5</w:t>
            </w:r>
            <w:r>
              <w:t xml:space="preserve"> ist zu erkennen, dass jede Rolle und der User selbst, drei verschiedene Klassen hat. Alle haben einen Controller, einen Service und eine rollenspezifische Klasse (Owner, Administrator, Management und User). Die spezifischen Klassen dienen dazu z. B. für die Objekterstellung und um Attribute zu definieren. Im Service wird die Businesslogik der jeweiligen Rollen programmiert. Dort werden z. B. die Daten aus der Datenbank geholt und festgelegt wie mit denen umgegangen wird. Im Controller wird das Frontend gesteuert.</w:t>
            </w:r>
          </w:p>
        </w:tc>
        <w:tc>
          <w:tcPr>
            <w:tcW w:w="4506" w:type="dxa"/>
          </w:tcPr>
          <w:p w14:paraId="6172CC3F" w14:textId="77777777" w:rsidR="0025386D" w:rsidRDefault="00D83DDD" w:rsidP="0025386D">
            <w:pPr>
              <w:keepNext/>
              <w:spacing w:line="276" w:lineRule="auto"/>
              <w:jc w:val="center"/>
            </w:pPr>
            <w:r>
              <w:rPr>
                <w:noProof/>
              </w:rPr>
              <w:drawing>
                <wp:inline distT="0" distB="0" distL="0" distR="0" wp14:anchorId="10723986" wp14:editId="09158254">
                  <wp:extent cx="1327816" cy="1994598"/>
                  <wp:effectExtent l="0" t="0" r="5715" b="5715"/>
                  <wp:docPr id="16" name="Picture 1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10;&#10;Description automatically generated"/>
                          <pic:cNvPicPr/>
                        </pic:nvPicPr>
                        <pic:blipFill>
                          <a:blip r:embed="rId18"/>
                          <a:stretch>
                            <a:fillRect/>
                          </a:stretch>
                        </pic:blipFill>
                        <pic:spPr>
                          <a:xfrm>
                            <a:off x="0" y="0"/>
                            <a:ext cx="1331612" cy="2000300"/>
                          </a:xfrm>
                          <a:prstGeom prst="rect">
                            <a:avLst/>
                          </a:prstGeom>
                        </pic:spPr>
                      </pic:pic>
                    </a:graphicData>
                  </a:graphic>
                </wp:inline>
              </w:drawing>
            </w:r>
          </w:p>
          <w:p w14:paraId="7A7D4B3C" w14:textId="7DFB3F06" w:rsidR="00D83DDD" w:rsidRDefault="0025386D" w:rsidP="0025386D">
            <w:pPr>
              <w:pStyle w:val="Beschriftung"/>
              <w:jc w:val="center"/>
            </w:pPr>
            <w:r>
              <w:t xml:space="preserve">Abbildung </w:t>
            </w:r>
            <w:r w:rsidR="004B31C7">
              <w:fldChar w:fldCharType="begin"/>
            </w:r>
            <w:r w:rsidR="004B31C7">
              <w:instrText xml:space="preserve"> SEQ Abbildung \* ARABIC </w:instrText>
            </w:r>
            <w:r w:rsidR="004B31C7">
              <w:fldChar w:fldCharType="separate"/>
            </w:r>
            <w:r>
              <w:rPr>
                <w:noProof/>
              </w:rPr>
              <w:t>5</w:t>
            </w:r>
            <w:r w:rsidR="004B31C7">
              <w:rPr>
                <w:noProof/>
              </w:rPr>
              <w:fldChar w:fldCharType="end"/>
            </w:r>
            <w:r>
              <w:t xml:space="preserve">: </w:t>
            </w:r>
            <w:r w:rsidRPr="004118AB">
              <w:t>Klassenaufbau und Arten</w:t>
            </w:r>
          </w:p>
          <w:p w14:paraId="57A258FD" w14:textId="77777777" w:rsidR="00D83DDD" w:rsidRPr="007869AD" w:rsidRDefault="00D83DDD" w:rsidP="0025386D">
            <w:pPr>
              <w:pStyle w:val="Beschriftung"/>
              <w:jc w:val="center"/>
            </w:pPr>
          </w:p>
        </w:tc>
      </w:tr>
    </w:tbl>
    <w:p w14:paraId="5A627F3C" w14:textId="77777777" w:rsidR="009A1E0C" w:rsidRDefault="009A1E0C" w:rsidP="00F11706">
      <w:pPr>
        <w:pStyle w:val="Beschriftung"/>
        <w:spacing w:line="276" w:lineRule="auto"/>
      </w:pPr>
    </w:p>
    <w:p w14:paraId="18F8F56B" w14:textId="77777777" w:rsidR="0025386D" w:rsidRDefault="00D83DDD" w:rsidP="0025386D">
      <w:pPr>
        <w:pStyle w:val="Beschriftung"/>
        <w:keepNext/>
        <w:spacing w:line="276" w:lineRule="auto"/>
        <w:jc w:val="center"/>
      </w:pPr>
      <w:r>
        <w:rPr>
          <w:noProof/>
        </w:rPr>
        <w:drawing>
          <wp:inline distT="0" distB="0" distL="0" distR="0" wp14:anchorId="19359048" wp14:editId="36ECE3BD">
            <wp:extent cx="3423323" cy="1133183"/>
            <wp:effectExtent l="0" t="0" r="5715" b="0"/>
            <wp:docPr id="17" name="Picture 1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10;&#10;Description automatically generated"/>
                    <pic:cNvPicPr/>
                  </pic:nvPicPr>
                  <pic:blipFill>
                    <a:blip r:embed="rId19"/>
                    <a:stretch>
                      <a:fillRect/>
                    </a:stretch>
                  </pic:blipFill>
                  <pic:spPr>
                    <a:xfrm>
                      <a:off x="0" y="0"/>
                      <a:ext cx="3453766" cy="1143260"/>
                    </a:xfrm>
                    <a:prstGeom prst="rect">
                      <a:avLst/>
                    </a:prstGeom>
                  </pic:spPr>
                </pic:pic>
              </a:graphicData>
            </a:graphic>
          </wp:inline>
        </w:drawing>
      </w:r>
    </w:p>
    <w:p w14:paraId="21EBB914" w14:textId="24DC6BF9" w:rsidR="0025386D" w:rsidRDefault="0025386D" w:rsidP="0025386D">
      <w:pPr>
        <w:pStyle w:val="Beschriftung"/>
        <w:jc w:val="center"/>
      </w:pPr>
      <w:r>
        <w:t xml:space="preserve">Abbildung </w:t>
      </w:r>
      <w:r w:rsidR="004B31C7">
        <w:fldChar w:fldCharType="begin"/>
      </w:r>
      <w:r w:rsidR="004B31C7">
        <w:instrText xml:space="preserve"> SEQ Abbildung \* ARABIC </w:instrText>
      </w:r>
      <w:r w:rsidR="004B31C7">
        <w:fldChar w:fldCharType="separate"/>
      </w:r>
      <w:r>
        <w:rPr>
          <w:noProof/>
        </w:rPr>
        <w:t>6</w:t>
      </w:r>
      <w:r w:rsidR="004B31C7">
        <w:rPr>
          <w:noProof/>
        </w:rPr>
        <w:fldChar w:fldCharType="end"/>
      </w:r>
      <w:r>
        <w:t xml:space="preserve">: </w:t>
      </w:r>
      <w:r w:rsidRPr="002E1046">
        <w:t>Methode für Budget Ausgabe</w:t>
      </w:r>
    </w:p>
    <w:p w14:paraId="7EFFF667" w14:textId="2DECC6B7" w:rsidR="009A1E0C" w:rsidRDefault="009A1E0C" w:rsidP="009A1E0C">
      <w:pPr>
        <w:spacing w:line="360" w:lineRule="auto"/>
      </w:pPr>
      <w:r>
        <w:t xml:space="preserve">In der Abb. </w:t>
      </w:r>
      <w:r w:rsidR="0025386D">
        <w:t>6</w:t>
      </w:r>
      <w:r>
        <w:t xml:space="preserve"> ist eine Controller-Methode dargestellt. Der Grundaufbau ist wie folgt: Es wird eine Annotation vergeben je nach Methode. Wenn die Methodik oder die Businesslogik Daten an die Webseite senden soll, dann wird die Annotation @GetMapping verwendet. </w:t>
      </w:r>
      <w:r w:rsidR="00D83DDD">
        <w:t>Sollte die Methodik bzw.</w:t>
      </w:r>
      <w:r>
        <w:t xml:space="preserve"> Businesslogik Daten bekommen, z. B. ein neuer User oder ein Budget angelegt</w:t>
      </w:r>
      <w:r w:rsidR="00D83DDD">
        <w:t xml:space="preserve"> wird</w:t>
      </w:r>
      <w:r>
        <w:t xml:space="preserve">, dann wird eine @PostMapping Annotation benötigt. Beide Annotationen sollen HTTP Anfragen abfangen. Der Name der Anfrage wird als String Parameter übergeben. Die Methode selbst ist wie eine gewöhnliche Java-Methode aufgebaut. Was jedoch wichtig ist, ist der </w:t>
      </w:r>
      <w:proofErr w:type="gramStart"/>
      <w:r>
        <w:t>mit übergebene Parameter</w:t>
      </w:r>
      <w:proofErr w:type="gramEnd"/>
      <w:r>
        <w:t xml:space="preserve"> </w:t>
      </w:r>
      <w:r w:rsidR="00D83DDD">
        <w:t>„</w:t>
      </w:r>
      <w:r>
        <w:t>Model</w:t>
      </w:r>
      <w:r w:rsidR="00D83DDD">
        <w:t>“.</w:t>
      </w:r>
      <w:r>
        <w:t xml:space="preserve"> In diesem Model-Objekt werden alle Daten „eingepackt“, die von der Service-Klasse übergeben werden, um sie der Webseite zu weiterzugeben. Mit dem </w:t>
      </w:r>
      <w:proofErr w:type="spellStart"/>
      <w:r>
        <w:t>return</w:t>
      </w:r>
      <w:proofErr w:type="spellEnd"/>
      <w:r>
        <w:t>, wird der Methode gesagt, wohin oder welche Webseite (HTML Dokument) es öffnen soll, mit dem Model. In dieser Methode wird z. B. erst überprüft, ob der User eine Managementrolle besitzt. Hat der User die Berechtigung, diese Aktion durchzuführen, wird die Seite „management1“ aufgerufen.  Sollte der User keine Berechtigung haben, dann wird der User auf dieselbe Seite wieder verwiesen durch „</w:t>
      </w:r>
      <w:proofErr w:type="spellStart"/>
      <w:r>
        <w:t>redirect</w:t>
      </w:r>
      <w:proofErr w:type="spellEnd"/>
      <w:r>
        <w:t xml:space="preserve">:/“. </w:t>
      </w:r>
    </w:p>
    <w:p w14:paraId="66697FDB" w14:textId="28F8F2E4" w:rsidR="009A1E0C" w:rsidRDefault="005247A3" w:rsidP="009A1E0C">
      <w:pPr>
        <w:pStyle w:val="berschrift2"/>
        <w:rPr>
          <w:lang w:val="en-GB"/>
        </w:rPr>
      </w:pPr>
      <w:r>
        <w:rPr>
          <w:lang w:val="en-GB"/>
        </w:rPr>
        <w:lastRenderedPageBreak/>
        <w:t xml:space="preserve"> </w:t>
      </w:r>
      <w:bookmarkStart w:id="9" w:name="_Toc89013059"/>
      <w:r w:rsidR="009A1E0C" w:rsidRPr="008109D1">
        <w:rPr>
          <w:lang w:val="en-GB"/>
        </w:rPr>
        <w:t>Get started with the P</w:t>
      </w:r>
      <w:r w:rsidR="009A1E0C">
        <w:rPr>
          <w:lang w:val="en-GB"/>
        </w:rPr>
        <w:t>laninator3000</w:t>
      </w:r>
      <w:bookmarkEnd w:id="9"/>
    </w:p>
    <w:p w14:paraId="785AD4EA" w14:textId="77777777" w:rsidR="009A1E0C" w:rsidRPr="00415352" w:rsidRDefault="009A1E0C" w:rsidP="009A1E0C">
      <w:pPr>
        <w:rPr>
          <w:b/>
          <w:bCs/>
          <w:lang w:val="en-GB"/>
        </w:rPr>
      </w:pPr>
      <w:proofErr w:type="spellStart"/>
      <w:r w:rsidRPr="00415352">
        <w:rPr>
          <w:b/>
          <w:bCs/>
          <w:lang w:val="en-GB"/>
        </w:rPr>
        <w:t>Empfohlenes</w:t>
      </w:r>
      <w:proofErr w:type="spellEnd"/>
      <w:r w:rsidRPr="00415352">
        <w:rPr>
          <w:b/>
          <w:bCs/>
          <w:lang w:val="en-GB"/>
        </w:rPr>
        <w:t xml:space="preserve"> </w:t>
      </w:r>
      <w:proofErr w:type="spellStart"/>
      <w:r w:rsidRPr="00415352">
        <w:rPr>
          <w:b/>
          <w:bCs/>
          <w:lang w:val="en-GB"/>
        </w:rPr>
        <w:t>Betriebssystem</w:t>
      </w:r>
      <w:proofErr w:type="spellEnd"/>
      <w:r w:rsidRPr="00415352">
        <w:rPr>
          <w:b/>
          <w:bCs/>
          <w:lang w:val="en-GB"/>
        </w:rPr>
        <w:t>: Linux</w:t>
      </w:r>
    </w:p>
    <w:p w14:paraId="4FA70579" w14:textId="77777777" w:rsidR="009A1E0C" w:rsidRPr="00D077A7" w:rsidRDefault="009A1E0C" w:rsidP="009A1E0C">
      <w:pPr>
        <w:rPr>
          <w:b/>
          <w:bCs/>
        </w:rPr>
      </w:pPr>
      <w:r w:rsidRPr="00D077A7">
        <w:rPr>
          <w:b/>
          <w:bCs/>
        </w:rPr>
        <w:t>Benötigte Datenbank: MySQL (MySQL-Server) neuste Version</w:t>
      </w:r>
    </w:p>
    <w:p w14:paraId="2637151B" w14:textId="20F30E96" w:rsidR="009A1E0C" w:rsidRDefault="009A1E0C" w:rsidP="009A1E0C">
      <w:pPr>
        <w:rPr>
          <w:b/>
          <w:bCs/>
        </w:rPr>
      </w:pPr>
      <w:r w:rsidRPr="00D077A7">
        <w:rPr>
          <w:b/>
          <w:bCs/>
        </w:rPr>
        <w:t xml:space="preserve">Optionale Tools: MySQL </w:t>
      </w:r>
      <w:proofErr w:type="spellStart"/>
      <w:r w:rsidRPr="00D077A7">
        <w:rPr>
          <w:b/>
          <w:bCs/>
        </w:rPr>
        <w:t>Workbench</w:t>
      </w:r>
      <w:proofErr w:type="spellEnd"/>
    </w:p>
    <w:p w14:paraId="2A3174F7" w14:textId="6874C30A" w:rsidR="009A1E0C" w:rsidRDefault="009A1E0C" w:rsidP="009A1E0C">
      <w:pPr>
        <w:spacing w:line="360" w:lineRule="auto"/>
      </w:pPr>
      <w:r>
        <w:t xml:space="preserve">Bevor Sie das System starten, ist es wichtig, dass der MySQL Server läuft. Um das System bestmöglich testen zu können, empfehlen wir Ihnen, die mit zur Verfügung gestellten MySQL Daten zu nutzen. </w:t>
      </w:r>
      <w:r w:rsidR="00D83DDD">
        <w:t xml:space="preserve">Bitte führen </w:t>
      </w:r>
      <w:r w:rsidR="006C7909">
        <w:t xml:space="preserve">Sie </w:t>
      </w:r>
      <w:r>
        <w:t xml:space="preserve">erst die Datei </w:t>
      </w:r>
      <w:proofErr w:type="spellStart"/>
      <w:r w:rsidR="00BC7BDC">
        <w:t>DB_Schwietzer</w:t>
      </w:r>
      <w:proofErr w:type="spellEnd"/>
      <w:r>
        <w:t xml:space="preserve"> aus und danach die Datei </w:t>
      </w:r>
      <w:proofErr w:type="spellStart"/>
      <w:r w:rsidR="00F6325D">
        <w:t>Testdaten_</w:t>
      </w:r>
      <w:r w:rsidR="00ED0FE0">
        <w:t>Schwietzer</w:t>
      </w:r>
      <w:proofErr w:type="spellEnd"/>
      <w:r w:rsidR="00D83DDD">
        <w:t>.</w:t>
      </w:r>
      <w:r>
        <w:t xml:space="preserve"> Sind nun alle Daten abgespeichert, ist es wichtig, dass Sie die richtigen Parameter im Code selbst eingetragen werden. Wir empfehlen Ihnen, über die MySQL </w:t>
      </w:r>
      <w:proofErr w:type="spellStart"/>
      <w:r>
        <w:t>Workbench</w:t>
      </w:r>
      <w:proofErr w:type="spellEnd"/>
      <w:r>
        <w:t xml:space="preserve"> eine neue Connection zu erstellen und sich an den bereits codierten Daten zu orientieren. In diesem Fall wäre es:</w:t>
      </w:r>
    </w:p>
    <w:p w14:paraId="4660FE7F" w14:textId="77777777" w:rsidR="009A1E0C" w:rsidRDefault="009A1E0C" w:rsidP="009A1E0C">
      <w:pPr>
        <w:pStyle w:val="Listenabsatz"/>
        <w:numPr>
          <w:ilvl w:val="0"/>
          <w:numId w:val="30"/>
        </w:numPr>
        <w:spacing w:after="160" w:line="360" w:lineRule="auto"/>
        <w:rPr>
          <w:lang w:val="en-GB"/>
        </w:rPr>
      </w:pPr>
      <w:proofErr w:type="spellStart"/>
      <w:r w:rsidRPr="21A0C080">
        <w:rPr>
          <w:lang w:val="en-GB"/>
        </w:rPr>
        <w:t>url</w:t>
      </w:r>
      <w:proofErr w:type="spellEnd"/>
      <w:r w:rsidRPr="21A0C080">
        <w:rPr>
          <w:lang w:val="en-GB"/>
        </w:rPr>
        <w:t>=</w:t>
      </w:r>
      <w:proofErr w:type="spellStart"/>
      <w:proofErr w:type="gramStart"/>
      <w:r w:rsidRPr="21A0C080">
        <w:rPr>
          <w:lang w:val="en-GB"/>
        </w:rPr>
        <w:t>jdbc:mysql</w:t>
      </w:r>
      <w:proofErr w:type="spellEnd"/>
      <w:r w:rsidRPr="21A0C080">
        <w:rPr>
          <w:lang w:val="en-GB"/>
        </w:rPr>
        <w:t>://localhost:3306/</w:t>
      </w:r>
      <w:proofErr w:type="spellStart"/>
      <w:r w:rsidRPr="21A0C080">
        <w:rPr>
          <w:lang w:val="en-GB"/>
        </w:rPr>
        <w:t>db_planinator</w:t>
      </w:r>
      <w:proofErr w:type="spellEnd"/>
      <w:proofErr w:type="gramEnd"/>
    </w:p>
    <w:p w14:paraId="12103504" w14:textId="77777777" w:rsidR="009A1E0C" w:rsidRDefault="009A1E0C" w:rsidP="009A1E0C">
      <w:pPr>
        <w:pStyle w:val="Listenabsatz"/>
        <w:numPr>
          <w:ilvl w:val="0"/>
          <w:numId w:val="30"/>
        </w:numPr>
        <w:spacing w:after="160" w:line="360" w:lineRule="auto"/>
        <w:rPr>
          <w:lang w:val="en-GB"/>
        </w:rPr>
      </w:pPr>
      <w:r w:rsidRPr="21A0C080">
        <w:rPr>
          <w:lang w:val="en-GB"/>
        </w:rPr>
        <w:t>username=root</w:t>
      </w:r>
    </w:p>
    <w:p w14:paraId="12CE9CFE" w14:textId="77777777" w:rsidR="009A1E0C" w:rsidRDefault="009A1E0C" w:rsidP="009A1E0C">
      <w:pPr>
        <w:pStyle w:val="Listenabsatz"/>
        <w:numPr>
          <w:ilvl w:val="0"/>
          <w:numId w:val="30"/>
        </w:numPr>
        <w:spacing w:after="160" w:line="360" w:lineRule="auto"/>
        <w:rPr>
          <w:lang w:val="en-GB"/>
        </w:rPr>
      </w:pPr>
      <w:r w:rsidRPr="21A0C080">
        <w:rPr>
          <w:lang w:val="en-GB"/>
        </w:rPr>
        <w:t>password=</w:t>
      </w:r>
      <w:proofErr w:type="spellStart"/>
      <w:r w:rsidRPr="21A0C080">
        <w:rPr>
          <w:lang w:val="en-GB"/>
        </w:rPr>
        <w:t>Sonne</w:t>
      </w:r>
      <w:proofErr w:type="spellEnd"/>
    </w:p>
    <w:p w14:paraId="1B697B24" w14:textId="77777777" w:rsidR="009A1E0C" w:rsidRDefault="009A1E0C" w:rsidP="009A1E0C">
      <w:pPr>
        <w:spacing w:line="360" w:lineRule="auto"/>
      </w:pPr>
      <w:r w:rsidRPr="21A0C080">
        <w:t xml:space="preserve">Sollte dies nicht möglich sein für Sie, dann können </w:t>
      </w:r>
      <w:r>
        <w:t>S</w:t>
      </w:r>
      <w:r w:rsidRPr="21A0C080">
        <w:t xml:space="preserve">ie auch die Parameter nach ihrer Verbindung umcodieren. Es ist wichtig, dass Sie an beiden Stellen im Code dies tun. Einmal in der </w:t>
      </w:r>
      <w:proofErr w:type="spellStart"/>
      <w:proofErr w:type="gramStart"/>
      <w:r w:rsidRPr="21A0C080">
        <w:t>application.properties</w:t>
      </w:r>
      <w:proofErr w:type="spellEnd"/>
      <w:proofErr w:type="gramEnd"/>
      <w:r w:rsidRPr="21A0C080">
        <w:t xml:space="preserve"> File und ebenfalls in der </w:t>
      </w:r>
      <w:proofErr w:type="spellStart"/>
      <w:r w:rsidRPr="21A0C080">
        <w:t>ConnectionSQL</w:t>
      </w:r>
      <w:proofErr w:type="spellEnd"/>
      <w:r w:rsidRPr="21A0C080">
        <w:t xml:space="preserve"> Klasse.</w:t>
      </w:r>
    </w:p>
    <w:p w14:paraId="6D2E1BCF" w14:textId="77777777" w:rsidR="009A1E0C" w:rsidRPr="005511A0" w:rsidRDefault="009A1E0C" w:rsidP="009A1E0C">
      <w:pPr>
        <w:spacing w:line="360" w:lineRule="auto"/>
      </w:pPr>
      <w:r>
        <w:t xml:space="preserve">Läuft der MySQL Server mit den Beispieldaten und wurde je nach dem, die Datenbank Parameter richtig angepasst, dann können wir nun das System starten. Nach dem Sie die Zipdatei heruntergeladen habe, extrahieren Sie bitte diese an ihrem Wunschort. </w:t>
      </w:r>
    </w:p>
    <w:p w14:paraId="66401BAF" w14:textId="77777777" w:rsidR="009A1E0C" w:rsidRDefault="009A1E0C" w:rsidP="009A1E0C">
      <w:pPr>
        <w:spacing w:line="360" w:lineRule="auto"/>
      </w:pPr>
    </w:p>
    <w:p w14:paraId="34D2EC30" w14:textId="77777777" w:rsidR="00EE5608" w:rsidRPr="00EE5608" w:rsidRDefault="00EE5608" w:rsidP="00D83DDD">
      <w:pPr>
        <w:spacing w:line="360" w:lineRule="auto"/>
        <w:rPr>
          <w:u w:val="single"/>
        </w:rPr>
      </w:pPr>
      <w:r w:rsidRPr="00EE5608">
        <w:rPr>
          <w:u w:val="single"/>
        </w:rPr>
        <w:t>Für Linux:</w:t>
      </w:r>
    </w:p>
    <w:p w14:paraId="38A5D6C4" w14:textId="7CA9FF30" w:rsidR="00D83DDD" w:rsidRDefault="00D83DDD" w:rsidP="00D83DDD">
      <w:pPr>
        <w:spacing w:line="360" w:lineRule="auto"/>
      </w:pPr>
      <w:r>
        <w:t>Öffnen Sie nun ein Terminal im Ordner „</w:t>
      </w:r>
      <w:proofErr w:type="spellStart"/>
      <w:r w:rsidRPr="00723919">
        <w:t>Budgetmanagement_System_Main</w:t>
      </w:r>
      <w:proofErr w:type="spellEnd"/>
      <w:r>
        <w:t>“ oder navigieren sie sich dahin. Mit dem Befehl: „</w:t>
      </w:r>
      <w:proofErr w:type="spellStart"/>
      <w:r w:rsidRPr="007901AA">
        <w:t>mvn</w:t>
      </w:r>
      <w:proofErr w:type="spellEnd"/>
      <w:r w:rsidRPr="007901AA">
        <w:t xml:space="preserve"> </w:t>
      </w:r>
      <w:proofErr w:type="spellStart"/>
      <w:r w:rsidRPr="007901AA">
        <w:t>spring-</w:t>
      </w:r>
      <w:proofErr w:type="gramStart"/>
      <w:r w:rsidRPr="007901AA">
        <w:t>boot:run</w:t>
      </w:r>
      <w:proofErr w:type="spellEnd"/>
      <w:proofErr w:type="gramEnd"/>
      <w:r>
        <w:t xml:space="preserve">“ starten sie das Programm. </w:t>
      </w:r>
    </w:p>
    <w:p w14:paraId="6D214FEA" w14:textId="31BFD0C8" w:rsidR="00EE5608" w:rsidRPr="004253E6" w:rsidRDefault="004253E6" w:rsidP="00D83DDD">
      <w:pPr>
        <w:spacing w:line="360" w:lineRule="auto"/>
        <w:rPr>
          <w:u w:val="single"/>
        </w:rPr>
      </w:pPr>
      <w:r w:rsidRPr="004253E6">
        <w:rPr>
          <w:u w:val="single"/>
        </w:rPr>
        <w:t>Für Windows:</w:t>
      </w:r>
    </w:p>
    <w:p w14:paraId="51D3AA8C" w14:textId="77777777" w:rsidR="00173502" w:rsidRDefault="002C0322" w:rsidP="008F7E8E">
      <w:pPr>
        <w:spacing w:line="360" w:lineRule="auto"/>
      </w:pPr>
      <w:r>
        <w:t>Installieren Sie sich bitte</w:t>
      </w:r>
      <w:r w:rsidR="00301D77">
        <w:t xml:space="preserve"> eine aktuelle</w:t>
      </w:r>
      <w:r w:rsidR="00E14A91">
        <w:t xml:space="preserve"> Version der</w:t>
      </w:r>
      <w:r>
        <w:t xml:space="preserve"> </w:t>
      </w:r>
      <w:proofErr w:type="spellStart"/>
      <w:r>
        <w:t>Inte</w:t>
      </w:r>
      <w:r w:rsidR="00D45507">
        <w:t>llij</w:t>
      </w:r>
      <w:proofErr w:type="spellEnd"/>
      <w:r w:rsidR="00E14A91">
        <w:t xml:space="preserve"> IDE. </w:t>
      </w:r>
      <w:r w:rsidR="006047F5">
        <w:t>Hier öffnen Sie nun das Projek</w:t>
      </w:r>
      <w:r w:rsidR="00F10300">
        <w:t>t über „File“</w:t>
      </w:r>
      <w:r w:rsidR="00B23EC6">
        <w:rPr>
          <w:rFonts w:ascii="Wingdings" w:eastAsia="Wingdings" w:hAnsi="Wingdings" w:cs="Wingdings"/>
        </w:rPr>
        <w:sym w:font="Wingdings" w:char="F0E0"/>
      </w:r>
      <w:r w:rsidR="00B23EC6">
        <w:t>“Open</w:t>
      </w:r>
      <w:r w:rsidR="001A51FA">
        <w:t>“</w:t>
      </w:r>
      <w:r w:rsidR="007958E6">
        <w:t xml:space="preserve">. </w:t>
      </w:r>
    </w:p>
    <w:p w14:paraId="27E80A1D" w14:textId="117ACB33" w:rsidR="00173502" w:rsidRDefault="00243168" w:rsidP="008F7E8E">
      <w:pPr>
        <w:spacing w:line="360" w:lineRule="auto"/>
      </w:pPr>
      <w:r>
        <w:t>Nachdem Sie das Projekt eingebunden haben, laden Sie bitte</w:t>
      </w:r>
      <w:r w:rsidR="00A85972">
        <w:t xml:space="preserve"> </w:t>
      </w:r>
      <w:r>
        <w:t xml:space="preserve">das Maven </w:t>
      </w:r>
      <w:proofErr w:type="spellStart"/>
      <w:r>
        <w:t>Scrip</w:t>
      </w:r>
      <w:r w:rsidR="00497289">
        <w:t>t</w:t>
      </w:r>
      <w:proofErr w:type="spellEnd"/>
      <w:r w:rsidR="00A85972">
        <w:t xml:space="preserve">, siehe </w:t>
      </w:r>
      <w:r w:rsidR="004020BF">
        <w:t>Abb.</w:t>
      </w:r>
      <w:r w:rsidR="00A85972">
        <w:t xml:space="preserve"> </w:t>
      </w:r>
      <w:r w:rsidR="00F11706">
        <w:t>7</w:t>
      </w:r>
      <w:r>
        <w:t>.</w:t>
      </w:r>
    </w:p>
    <w:p w14:paraId="22FC4929" w14:textId="77777777" w:rsidR="0025386D" w:rsidRDefault="00173502" w:rsidP="0025386D">
      <w:pPr>
        <w:keepNext/>
        <w:spacing w:line="360" w:lineRule="auto"/>
        <w:jc w:val="center"/>
      </w:pPr>
      <w:r>
        <w:rPr>
          <w:noProof/>
        </w:rPr>
        <w:lastRenderedPageBreak/>
        <w:drawing>
          <wp:inline distT="0" distB="0" distL="0" distR="0" wp14:anchorId="4415A20B" wp14:editId="0CF654E5">
            <wp:extent cx="3514725" cy="1314450"/>
            <wp:effectExtent l="0" t="0" r="9525" b="0"/>
            <wp:docPr id="453" name="Grafik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14725" cy="1314450"/>
                    </a:xfrm>
                    <a:prstGeom prst="rect">
                      <a:avLst/>
                    </a:prstGeom>
                  </pic:spPr>
                </pic:pic>
              </a:graphicData>
            </a:graphic>
          </wp:inline>
        </w:drawing>
      </w:r>
    </w:p>
    <w:p w14:paraId="79384FA3" w14:textId="3F7164E8" w:rsidR="00173502" w:rsidRDefault="0025386D" w:rsidP="0025386D">
      <w:pPr>
        <w:pStyle w:val="Beschriftung"/>
        <w:jc w:val="center"/>
      </w:pPr>
      <w:r>
        <w:t xml:space="preserve">Abbildung </w:t>
      </w:r>
      <w:r w:rsidR="004B31C7">
        <w:fldChar w:fldCharType="begin"/>
      </w:r>
      <w:r w:rsidR="004B31C7">
        <w:instrText xml:space="preserve"> SEQ Abbildung \* ARABIC </w:instrText>
      </w:r>
      <w:r w:rsidR="004B31C7">
        <w:fldChar w:fldCharType="separate"/>
      </w:r>
      <w:r>
        <w:rPr>
          <w:noProof/>
        </w:rPr>
        <w:t>7</w:t>
      </w:r>
      <w:r w:rsidR="004B31C7">
        <w:rPr>
          <w:noProof/>
        </w:rPr>
        <w:fldChar w:fldCharType="end"/>
      </w:r>
      <w:r>
        <w:t xml:space="preserve">: </w:t>
      </w:r>
      <w:r w:rsidRPr="001B0379">
        <w:t xml:space="preserve">Maven </w:t>
      </w:r>
      <w:proofErr w:type="spellStart"/>
      <w:r w:rsidRPr="001B0379">
        <w:t>Build</w:t>
      </w:r>
      <w:proofErr w:type="spellEnd"/>
      <w:r w:rsidRPr="001B0379">
        <w:t xml:space="preserve"> laden</w:t>
      </w:r>
    </w:p>
    <w:p w14:paraId="02682DDA" w14:textId="3EACD82C" w:rsidR="00497289" w:rsidRDefault="00497289" w:rsidP="00497289">
      <w:r>
        <w:rPr>
          <w:lang w:eastAsia="en-US"/>
        </w:rPr>
        <w:t xml:space="preserve">Anschließend </w:t>
      </w:r>
      <w:r w:rsidR="007958E6">
        <w:t xml:space="preserve">öffnen Sie </w:t>
      </w:r>
      <w:r w:rsidR="00651422">
        <w:t xml:space="preserve">das Projekt links in der Übersicht und </w:t>
      </w:r>
      <w:r w:rsidR="001D497A">
        <w:t>öffnen</w:t>
      </w:r>
      <w:r w:rsidR="006D3E52">
        <w:t xml:space="preserve"> dort die </w:t>
      </w:r>
      <w:r w:rsidR="001D497A">
        <w:t xml:space="preserve">Java Datei </w:t>
      </w:r>
      <w:r w:rsidR="001D497A" w:rsidRPr="001D497A">
        <w:t>BudgetsystemApplication</w:t>
      </w:r>
      <w:r w:rsidR="001D497A">
        <w:t>.java</w:t>
      </w:r>
      <w:r>
        <w:t>(</w:t>
      </w:r>
      <w:r w:rsidR="00D843D6" w:rsidRPr="00D843D6">
        <w:t>src/main/java/lahmmp/budget/BudgetsystemApplication.java</w:t>
      </w:r>
      <w:r w:rsidR="00D843D6">
        <w:t>).</w:t>
      </w:r>
      <w:r>
        <w:t xml:space="preserve"> Hier müssen Sie als nächstes </w:t>
      </w:r>
      <w:r w:rsidR="00642219">
        <w:t>bestätigen, dass das Maven Project ordnungsgemäß ist und sie diesem vertrauen.</w:t>
      </w:r>
    </w:p>
    <w:p w14:paraId="63E2B795" w14:textId="77777777" w:rsidR="0025386D" w:rsidRDefault="00642219" w:rsidP="0025386D">
      <w:pPr>
        <w:keepNext/>
        <w:jc w:val="center"/>
      </w:pPr>
      <w:r>
        <w:rPr>
          <w:noProof/>
        </w:rPr>
        <w:drawing>
          <wp:inline distT="0" distB="0" distL="0" distR="0" wp14:anchorId="5F1F3207" wp14:editId="4ACF10D5">
            <wp:extent cx="2447925" cy="1285875"/>
            <wp:effectExtent l="0" t="0" r="9525" b="9525"/>
            <wp:docPr id="456" name="Grafik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447925" cy="1285875"/>
                    </a:xfrm>
                    <a:prstGeom prst="rect">
                      <a:avLst/>
                    </a:prstGeom>
                  </pic:spPr>
                </pic:pic>
              </a:graphicData>
            </a:graphic>
          </wp:inline>
        </w:drawing>
      </w:r>
    </w:p>
    <w:p w14:paraId="02E83577" w14:textId="2E2C4C79" w:rsidR="00497289" w:rsidRDefault="0025386D" w:rsidP="0025386D">
      <w:pPr>
        <w:pStyle w:val="Beschriftung"/>
        <w:jc w:val="center"/>
      </w:pPr>
      <w:r>
        <w:t xml:space="preserve">Abbildung </w:t>
      </w:r>
      <w:r w:rsidR="004B31C7">
        <w:fldChar w:fldCharType="begin"/>
      </w:r>
      <w:r w:rsidR="004B31C7">
        <w:instrText xml:space="preserve"> SEQ Abbildung \* ARABIC </w:instrText>
      </w:r>
      <w:r w:rsidR="004B31C7">
        <w:fldChar w:fldCharType="separate"/>
      </w:r>
      <w:r>
        <w:rPr>
          <w:noProof/>
        </w:rPr>
        <w:t>8</w:t>
      </w:r>
      <w:r w:rsidR="004B31C7">
        <w:rPr>
          <w:noProof/>
        </w:rPr>
        <w:fldChar w:fldCharType="end"/>
      </w:r>
      <w:r>
        <w:t xml:space="preserve">: </w:t>
      </w:r>
      <w:r w:rsidRPr="00A50681">
        <w:t>Maven Project vertrauen</w:t>
      </w:r>
    </w:p>
    <w:p w14:paraId="2F66866F" w14:textId="2928602C" w:rsidR="004253E6" w:rsidRDefault="007E77FE" w:rsidP="00497289">
      <w:r>
        <w:t>I</w:t>
      </w:r>
      <w:r w:rsidR="00651422">
        <w:t xml:space="preserve">nstallieren Sie </w:t>
      </w:r>
      <w:r w:rsidR="00642219">
        <w:t xml:space="preserve">zuletzt, falls benötigt </w:t>
      </w:r>
      <w:r w:rsidR="00651422">
        <w:t xml:space="preserve">etwaige </w:t>
      </w:r>
      <w:r w:rsidR="0096658B">
        <w:t>notwendige Plugins</w:t>
      </w:r>
      <w:r>
        <w:t xml:space="preserve">, wie etwa </w:t>
      </w:r>
      <w:r w:rsidR="006D3E52">
        <w:t>das</w:t>
      </w:r>
      <w:r>
        <w:t xml:space="preserve"> J</w:t>
      </w:r>
      <w:r w:rsidR="006D3E52">
        <w:t>DK</w:t>
      </w:r>
      <w:r w:rsidR="0096658B">
        <w:t xml:space="preserve">. Haben Sie alles vorbereitet klicken Sie bitte auf den Playbutton, siehe Bild </w:t>
      </w:r>
      <w:r w:rsidR="00EF461F">
        <w:t>rot umrandet</w:t>
      </w:r>
      <w:r w:rsidR="0096658B">
        <w:t>.</w:t>
      </w:r>
    </w:p>
    <w:p w14:paraId="5EB17D9E" w14:textId="77777777" w:rsidR="0025386D" w:rsidRDefault="00EF461F" w:rsidP="0025386D">
      <w:pPr>
        <w:keepNext/>
        <w:spacing w:line="360" w:lineRule="auto"/>
        <w:jc w:val="center"/>
      </w:pPr>
      <w:r>
        <w:rPr>
          <w:noProof/>
        </w:rPr>
        <w:drawing>
          <wp:inline distT="0" distB="0" distL="0" distR="0" wp14:anchorId="5977DF77" wp14:editId="54FC56D5">
            <wp:extent cx="5732145" cy="495300"/>
            <wp:effectExtent l="0" t="0" r="1905"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2145" cy="495300"/>
                    </a:xfrm>
                    <a:prstGeom prst="rect">
                      <a:avLst/>
                    </a:prstGeom>
                    <a:noFill/>
                    <a:ln>
                      <a:noFill/>
                    </a:ln>
                  </pic:spPr>
                </pic:pic>
              </a:graphicData>
            </a:graphic>
          </wp:inline>
        </w:drawing>
      </w:r>
    </w:p>
    <w:p w14:paraId="0F20B0AB" w14:textId="5A3425BB" w:rsidR="00642219" w:rsidRPr="0025386D" w:rsidRDefault="0025386D" w:rsidP="0025386D">
      <w:pPr>
        <w:pStyle w:val="Beschriftung"/>
        <w:jc w:val="center"/>
      </w:pPr>
      <w:r>
        <w:t xml:space="preserve">Abbildung </w:t>
      </w:r>
      <w:r w:rsidR="004B31C7">
        <w:fldChar w:fldCharType="begin"/>
      </w:r>
      <w:r w:rsidR="004B31C7">
        <w:instrText xml:space="preserve"> SEQ Abbildung \* ARABIC </w:instrText>
      </w:r>
      <w:r w:rsidR="004B31C7">
        <w:fldChar w:fldCharType="separate"/>
      </w:r>
      <w:r>
        <w:rPr>
          <w:noProof/>
        </w:rPr>
        <w:t>9</w:t>
      </w:r>
      <w:r w:rsidR="004B31C7">
        <w:rPr>
          <w:noProof/>
        </w:rPr>
        <w:fldChar w:fldCharType="end"/>
      </w:r>
      <w:r>
        <w:t xml:space="preserve">: </w:t>
      </w:r>
      <w:r w:rsidRPr="0043222F">
        <w:t>Playbutton</w:t>
      </w:r>
    </w:p>
    <w:p w14:paraId="1291DF5E" w14:textId="7B9E6614" w:rsidR="00BF21CF" w:rsidRPr="00536C0C" w:rsidRDefault="00536C0C" w:rsidP="008F7E8E">
      <w:pPr>
        <w:rPr>
          <w:u w:val="single"/>
          <w:lang w:eastAsia="en-US"/>
        </w:rPr>
      </w:pPr>
      <w:r w:rsidRPr="00536C0C">
        <w:rPr>
          <w:u w:val="single"/>
          <w:lang w:eastAsia="en-US"/>
        </w:rPr>
        <w:t>Webseite öffnen:</w:t>
      </w:r>
    </w:p>
    <w:p w14:paraId="6A0D0AFE" w14:textId="6116ED20" w:rsidR="00536C0C" w:rsidRDefault="00536C0C" w:rsidP="008F7E8E">
      <w:pPr>
        <w:rPr>
          <w:lang w:eastAsia="en-US"/>
        </w:rPr>
      </w:pPr>
      <w:r w:rsidRPr="00536C0C">
        <w:rPr>
          <w:lang w:eastAsia="en-US"/>
        </w:rPr>
        <w:t xml:space="preserve">Das System läuft von Haus aus auf den Port 8080. Sollten bereits andere Dienste auf diesen Port laufen haben, ist es möglich den Port zu ändern. Um Ihren Wunsch Port auszuwählen, tragen Sie in der </w:t>
      </w:r>
      <w:proofErr w:type="spellStart"/>
      <w:proofErr w:type="gramStart"/>
      <w:r w:rsidRPr="00536C0C">
        <w:rPr>
          <w:lang w:eastAsia="en-US"/>
        </w:rPr>
        <w:t>application.properties</w:t>
      </w:r>
      <w:proofErr w:type="spellEnd"/>
      <w:proofErr w:type="gramEnd"/>
      <w:r w:rsidRPr="00536C0C">
        <w:rPr>
          <w:lang w:eastAsia="en-US"/>
        </w:rPr>
        <w:t xml:space="preserve"> ein: „</w:t>
      </w:r>
      <w:proofErr w:type="spellStart"/>
      <w:r w:rsidRPr="00536C0C">
        <w:rPr>
          <w:lang w:eastAsia="en-US"/>
        </w:rPr>
        <w:t>server.port</w:t>
      </w:r>
      <w:proofErr w:type="spellEnd"/>
      <w:r w:rsidRPr="00536C0C">
        <w:rPr>
          <w:lang w:eastAsia="en-US"/>
        </w:rPr>
        <w:t xml:space="preserve">=[Port]“. Öffnen Sie nun Ihren Wunschbrowser und öffnen sie den </w:t>
      </w:r>
      <w:proofErr w:type="spellStart"/>
      <w:r w:rsidRPr="00536C0C">
        <w:rPr>
          <w:lang w:eastAsia="en-US"/>
        </w:rPr>
        <w:t>Localhost</w:t>
      </w:r>
      <w:proofErr w:type="spellEnd"/>
      <w:r w:rsidRPr="00536C0C">
        <w:rPr>
          <w:lang w:eastAsia="en-US"/>
        </w:rPr>
        <w:t xml:space="preserve"> </w:t>
      </w:r>
      <w:proofErr w:type="gramStart"/>
      <w:r w:rsidRPr="00536C0C">
        <w:rPr>
          <w:lang w:eastAsia="en-US"/>
        </w:rPr>
        <w:t>mit ihren ausgewählten Port</w:t>
      </w:r>
      <w:proofErr w:type="gramEnd"/>
      <w:r w:rsidRPr="00536C0C">
        <w:rPr>
          <w:lang w:eastAsia="en-US"/>
        </w:rPr>
        <w:t>.</w:t>
      </w:r>
    </w:p>
    <w:p w14:paraId="313A0841" w14:textId="7AD601AF" w:rsidR="00D843D6" w:rsidRDefault="00D843D6" w:rsidP="008F7E8E">
      <w:pPr>
        <w:rPr>
          <w:u w:val="single"/>
          <w:lang w:eastAsia="en-US"/>
        </w:rPr>
      </w:pPr>
      <w:r w:rsidRPr="00D843D6">
        <w:rPr>
          <w:u w:val="single"/>
          <w:lang w:eastAsia="en-US"/>
        </w:rPr>
        <w:t>Support:</w:t>
      </w:r>
    </w:p>
    <w:p w14:paraId="7A848362" w14:textId="7AD6D338" w:rsidR="00D843D6" w:rsidRPr="00D843D6" w:rsidRDefault="00D843D6" w:rsidP="008F7E8E">
      <w:pPr>
        <w:rPr>
          <w:lang w:eastAsia="en-US"/>
        </w:rPr>
      </w:pPr>
      <w:r>
        <w:rPr>
          <w:lang w:eastAsia="en-US"/>
        </w:rPr>
        <w:t xml:space="preserve">Sollte das Programm nicht starten, melden Sie sich bitte bei dem </w:t>
      </w:r>
      <w:proofErr w:type="spellStart"/>
      <w:r>
        <w:rPr>
          <w:lang w:eastAsia="en-US"/>
        </w:rPr>
        <w:t>Product</w:t>
      </w:r>
      <w:proofErr w:type="spellEnd"/>
      <w:r>
        <w:rPr>
          <w:lang w:eastAsia="en-US"/>
        </w:rPr>
        <w:t xml:space="preserve"> Owner Adam Weinschenk. </w:t>
      </w:r>
    </w:p>
    <w:p w14:paraId="6FE9D1FA" w14:textId="77777777" w:rsidR="009A1E0C" w:rsidRPr="005511A0" w:rsidRDefault="009A1E0C" w:rsidP="009A1E0C">
      <w:pPr>
        <w:spacing w:line="360" w:lineRule="auto"/>
      </w:pPr>
    </w:p>
    <w:p w14:paraId="255BFAA9" w14:textId="77777777" w:rsidR="003F328F" w:rsidRPr="00EA38B4" w:rsidRDefault="003F328F" w:rsidP="00EA38B4"/>
    <w:p w14:paraId="586A4203" w14:textId="77777777" w:rsidR="00BB0C3E" w:rsidRDefault="00BB0C3E">
      <w:r>
        <w:br w:type="page"/>
      </w:r>
    </w:p>
    <w:p w14:paraId="7D5B6264" w14:textId="57A20BC1" w:rsidR="00EF1BD9" w:rsidRPr="00EF1BD9" w:rsidRDefault="003F328F" w:rsidP="00EF1BD9">
      <w:pPr>
        <w:pStyle w:val="Special2mitAuflistungImInhaltsverzeichnis"/>
      </w:pPr>
      <w:bookmarkStart w:id="10" w:name="_Toc89013060"/>
      <w:r>
        <w:lastRenderedPageBreak/>
        <w:t xml:space="preserve">Review </w:t>
      </w:r>
      <w:r w:rsidR="003234C4">
        <w:t>(Dozentenansicht)</w:t>
      </w:r>
      <w:bookmarkEnd w:id="10"/>
    </w:p>
    <w:p w14:paraId="68DB1F3E" w14:textId="795F3454" w:rsidR="00F40178" w:rsidRDefault="0029611D" w:rsidP="00BF6B58">
      <w:pPr>
        <w:jc w:val="both"/>
      </w:pPr>
      <w:r w:rsidRPr="0029611D">
        <w:t>In diesem Projekt hatten wir sehr viele verschiedene</w:t>
      </w:r>
      <w:r w:rsidR="00896F78" w:rsidRPr="00896F78">
        <w:t xml:space="preserve"> Punkte welche gut liefen</w:t>
      </w:r>
      <w:r w:rsidR="008D3FC8" w:rsidRPr="008D3FC8">
        <w:t>.</w:t>
      </w:r>
      <w:r w:rsidR="00FC4458" w:rsidRPr="00FC4458">
        <w:t xml:space="preserve"> Zum einen war es die Kommunikation im Team</w:t>
      </w:r>
      <w:r w:rsidR="00CE467A">
        <w:t>.</w:t>
      </w:r>
      <w:r w:rsidR="0027381C" w:rsidRPr="0027381C">
        <w:t xml:space="preserve"> Diese hat über Teams sowie</w:t>
      </w:r>
      <w:r w:rsidR="00CE467A">
        <w:t>,</w:t>
      </w:r>
      <w:r w:rsidR="0027381C" w:rsidRPr="0027381C">
        <w:t xml:space="preserve"> über </w:t>
      </w:r>
      <w:r w:rsidR="004D16FB">
        <w:t>W</w:t>
      </w:r>
      <w:r w:rsidR="004D16FB" w:rsidRPr="0027381C">
        <w:t>hatsApp</w:t>
      </w:r>
      <w:r w:rsidR="0027381C" w:rsidRPr="0027381C">
        <w:t xml:space="preserve"> sehr gut funktioniert</w:t>
      </w:r>
      <w:r w:rsidR="00CE467A">
        <w:t>.</w:t>
      </w:r>
      <w:r w:rsidR="0027381C" w:rsidRPr="0027381C">
        <w:t xml:space="preserve"> </w:t>
      </w:r>
      <w:r w:rsidR="00CE467A">
        <w:t>J</w:t>
      </w:r>
      <w:r w:rsidR="0027381C" w:rsidRPr="0027381C">
        <w:t xml:space="preserve">eder </w:t>
      </w:r>
      <w:r w:rsidR="00393F52">
        <w:t>stand</w:t>
      </w:r>
      <w:r w:rsidR="0027381C" w:rsidRPr="0027381C">
        <w:t xml:space="preserve"> fast immer zur </w:t>
      </w:r>
      <w:r w:rsidR="000449BC" w:rsidRPr="0027381C">
        <w:t>Verfügung,</w:t>
      </w:r>
      <w:r w:rsidR="0027381C" w:rsidRPr="0027381C">
        <w:t xml:space="preserve"> wenn </w:t>
      </w:r>
      <w:r w:rsidR="005738E9">
        <w:t xml:space="preserve">er </w:t>
      </w:r>
      <w:r w:rsidR="000D6E68" w:rsidRPr="0027381C">
        <w:t>braucht</w:t>
      </w:r>
      <w:r w:rsidR="005738E9">
        <w:t xml:space="preserve"> wurde</w:t>
      </w:r>
      <w:r w:rsidR="000B1867" w:rsidRPr="000B1867">
        <w:t>.</w:t>
      </w:r>
      <w:r w:rsidR="00CE467A">
        <w:t xml:space="preserve"> </w:t>
      </w:r>
      <w:r w:rsidR="00696052" w:rsidRPr="00696052">
        <w:t xml:space="preserve">Dazu muss </w:t>
      </w:r>
      <w:r w:rsidR="005738E9">
        <w:t>gesagt werden,</w:t>
      </w:r>
      <w:r w:rsidR="003F18D5" w:rsidRPr="003F18D5">
        <w:t xml:space="preserve"> </w:t>
      </w:r>
      <w:r w:rsidR="007559B7">
        <w:t>d</w:t>
      </w:r>
      <w:r w:rsidR="003F18D5" w:rsidRPr="003F18D5">
        <w:t xml:space="preserve">ass die </w:t>
      </w:r>
      <w:r w:rsidR="007559B7">
        <w:t>Einteilung</w:t>
      </w:r>
      <w:r w:rsidR="003F18D5" w:rsidRPr="003F18D5">
        <w:t xml:space="preserve"> der Verantwortlichkeit</w:t>
      </w:r>
      <w:r w:rsidR="00796860">
        <w:t>en</w:t>
      </w:r>
      <w:r w:rsidR="003C6C8A">
        <w:t>, h</w:t>
      </w:r>
      <w:r w:rsidR="00EE1764" w:rsidRPr="00EE1764">
        <w:t xml:space="preserve">ier auch sehr viel </w:t>
      </w:r>
      <w:r w:rsidR="005738E9">
        <w:t>da</w:t>
      </w:r>
      <w:r w:rsidR="00EE1764" w:rsidRPr="00EE1764">
        <w:t>zu beigetragen h</w:t>
      </w:r>
      <w:r w:rsidR="005738E9">
        <w:t>at.</w:t>
      </w:r>
      <w:r w:rsidR="003C6C8A">
        <w:t xml:space="preserve"> </w:t>
      </w:r>
      <w:r w:rsidR="00EF0EAC" w:rsidRPr="00EF0EAC">
        <w:t>Dadurch</w:t>
      </w:r>
      <w:r w:rsidR="00796860">
        <w:t>,</w:t>
      </w:r>
      <w:r w:rsidR="00EF0EAC" w:rsidRPr="00EF0EAC">
        <w:t xml:space="preserve"> dass wir feste Verantwortlichkeiten für jeden Punkt </w:t>
      </w:r>
      <w:r w:rsidR="005C3069" w:rsidRPr="00EF0EAC">
        <w:t>hatten,</w:t>
      </w:r>
      <w:r w:rsidR="00086950" w:rsidRPr="00086950">
        <w:t xml:space="preserve"> </w:t>
      </w:r>
      <w:r w:rsidR="005C3069" w:rsidRPr="00086950">
        <w:t>konnten</w:t>
      </w:r>
      <w:r w:rsidR="00086950" w:rsidRPr="00086950">
        <w:t xml:space="preserve"> wir direkt</w:t>
      </w:r>
      <w:r w:rsidR="00416EA1" w:rsidRPr="00416EA1">
        <w:t xml:space="preserve"> </w:t>
      </w:r>
      <w:r w:rsidR="00796860">
        <w:t>d</w:t>
      </w:r>
      <w:r w:rsidR="00416EA1" w:rsidRPr="00416EA1">
        <w:t>ie bestimmte Person ansprechen und somit die Kommunikation</w:t>
      </w:r>
      <w:r w:rsidR="005942C4" w:rsidRPr="005942C4">
        <w:t xml:space="preserve"> </w:t>
      </w:r>
      <w:r w:rsidR="00D0311E" w:rsidRPr="005942C4">
        <w:t>auch</w:t>
      </w:r>
      <w:r w:rsidR="005942C4" w:rsidRPr="005942C4">
        <w:t xml:space="preserve"> auf einem Minimum halten</w:t>
      </w:r>
      <w:r w:rsidR="00D0311E" w:rsidRPr="00D0311E">
        <w:t>.</w:t>
      </w:r>
      <w:r w:rsidR="0060692E">
        <w:t xml:space="preserve"> </w:t>
      </w:r>
    </w:p>
    <w:p w14:paraId="6D2D9748" w14:textId="4F065426" w:rsidR="00703A9F" w:rsidRDefault="00412117" w:rsidP="00BF6B58">
      <w:pPr>
        <w:jc w:val="both"/>
      </w:pPr>
      <w:r w:rsidRPr="00412117">
        <w:t>Durch die verschiedenen Verantwortlichkeiten haben wir</w:t>
      </w:r>
      <w:r w:rsidR="00BE1D9E">
        <w:t xml:space="preserve"> es auch geschafft </w:t>
      </w:r>
      <w:r w:rsidR="00796860">
        <w:t>d</w:t>
      </w:r>
      <w:r w:rsidR="005A7D82" w:rsidRPr="005A7D82">
        <w:t>ie Aufgaben</w:t>
      </w:r>
      <w:r w:rsidR="007379B6" w:rsidRPr="007379B6">
        <w:t xml:space="preserve"> </w:t>
      </w:r>
      <w:r w:rsidR="00BE1D9E">
        <w:t>s</w:t>
      </w:r>
      <w:r w:rsidR="007379B6" w:rsidRPr="007379B6">
        <w:t>chnell und schlau zu verteilen</w:t>
      </w:r>
      <w:r w:rsidR="00D22815" w:rsidRPr="00D22815">
        <w:t>.</w:t>
      </w:r>
      <w:r w:rsidR="00BC1BE1" w:rsidRPr="00BC1BE1">
        <w:t xml:space="preserve"> Wir haben</w:t>
      </w:r>
      <w:r w:rsidR="00B5747A">
        <w:t xml:space="preserve"> </w:t>
      </w:r>
      <w:r w:rsidR="00B5747A" w:rsidRPr="00BC1BE1">
        <w:t>uns</w:t>
      </w:r>
      <w:r w:rsidR="00BC1BE1" w:rsidRPr="00BC1BE1">
        <w:t xml:space="preserve"> zur Aufgabenverteilung oft im Team </w:t>
      </w:r>
      <w:r w:rsidR="00907E54" w:rsidRPr="00BC1BE1">
        <w:t>zusammengetroffen</w:t>
      </w:r>
      <w:r w:rsidR="00946464" w:rsidRPr="00946464">
        <w:t xml:space="preserve"> </w:t>
      </w:r>
      <w:r w:rsidR="00907E54">
        <w:t>u</w:t>
      </w:r>
      <w:r w:rsidR="00946464" w:rsidRPr="00946464">
        <w:t xml:space="preserve">nd dann das Ganze </w:t>
      </w:r>
      <w:r w:rsidR="000D6E68">
        <w:t>am Anfang</w:t>
      </w:r>
      <w:r w:rsidR="00946464" w:rsidRPr="00946464">
        <w:t xml:space="preserve"> in </w:t>
      </w:r>
      <w:proofErr w:type="spellStart"/>
      <w:r w:rsidR="00907E54" w:rsidRPr="00C856B0">
        <w:t>Confluence</w:t>
      </w:r>
      <w:proofErr w:type="spellEnd"/>
      <w:r w:rsidR="00907E54" w:rsidRPr="00C856B0">
        <w:t xml:space="preserve"> </w:t>
      </w:r>
      <w:r w:rsidR="00907E54">
        <w:t>od</w:t>
      </w:r>
      <w:r w:rsidR="00A56A18">
        <w:t>e</w:t>
      </w:r>
      <w:r w:rsidR="00907E54">
        <w:t>r</w:t>
      </w:r>
      <w:r w:rsidR="00907E54" w:rsidRPr="00C856B0">
        <w:t xml:space="preserve"> Azure</w:t>
      </w:r>
      <w:r w:rsidR="00907E54">
        <w:t xml:space="preserve"> </w:t>
      </w:r>
      <w:proofErr w:type="spellStart"/>
      <w:r w:rsidR="00907E54" w:rsidRPr="00C856B0">
        <w:t>DevOps</w:t>
      </w:r>
      <w:proofErr w:type="spellEnd"/>
      <w:r w:rsidR="00907E54" w:rsidRPr="00C856B0">
        <w:t xml:space="preserve"> </w:t>
      </w:r>
      <w:r w:rsidR="00946464" w:rsidRPr="00946464">
        <w:t>eingetragen</w:t>
      </w:r>
      <w:r w:rsidR="00907E54">
        <w:t xml:space="preserve">. </w:t>
      </w:r>
      <w:r w:rsidR="000B04F4" w:rsidRPr="000B04F4">
        <w:t>Somit wusste jeder</w:t>
      </w:r>
      <w:r w:rsidR="00907E54" w:rsidRPr="00907E54">
        <w:t xml:space="preserve"> </w:t>
      </w:r>
      <w:r w:rsidR="00BE1D9E">
        <w:t>i</w:t>
      </w:r>
      <w:r w:rsidR="00907E54" w:rsidRPr="00907E54">
        <w:t>mmer was er machen musste und welcher Schritt gerade ansteht</w:t>
      </w:r>
      <w:r w:rsidR="00BE1D9E">
        <w:t>,</w:t>
      </w:r>
      <w:r w:rsidR="00907E54" w:rsidRPr="00907E54">
        <w:t xml:space="preserve"> oder was schon erledigt wurde</w:t>
      </w:r>
      <w:r w:rsidR="00A56A18">
        <w:t xml:space="preserve">. </w:t>
      </w:r>
    </w:p>
    <w:p w14:paraId="6792335D" w14:textId="02D619F6" w:rsidR="003D764F" w:rsidRDefault="007557DD" w:rsidP="00BF6B58">
      <w:pPr>
        <w:jc w:val="both"/>
      </w:pPr>
      <w:r w:rsidRPr="007557DD">
        <w:t xml:space="preserve">Dazu muss </w:t>
      </w:r>
      <w:r w:rsidR="005738E9">
        <w:t>gesagt werden</w:t>
      </w:r>
      <w:r w:rsidR="00D06E4D" w:rsidRPr="007557DD">
        <w:t>,</w:t>
      </w:r>
      <w:r w:rsidR="001923A0" w:rsidRPr="001923A0">
        <w:t xml:space="preserve"> </w:t>
      </w:r>
      <w:r w:rsidR="00D06E4D">
        <w:t>d</w:t>
      </w:r>
      <w:r w:rsidR="001923A0" w:rsidRPr="001923A0">
        <w:t xml:space="preserve">ass das Ganze nicht ohne unsere sehr gute Projektplanung am Anfang </w:t>
      </w:r>
      <w:r w:rsidR="005738E9">
        <w:t>funktioniert hätte.</w:t>
      </w:r>
      <w:r w:rsidR="000816C6" w:rsidRPr="000816C6">
        <w:t xml:space="preserve"> Wir haben uns am Anfang sehr lange daran gesetzt einen</w:t>
      </w:r>
      <w:r w:rsidR="0069067D" w:rsidRPr="0069067D">
        <w:t xml:space="preserve"> Projektplan zu erstellen</w:t>
      </w:r>
      <w:r w:rsidR="00D06E4D">
        <w:t>.</w:t>
      </w:r>
      <w:r w:rsidR="004A0C54" w:rsidRPr="004A0C54">
        <w:t xml:space="preserve"> </w:t>
      </w:r>
      <w:r w:rsidR="005738E9">
        <w:t>D</w:t>
      </w:r>
      <w:r w:rsidR="0068190B" w:rsidRPr="0068190B">
        <w:t>urch den Projektplan</w:t>
      </w:r>
      <w:r w:rsidR="00160960" w:rsidRPr="00160960">
        <w:t xml:space="preserve"> </w:t>
      </w:r>
      <w:r w:rsidR="00486244">
        <w:t xml:space="preserve">gelang es uns </w:t>
      </w:r>
      <w:r w:rsidR="00171D3A">
        <w:t>e</w:t>
      </w:r>
      <w:r w:rsidR="00160960" w:rsidRPr="00160960">
        <w:t xml:space="preserve">ine </w:t>
      </w:r>
      <w:r w:rsidR="005C3069" w:rsidRPr="00160960">
        <w:t>sehr gute Übersicht</w:t>
      </w:r>
      <w:r w:rsidR="00486244">
        <w:t xml:space="preserve"> zu </w:t>
      </w:r>
      <w:r w:rsidR="00EC4887">
        <w:t>schaffen</w:t>
      </w:r>
      <w:r w:rsidR="005C3069" w:rsidRPr="00160960">
        <w:t>,</w:t>
      </w:r>
      <w:r w:rsidR="00160960" w:rsidRPr="00160960">
        <w:t xml:space="preserve"> wann was </w:t>
      </w:r>
      <w:r w:rsidR="005C3069" w:rsidRPr="00160960">
        <w:t>erledigt werden musste</w:t>
      </w:r>
      <w:r w:rsidR="00A83E18">
        <w:t>.</w:t>
      </w:r>
    </w:p>
    <w:p w14:paraId="4E6A5774" w14:textId="0B1D8020" w:rsidR="0023415B" w:rsidRDefault="007D566B" w:rsidP="00BF6B58">
      <w:pPr>
        <w:jc w:val="both"/>
      </w:pPr>
      <w:r w:rsidRPr="00C91786">
        <w:t>Bezüglich de</w:t>
      </w:r>
      <w:r>
        <w:t xml:space="preserve">s </w:t>
      </w:r>
      <w:r w:rsidR="00A83E18">
        <w:t>Backends</w:t>
      </w:r>
      <w:r w:rsidR="00041FB0">
        <w:t xml:space="preserve"> </w:t>
      </w:r>
      <w:r w:rsidR="00171D3A">
        <w:t>m</w:t>
      </w:r>
      <w:r w:rsidR="00A824F2" w:rsidRPr="00A824F2">
        <w:t xml:space="preserve">üssen wir </w:t>
      </w:r>
      <w:r w:rsidR="005C3069" w:rsidRPr="00A824F2">
        <w:t>sagen,</w:t>
      </w:r>
      <w:r w:rsidR="00A824F2" w:rsidRPr="00A824F2">
        <w:t xml:space="preserve"> dass </w:t>
      </w:r>
      <w:r w:rsidR="00171D3A">
        <w:t>d</w:t>
      </w:r>
      <w:r w:rsidR="00A824F2" w:rsidRPr="00A824F2">
        <w:t>er Datenbankaufbau</w:t>
      </w:r>
      <w:r w:rsidR="00D239FD" w:rsidRPr="00D239FD">
        <w:t xml:space="preserve"> </w:t>
      </w:r>
      <w:r w:rsidR="00171D3A">
        <w:t>s</w:t>
      </w:r>
      <w:r w:rsidR="00D239FD" w:rsidRPr="00D239FD">
        <w:t>ehr gut verlief</w:t>
      </w:r>
      <w:r w:rsidR="00483B79" w:rsidRPr="00483B79">
        <w:t>.</w:t>
      </w:r>
      <w:r w:rsidR="002515B6" w:rsidRPr="002515B6">
        <w:t xml:space="preserve"> Wir hatten wenig Schwierigkeiten</w:t>
      </w:r>
      <w:r w:rsidR="00E17B9E" w:rsidRPr="00E17B9E">
        <w:t xml:space="preserve"> </w:t>
      </w:r>
      <w:r w:rsidR="00171D3A">
        <w:t>d</w:t>
      </w:r>
      <w:r w:rsidR="00E17B9E" w:rsidRPr="00E17B9E">
        <w:t>ie Datenbanken aufzusetzen</w:t>
      </w:r>
      <w:r w:rsidR="00450B23" w:rsidRPr="00450B23">
        <w:t xml:space="preserve"> </w:t>
      </w:r>
      <w:r w:rsidR="00171D3A">
        <w:t>u</w:t>
      </w:r>
      <w:r w:rsidR="00450B23" w:rsidRPr="00450B23">
        <w:t>nd zu füllen</w:t>
      </w:r>
      <w:r w:rsidR="00D031B3" w:rsidRPr="00D031B3">
        <w:t>.</w:t>
      </w:r>
      <w:r w:rsidR="00DB5D29" w:rsidRPr="00DB5D29">
        <w:t xml:space="preserve"> Neben den Datenbanken lief auch das Frontdesign</w:t>
      </w:r>
      <w:r w:rsidR="001B35EE" w:rsidRPr="001B35EE">
        <w:t xml:space="preserve"> </w:t>
      </w:r>
      <w:r w:rsidR="00171D3A">
        <w:t>s</w:t>
      </w:r>
      <w:r w:rsidR="001B35EE" w:rsidRPr="001B35EE">
        <w:t>ehr gut</w:t>
      </w:r>
      <w:r w:rsidR="00A16506" w:rsidRPr="00A16506">
        <w:t>.</w:t>
      </w:r>
      <w:r w:rsidR="005B15C6" w:rsidRPr="005B15C6">
        <w:t xml:space="preserve"> Wir haben hierzu einen grundlegenden Aufbau erstellt und dan</w:t>
      </w:r>
      <w:r w:rsidR="007A1D38">
        <w:t>n</w:t>
      </w:r>
      <w:r w:rsidR="005B15C6" w:rsidRPr="005B15C6">
        <w:t xml:space="preserve"> das Ganze</w:t>
      </w:r>
      <w:r w:rsidR="00DE2B63" w:rsidRPr="00DE2B63">
        <w:t xml:space="preserve"> </w:t>
      </w:r>
      <w:r w:rsidR="005C3069" w:rsidRPr="00DE2B63">
        <w:t>nach</w:t>
      </w:r>
      <w:r w:rsidR="00DE2B63" w:rsidRPr="00DE2B63">
        <w:t xml:space="preserve"> Absprache im Team umgesetzt</w:t>
      </w:r>
      <w:r w:rsidR="00FC5770" w:rsidRPr="00FC5770">
        <w:t>.</w:t>
      </w:r>
      <w:r w:rsidR="00780376" w:rsidRPr="00780376">
        <w:t xml:space="preserve"> Hierzu müssen wir auch noch </w:t>
      </w:r>
      <w:r w:rsidR="005C3069" w:rsidRPr="00780376">
        <w:t>erwähnen,</w:t>
      </w:r>
      <w:r w:rsidR="00780376" w:rsidRPr="00780376">
        <w:t xml:space="preserve"> dass</w:t>
      </w:r>
      <w:r w:rsidR="00605080" w:rsidRPr="00605080">
        <w:t xml:space="preserve"> </w:t>
      </w:r>
      <w:r w:rsidR="005C3069">
        <w:t>d</w:t>
      </w:r>
      <w:r w:rsidR="00605080" w:rsidRPr="00605080">
        <w:t>ie erste Anbindung zwischen F</w:t>
      </w:r>
      <w:r w:rsidR="007A1D38">
        <w:t>ront-</w:t>
      </w:r>
      <w:r w:rsidR="00605080" w:rsidRPr="00605080">
        <w:t xml:space="preserve"> und B</w:t>
      </w:r>
      <w:r w:rsidR="007A1D38">
        <w:t>ackend</w:t>
      </w:r>
      <w:r w:rsidR="00605080" w:rsidRPr="00605080">
        <w:t xml:space="preserve"> auch sehr gut funktioniert hat</w:t>
      </w:r>
      <w:r w:rsidR="00984084">
        <w:t>,</w:t>
      </w:r>
      <w:r w:rsidR="00605080" w:rsidRPr="00605080">
        <w:t xml:space="preserve"> was </w:t>
      </w:r>
      <w:r w:rsidR="00984084">
        <w:t>u</w:t>
      </w:r>
      <w:r w:rsidR="00FE2673" w:rsidRPr="00FE2673">
        <w:t>ns sehr erleichtert hatte</w:t>
      </w:r>
      <w:r w:rsidR="00984084">
        <w:t>,</w:t>
      </w:r>
      <w:r w:rsidR="00211843" w:rsidRPr="00211843">
        <w:t xml:space="preserve"> </w:t>
      </w:r>
      <w:r w:rsidR="00984084">
        <w:t>d</w:t>
      </w:r>
      <w:r w:rsidR="00211843" w:rsidRPr="00211843">
        <w:t>a wir am Anfang nicht wussten</w:t>
      </w:r>
      <w:r w:rsidR="00984084">
        <w:t>,</w:t>
      </w:r>
      <w:r w:rsidR="004345ED" w:rsidRPr="004345ED">
        <w:t xml:space="preserve"> </w:t>
      </w:r>
      <w:r w:rsidR="00984084">
        <w:t>o</w:t>
      </w:r>
      <w:r w:rsidR="004345ED" w:rsidRPr="004345ED">
        <w:t xml:space="preserve">b die Verbindung überhaupt </w:t>
      </w:r>
      <w:r w:rsidR="00A83E18">
        <w:t>wie gewünscht</w:t>
      </w:r>
      <w:r w:rsidR="004345ED" w:rsidRPr="004345ED">
        <w:t xml:space="preserve"> </w:t>
      </w:r>
      <w:r w:rsidR="00257B47">
        <w:t xml:space="preserve">funktioniert. </w:t>
      </w:r>
    </w:p>
    <w:p w14:paraId="60C7B354" w14:textId="22BC9110" w:rsidR="00257B47" w:rsidRDefault="00C71D6D" w:rsidP="00BF6B58">
      <w:pPr>
        <w:jc w:val="both"/>
      </w:pPr>
      <w:r w:rsidRPr="00C71D6D">
        <w:t>Wir sehen jedoch noch einiges Potential</w:t>
      </w:r>
      <w:r>
        <w:t xml:space="preserve"> </w:t>
      </w:r>
      <w:r w:rsidR="00624726">
        <w:t>i</w:t>
      </w:r>
      <w:r w:rsidRPr="00C71D6D">
        <w:t>n der Verwendung von</w:t>
      </w:r>
      <w:r>
        <w:t xml:space="preserve"> </w:t>
      </w:r>
      <w:proofErr w:type="spellStart"/>
      <w:r w:rsidRPr="00C71D6D">
        <w:t>Confluence</w:t>
      </w:r>
      <w:proofErr w:type="spellEnd"/>
      <w:r w:rsidRPr="00C71D6D">
        <w:t xml:space="preserve"> und Azure </w:t>
      </w:r>
      <w:proofErr w:type="spellStart"/>
      <w:r w:rsidRPr="00C71D6D">
        <w:t>DevOps</w:t>
      </w:r>
      <w:proofErr w:type="spellEnd"/>
      <w:r>
        <w:t xml:space="preserve">. </w:t>
      </w:r>
      <w:r w:rsidR="00694293" w:rsidRPr="00694293">
        <w:t xml:space="preserve">Wir haben </w:t>
      </w:r>
      <w:proofErr w:type="spellStart"/>
      <w:r w:rsidR="00A07AD7" w:rsidRPr="00C71D6D">
        <w:t>Confluence</w:t>
      </w:r>
      <w:proofErr w:type="spellEnd"/>
      <w:r w:rsidR="00A07AD7" w:rsidRPr="00694293">
        <w:t xml:space="preserve"> </w:t>
      </w:r>
      <w:r w:rsidR="00694293" w:rsidRPr="00694293">
        <w:t xml:space="preserve">fast gar nicht mehr </w:t>
      </w:r>
      <w:r w:rsidR="00394CE3">
        <w:t xml:space="preserve">zur Planung </w:t>
      </w:r>
      <w:r w:rsidR="00694293" w:rsidRPr="00694293">
        <w:t>benutzt</w:t>
      </w:r>
      <w:r w:rsidR="00E03757" w:rsidRPr="001B4066">
        <w:t>,</w:t>
      </w:r>
      <w:r w:rsidR="003024FE">
        <w:t xml:space="preserve"> </w:t>
      </w:r>
      <w:r w:rsidR="003024FE" w:rsidRPr="003024FE">
        <w:t xml:space="preserve">nur </w:t>
      </w:r>
      <w:r w:rsidR="00E24E11" w:rsidRPr="003024FE">
        <w:t>noch,</w:t>
      </w:r>
      <w:r w:rsidR="003024FE" w:rsidRPr="003024FE">
        <w:t xml:space="preserve"> um die Aufgabenverteilung der </w:t>
      </w:r>
      <w:r w:rsidR="003024FE">
        <w:t>F</w:t>
      </w:r>
      <w:r w:rsidR="003024FE" w:rsidRPr="003024FE">
        <w:t>orm halber nachträglich noch schriftlich festzuhalten</w:t>
      </w:r>
      <w:r w:rsidR="00B51C39">
        <w:t xml:space="preserve">. </w:t>
      </w:r>
      <w:r w:rsidR="00E10BC8" w:rsidRPr="00E10BC8">
        <w:t>Ne</w:t>
      </w:r>
      <w:r w:rsidR="0074044D">
        <w:t>ben</w:t>
      </w:r>
      <w:r w:rsidR="00E10BC8" w:rsidRPr="00E10BC8">
        <w:t xml:space="preserve">bei ist auch noch zu </w:t>
      </w:r>
      <w:r w:rsidR="0074044D">
        <w:t xml:space="preserve">erwähnen, </w:t>
      </w:r>
      <w:r w:rsidR="000B06BB">
        <w:t>d</w:t>
      </w:r>
      <w:r w:rsidR="000D7C76" w:rsidRPr="000D7C76">
        <w:t>as</w:t>
      </w:r>
      <w:r w:rsidR="00C33C99">
        <w:t>s</w:t>
      </w:r>
      <w:r w:rsidR="000D7C76" w:rsidRPr="000D7C76">
        <w:t xml:space="preserve"> wenn wir</w:t>
      </w:r>
      <w:r w:rsidR="00FB2B1E" w:rsidRPr="00FB2B1E">
        <w:t xml:space="preserve"> </w:t>
      </w:r>
      <w:r w:rsidR="00C33C99" w:rsidRPr="00FB2B1E">
        <w:t>unsere</w:t>
      </w:r>
      <w:r w:rsidR="00FB2B1E" w:rsidRPr="00FB2B1E">
        <w:t xml:space="preserve"> Programmiersprachen </w:t>
      </w:r>
      <w:r w:rsidR="00213A5F">
        <w:t>(S</w:t>
      </w:r>
      <w:r w:rsidR="00213A5F" w:rsidRPr="00213A5F">
        <w:t xml:space="preserve">pring und </w:t>
      </w:r>
      <w:proofErr w:type="spellStart"/>
      <w:r w:rsidR="00213A5F">
        <w:t>T</w:t>
      </w:r>
      <w:r w:rsidR="00213A5F" w:rsidRPr="00213A5F">
        <w:t>hymeleaf</w:t>
      </w:r>
      <w:proofErr w:type="spellEnd"/>
      <w:r w:rsidR="00213A5F">
        <w:t>)</w:t>
      </w:r>
      <w:r w:rsidR="00FB2B1E" w:rsidRPr="00FB2B1E">
        <w:t xml:space="preserve"> besser</w:t>
      </w:r>
      <w:r w:rsidR="00FD6F3C" w:rsidRPr="00FD6F3C">
        <w:t xml:space="preserve"> </w:t>
      </w:r>
      <w:r w:rsidR="00E03757" w:rsidRPr="00FD6F3C">
        <w:t>gekannt</w:t>
      </w:r>
      <w:r w:rsidR="00FD6F3C" w:rsidRPr="00FD6F3C">
        <w:t xml:space="preserve"> hätten</w:t>
      </w:r>
      <w:r w:rsidR="00C33C99">
        <w:t>,</w:t>
      </w:r>
      <w:r w:rsidR="00FD6F3C" w:rsidRPr="00FD6F3C">
        <w:t xml:space="preserve"> wir viel schneller ein besseres Programm </w:t>
      </w:r>
      <w:r w:rsidR="00213A5F">
        <w:t>erstellt</w:t>
      </w:r>
      <w:r w:rsidR="00A26E92">
        <w:t xml:space="preserve"> hätten</w:t>
      </w:r>
      <w:r w:rsidR="00E03757">
        <w:t xml:space="preserve">. </w:t>
      </w:r>
      <w:r w:rsidR="003623C9" w:rsidRPr="003623C9">
        <w:t xml:space="preserve">Auch trotz </w:t>
      </w:r>
      <w:r w:rsidR="00C45D86">
        <w:t>unseres</w:t>
      </w:r>
      <w:r w:rsidR="00C87D34" w:rsidRPr="00C87D34">
        <w:t xml:space="preserve"> </w:t>
      </w:r>
      <w:r w:rsidR="001701B9">
        <w:t>g</w:t>
      </w:r>
      <w:r w:rsidR="00C87D34" w:rsidRPr="00C87D34">
        <w:t>uten Projektplans</w:t>
      </w:r>
      <w:r w:rsidR="001701B9">
        <w:t>,</w:t>
      </w:r>
      <w:r w:rsidR="00D04E36" w:rsidRPr="00D04E36">
        <w:t xml:space="preserve"> </w:t>
      </w:r>
      <w:r w:rsidR="001004BF" w:rsidRPr="00D04E36">
        <w:t>kam</w:t>
      </w:r>
      <w:r w:rsidR="00D04E36" w:rsidRPr="00D04E36">
        <w:t xml:space="preserve"> es zu einer schlechten Zeitplanung</w:t>
      </w:r>
      <w:r w:rsidR="00EC0CBE">
        <w:t xml:space="preserve">. </w:t>
      </w:r>
      <w:r w:rsidR="00B11A9E" w:rsidRPr="00B11A9E">
        <w:t>Wir mussten zwischendurch in unser Projekt bemerken</w:t>
      </w:r>
      <w:r w:rsidR="001701B9">
        <w:t>,</w:t>
      </w:r>
      <w:r w:rsidR="00AF49AC" w:rsidRPr="00AF49AC">
        <w:t xml:space="preserve"> </w:t>
      </w:r>
      <w:r w:rsidR="001701B9">
        <w:t>d</w:t>
      </w:r>
      <w:r w:rsidR="001701B9" w:rsidRPr="00AF49AC">
        <w:t>ass</w:t>
      </w:r>
      <w:r w:rsidR="00AF49AC" w:rsidRPr="00AF49AC">
        <w:t xml:space="preserve"> wir zeitlich nicht</w:t>
      </w:r>
      <w:r w:rsidR="00F22DE2" w:rsidRPr="00F22DE2">
        <w:t xml:space="preserve"> </w:t>
      </w:r>
      <w:r w:rsidR="001701B9">
        <w:t>u</w:t>
      </w:r>
      <w:r w:rsidR="00F22DE2" w:rsidRPr="00F22DE2">
        <w:t>nsere</w:t>
      </w:r>
      <w:r w:rsidR="001701B9">
        <w:t>n</w:t>
      </w:r>
      <w:r w:rsidR="00F22DE2" w:rsidRPr="00F22DE2">
        <w:t xml:space="preserve"> aktuellen</w:t>
      </w:r>
      <w:r w:rsidR="002543A9" w:rsidRPr="002543A9">
        <w:t xml:space="preserve"> Plan </w:t>
      </w:r>
      <w:r w:rsidR="001701B9">
        <w:t>e</w:t>
      </w:r>
      <w:r w:rsidR="002543A9" w:rsidRPr="002543A9">
        <w:t>inhalten konnten</w:t>
      </w:r>
      <w:r w:rsidR="00FF1E40" w:rsidRPr="00FF1E40">
        <w:t>.</w:t>
      </w:r>
      <w:r w:rsidR="00FB5853" w:rsidRPr="00FB5853">
        <w:t xml:space="preserve"> D</w:t>
      </w:r>
      <w:r w:rsidR="007E23BF">
        <w:t>eswegen</w:t>
      </w:r>
      <w:r w:rsidR="00FB5853" w:rsidRPr="00FB5853">
        <w:t xml:space="preserve"> musst</w:t>
      </w:r>
      <w:r w:rsidR="00213A5F">
        <w:t>e</w:t>
      </w:r>
      <w:r w:rsidR="00FB5853" w:rsidRPr="00FB5853">
        <w:t xml:space="preserve"> somit eine neue Zeitplanung </w:t>
      </w:r>
      <w:r w:rsidR="001004BF" w:rsidRPr="00FB5853">
        <w:t>erstell</w:t>
      </w:r>
      <w:r w:rsidR="0021328D">
        <w:t>t werden</w:t>
      </w:r>
      <w:r w:rsidR="001004BF" w:rsidRPr="00FB5853">
        <w:t>,</w:t>
      </w:r>
      <w:r w:rsidR="00FB5853" w:rsidRPr="00FB5853">
        <w:t xml:space="preserve"> welche wir dann im </w:t>
      </w:r>
      <w:r w:rsidR="00213A5F">
        <w:t>Nachhinein</w:t>
      </w:r>
      <w:r w:rsidR="00FB5853" w:rsidRPr="00FB5853">
        <w:t xml:space="preserve"> </w:t>
      </w:r>
      <w:r w:rsidR="001004BF">
        <w:t xml:space="preserve">gut einhalten konnten. </w:t>
      </w:r>
      <w:r w:rsidR="005F41E3" w:rsidRPr="005F41E3">
        <w:t>Der letzte Punkt</w:t>
      </w:r>
      <w:r w:rsidR="005C3069">
        <w:t>,</w:t>
      </w:r>
      <w:r w:rsidR="005F41E3" w:rsidRPr="005F41E3">
        <w:t xml:space="preserve"> </w:t>
      </w:r>
      <w:r w:rsidR="008056EE">
        <w:t>welcher nicht</w:t>
      </w:r>
      <w:r w:rsidR="005F41E3" w:rsidRPr="005F41E3">
        <w:t xml:space="preserve"> so gut </w:t>
      </w:r>
      <w:r w:rsidR="005C3069" w:rsidRPr="005F41E3">
        <w:t>verlief,</w:t>
      </w:r>
      <w:r w:rsidR="005F41E3" w:rsidRPr="005F41E3">
        <w:t xml:space="preserve"> war die Projektdokumentation</w:t>
      </w:r>
      <w:r w:rsidR="008056EE">
        <w:t xml:space="preserve">. </w:t>
      </w:r>
      <w:r w:rsidR="00616095" w:rsidRPr="00616095">
        <w:t>Diese ist bei uns auch</w:t>
      </w:r>
      <w:r w:rsidR="00C158BC" w:rsidRPr="00C158BC">
        <w:t xml:space="preserve"> </w:t>
      </w:r>
      <w:r w:rsidR="0021328D">
        <w:t>z</w:t>
      </w:r>
      <w:r w:rsidR="005C3069" w:rsidRPr="00C158BC">
        <w:t xml:space="preserve">u </w:t>
      </w:r>
      <w:r w:rsidR="005C3069">
        <w:t>wenig</w:t>
      </w:r>
      <w:r w:rsidR="00C158BC" w:rsidRPr="00C158BC">
        <w:t xml:space="preserve"> passiert</w:t>
      </w:r>
      <w:r w:rsidR="005C3069">
        <w:t>,</w:t>
      </w:r>
      <w:r w:rsidR="00F22D02" w:rsidRPr="00F22D02">
        <w:t xml:space="preserve"> </w:t>
      </w:r>
      <w:r w:rsidR="005C3069">
        <w:t>d</w:t>
      </w:r>
      <w:r w:rsidR="00F22D02" w:rsidRPr="00F22D02">
        <w:t xml:space="preserve">a wir wie gesagt </w:t>
      </w:r>
      <w:r w:rsidR="0021328D">
        <w:t xml:space="preserve">fast </w:t>
      </w:r>
      <w:r w:rsidR="009B1F09">
        <w:t xml:space="preserve">kein </w:t>
      </w:r>
      <w:proofErr w:type="spellStart"/>
      <w:r w:rsidR="009B1F09" w:rsidRPr="00C71D6D">
        <w:t>Confluence</w:t>
      </w:r>
      <w:proofErr w:type="spellEnd"/>
      <w:r w:rsidR="009B1F09" w:rsidRPr="00C71D6D">
        <w:t xml:space="preserve"> </w:t>
      </w:r>
      <w:r w:rsidR="009B1F09">
        <w:t>oder</w:t>
      </w:r>
      <w:r w:rsidR="009B1F09" w:rsidRPr="00C71D6D">
        <w:t xml:space="preserve"> Azure </w:t>
      </w:r>
      <w:proofErr w:type="spellStart"/>
      <w:r w:rsidR="009B1F09" w:rsidRPr="00C71D6D">
        <w:t>DevOps</w:t>
      </w:r>
      <w:proofErr w:type="spellEnd"/>
      <w:r w:rsidR="009B1F09" w:rsidRPr="00F22D02">
        <w:t xml:space="preserve"> </w:t>
      </w:r>
      <w:r w:rsidR="00F22D02" w:rsidRPr="00F22D02">
        <w:t>benutzt haben</w:t>
      </w:r>
      <w:r w:rsidR="009B1F09">
        <w:t>.</w:t>
      </w:r>
    </w:p>
    <w:p w14:paraId="66A8AB81" w14:textId="77777777" w:rsidR="00D93A3B" w:rsidRDefault="00392C42" w:rsidP="00BF6B58">
      <w:pPr>
        <w:jc w:val="both"/>
      </w:pPr>
      <w:r w:rsidRPr="00392C42">
        <w:t xml:space="preserve">Zusammenfassend haben wir auch vieles </w:t>
      </w:r>
      <w:r w:rsidR="008653D2">
        <w:t xml:space="preserve">im Projekt </w:t>
      </w:r>
      <w:r w:rsidRPr="00392C42">
        <w:t>gelernt</w:t>
      </w:r>
      <w:r w:rsidR="008653D2">
        <w:t>,</w:t>
      </w:r>
      <w:r w:rsidR="0021328D">
        <w:t xml:space="preserve"> zum</w:t>
      </w:r>
      <w:r w:rsidR="00A02700" w:rsidRPr="00A02700">
        <w:t xml:space="preserve"> einen haben wir neue Programmiersprachen und neue Programmiertechniken kennengelernt</w:t>
      </w:r>
      <w:r w:rsidR="001E62CB" w:rsidRPr="001E62CB">
        <w:t>.</w:t>
      </w:r>
      <w:r w:rsidR="00E07192" w:rsidRPr="00E07192">
        <w:t xml:space="preserve"> </w:t>
      </w:r>
      <w:r w:rsidR="006452A8" w:rsidRPr="006452A8">
        <w:t xml:space="preserve">Hierzu zählen auch </w:t>
      </w:r>
      <w:r w:rsidR="00D1193E">
        <w:t xml:space="preserve">erweiterte </w:t>
      </w:r>
      <w:r w:rsidR="006452A8" w:rsidRPr="006452A8">
        <w:t>Restriktionen im Code</w:t>
      </w:r>
      <w:r w:rsidR="00706B38" w:rsidRPr="00706B38">
        <w:t>.</w:t>
      </w:r>
      <w:r w:rsidR="001441F3">
        <w:t xml:space="preserve"> </w:t>
      </w:r>
    </w:p>
    <w:p w14:paraId="0B06A844" w14:textId="77777777" w:rsidR="00B308A5" w:rsidRDefault="0006010C" w:rsidP="00BF6B58">
      <w:pPr>
        <w:jc w:val="both"/>
      </w:pPr>
      <w:r>
        <w:t>Zudem</w:t>
      </w:r>
      <w:r w:rsidR="00E07192" w:rsidRPr="00E07192">
        <w:t xml:space="preserve"> hatten wir </w:t>
      </w:r>
      <w:proofErr w:type="gramStart"/>
      <w:r w:rsidR="00E07192" w:rsidRPr="00E07192">
        <w:t xml:space="preserve">einen </w:t>
      </w:r>
      <w:r w:rsidR="008A516A">
        <w:t>persönliche Weiterbildung</w:t>
      </w:r>
      <w:proofErr w:type="gramEnd"/>
      <w:r w:rsidR="00E07192" w:rsidRPr="00E07192">
        <w:t xml:space="preserve"> </w:t>
      </w:r>
      <w:r w:rsidR="00545DA2" w:rsidRPr="00E07192">
        <w:t>in unserem Team,</w:t>
      </w:r>
      <w:r w:rsidR="00E07192" w:rsidRPr="00E07192">
        <w:t xml:space="preserve"> und zwar </w:t>
      </w:r>
      <w:r w:rsidR="00401B34" w:rsidRPr="00505B5E">
        <w:t>ist</w:t>
      </w:r>
      <w:r w:rsidR="00401B34">
        <w:t xml:space="preserve"> </w:t>
      </w:r>
      <w:r w:rsidR="0021328D">
        <w:t>d</w:t>
      </w:r>
      <w:r w:rsidR="00505B5E" w:rsidRPr="00505B5E">
        <w:t>ieser Person aufgefallen</w:t>
      </w:r>
      <w:r w:rsidR="00C3222E" w:rsidRPr="00C3222E">
        <w:t>,</w:t>
      </w:r>
      <w:r w:rsidR="00F52F06" w:rsidRPr="00F52F06">
        <w:t xml:space="preserve"> </w:t>
      </w:r>
      <w:r w:rsidR="00FA3797">
        <w:t>d</w:t>
      </w:r>
      <w:r w:rsidR="00F52F06" w:rsidRPr="00F52F06">
        <w:t xml:space="preserve">ass </w:t>
      </w:r>
      <w:r w:rsidR="00401B34">
        <w:t>die</w:t>
      </w:r>
      <w:r w:rsidR="00F52F06" w:rsidRPr="00F52F06">
        <w:t xml:space="preserve"> Aufgabenverteilung sehr gut funktionier</w:t>
      </w:r>
      <w:r w:rsidR="00401B34">
        <w:t>t</w:t>
      </w:r>
      <w:r w:rsidR="00F52F06" w:rsidRPr="00F52F06">
        <w:t xml:space="preserve"> </w:t>
      </w:r>
      <w:r w:rsidR="00401B34">
        <w:t>hat</w:t>
      </w:r>
      <w:r w:rsidR="00E10C72">
        <w:t>.</w:t>
      </w:r>
      <w:r w:rsidR="006C3D64" w:rsidRPr="006C3D64">
        <w:t xml:space="preserve"> </w:t>
      </w:r>
      <w:r w:rsidR="006640B6">
        <w:t>Es</w:t>
      </w:r>
      <w:r w:rsidR="006C3D64" w:rsidRPr="006C3D64">
        <w:t xml:space="preserve"> </w:t>
      </w:r>
      <w:r w:rsidR="00E10C72">
        <w:t>muss</w:t>
      </w:r>
      <w:r w:rsidR="006C3D64" w:rsidRPr="006C3D64">
        <w:t xml:space="preserve"> nicht alles kontrollieren</w:t>
      </w:r>
      <w:r w:rsidR="00E10C72">
        <w:t xml:space="preserve">, </w:t>
      </w:r>
      <w:r w:rsidR="006C3D64" w:rsidRPr="006C3D64">
        <w:t xml:space="preserve">sondern </w:t>
      </w:r>
      <w:r w:rsidR="006640B6">
        <w:t xml:space="preserve">das Team </w:t>
      </w:r>
      <w:r w:rsidR="00E10C72">
        <w:t xml:space="preserve">kann </w:t>
      </w:r>
      <w:r w:rsidR="006C3D64" w:rsidRPr="006C3D64">
        <w:t xml:space="preserve">sich auch </w:t>
      </w:r>
      <w:r w:rsidR="00FA3797">
        <w:t>a</w:t>
      </w:r>
      <w:r w:rsidR="00081E52" w:rsidRPr="00081E52">
        <w:t>uf die anderen verlassen</w:t>
      </w:r>
      <w:r w:rsidR="00FA3797" w:rsidRPr="00FA3797">
        <w:t>.</w:t>
      </w:r>
      <w:r w:rsidR="00FA3797">
        <w:t xml:space="preserve"> </w:t>
      </w:r>
    </w:p>
    <w:p w14:paraId="7F00449C" w14:textId="06AE53AA" w:rsidR="00712432" w:rsidRDefault="00B308A5" w:rsidP="00BF6B58">
      <w:pPr>
        <w:jc w:val="both"/>
      </w:pPr>
      <w:r>
        <w:lastRenderedPageBreak/>
        <w:t>D</w:t>
      </w:r>
      <w:r w:rsidR="00CD418C" w:rsidRPr="00CD418C">
        <w:t>azu haben wir</w:t>
      </w:r>
      <w:r>
        <w:t xml:space="preserve"> in der Vorlesung</w:t>
      </w:r>
      <w:r w:rsidR="00CD418C" w:rsidRPr="00CD418C">
        <w:t xml:space="preserve"> </w:t>
      </w:r>
      <w:r w:rsidR="001441F3" w:rsidRPr="00CD418C">
        <w:t>gelernt,</w:t>
      </w:r>
      <w:r w:rsidR="00CD418C" w:rsidRPr="00CD418C">
        <w:t xml:space="preserve"> wie</w:t>
      </w:r>
      <w:r w:rsidR="00380EBE">
        <w:t xml:space="preserve"> </w:t>
      </w:r>
      <w:r w:rsidR="00CD418C" w:rsidRPr="00CD418C">
        <w:t xml:space="preserve">eine gute Softwarepräsentation erstellt und </w:t>
      </w:r>
      <w:r w:rsidR="00E67B5F">
        <w:t>präsentiert</w:t>
      </w:r>
      <w:r w:rsidR="008F1F22">
        <w:t xml:space="preserve"> wird</w:t>
      </w:r>
      <w:r w:rsidR="004A4100">
        <w:t xml:space="preserve">. </w:t>
      </w:r>
      <w:r w:rsidR="00FF40A7">
        <w:t xml:space="preserve">Nebenbei </w:t>
      </w:r>
      <w:r w:rsidR="009576C7">
        <w:t xml:space="preserve">haben wir </w:t>
      </w:r>
      <w:r w:rsidR="00642B1B">
        <w:t>auch noch</w:t>
      </w:r>
      <w:r w:rsidR="009576C7">
        <w:t xml:space="preserve"> gelernt, wie eine richtige Zeitplanung im Team aussieht und diese am besten </w:t>
      </w:r>
      <w:r w:rsidR="007B0CCF">
        <w:t xml:space="preserve">in Bezug </w:t>
      </w:r>
      <w:r w:rsidR="009576C7">
        <w:t xml:space="preserve">auf die verschiedenen Teamfähigkeiten </w:t>
      </w:r>
      <w:r w:rsidR="007B0CCF">
        <w:t xml:space="preserve">setzt. </w:t>
      </w:r>
    </w:p>
    <w:p w14:paraId="46867658" w14:textId="38004F19" w:rsidR="00C93B45" w:rsidRDefault="00BF6B58" w:rsidP="005C3E97">
      <w:pPr>
        <w:pStyle w:val="Titel"/>
      </w:pPr>
      <w:r>
        <w:br w:type="page"/>
      </w:r>
      <w:r w:rsidR="003F328F">
        <w:lastRenderedPageBreak/>
        <w:t>Anhang</w:t>
      </w:r>
    </w:p>
    <w:p w14:paraId="3B06A90A" w14:textId="00EABB52" w:rsidR="00CD5212" w:rsidRDefault="001C3855" w:rsidP="001C3855">
      <w:pPr>
        <w:pStyle w:val="Specialberschrift"/>
      </w:pPr>
      <w:r>
        <w:t>Beispielhafte Dokumentation eines Weekly:</w:t>
      </w:r>
    </w:p>
    <w:p w14:paraId="3991CFA3" w14:textId="119522A5" w:rsidR="00CD5212" w:rsidRDefault="00CD5212" w:rsidP="00CD5212">
      <w:r w:rsidRPr="00CD5212">
        <w:rPr>
          <w:noProof/>
        </w:rPr>
        <w:drawing>
          <wp:inline distT="0" distB="0" distL="0" distR="0" wp14:anchorId="7AA58117" wp14:editId="29347B28">
            <wp:extent cx="4772025" cy="4879852"/>
            <wp:effectExtent l="0" t="0" r="0" b="0"/>
            <wp:docPr id="6" name="Grafik 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 6" descr="Ein Bild, das Text enthält.&#10;&#10;Automatisch generierte Beschreibung"/>
                    <pic:cNvPicPr/>
                  </pic:nvPicPr>
                  <pic:blipFill rotWithShape="1">
                    <a:blip r:embed="rId23"/>
                    <a:srcRect l="873" t="1600" r="630"/>
                    <a:stretch/>
                  </pic:blipFill>
                  <pic:spPr bwMode="auto">
                    <a:xfrm>
                      <a:off x="0" y="0"/>
                      <a:ext cx="4786205" cy="4894352"/>
                    </a:xfrm>
                    <a:prstGeom prst="rect">
                      <a:avLst/>
                    </a:prstGeom>
                    <a:ln>
                      <a:noFill/>
                    </a:ln>
                    <a:extLst>
                      <a:ext uri="{53640926-AAD7-44D8-BBD7-CCE9431645EC}">
                        <a14:shadowObscured xmlns:a14="http://schemas.microsoft.com/office/drawing/2010/main"/>
                      </a:ext>
                    </a:extLst>
                  </pic:spPr>
                </pic:pic>
              </a:graphicData>
            </a:graphic>
          </wp:inline>
        </w:drawing>
      </w:r>
      <w:r w:rsidR="00541DCD" w:rsidRPr="00541DCD">
        <w:rPr>
          <w:noProof/>
        </w:rPr>
        <w:drawing>
          <wp:inline distT="0" distB="0" distL="0" distR="0" wp14:anchorId="215EC180" wp14:editId="553D2DD1">
            <wp:extent cx="4770992" cy="1802372"/>
            <wp:effectExtent l="0" t="0" r="0" b="7620"/>
            <wp:docPr id="7" name="Grafik 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 descr="Ein Bild, das Text enthält.&#10;&#10;Automatisch generierte Beschreibung"/>
                    <pic:cNvPicPr/>
                  </pic:nvPicPr>
                  <pic:blipFill rotWithShape="1">
                    <a:blip r:embed="rId24"/>
                    <a:srcRect l="524" r="1247" b="34930"/>
                    <a:stretch/>
                  </pic:blipFill>
                  <pic:spPr bwMode="auto">
                    <a:xfrm>
                      <a:off x="0" y="0"/>
                      <a:ext cx="4804933" cy="1815194"/>
                    </a:xfrm>
                    <a:prstGeom prst="rect">
                      <a:avLst/>
                    </a:prstGeom>
                    <a:ln>
                      <a:noFill/>
                    </a:ln>
                    <a:extLst>
                      <a:ext uri="{53640926-AAD7-44D8-BBD7-CCE9431645EC}">
                        <a14:shadowObscured xmlns:a14="http://schemas.microsoft.com/office/drawing/2010/main"/>
                      </a:ext>
                    </a:extLst>
                  </pic:spPr>
                </pic:pic>
              </a:graphicData>
            </a:graphic>
          </wp:inline>
        </w:drawing>
      </w:r>
    </w:p>
    <w:p w14:paraId="167F3E0F" w14:textId="3300AD5B" w:rsidR="00541DCD" w:rsidRDefault="001332BE" w:rsidP="00CD5212">
      <w:r w:rsidRPr="00541DCD">
        <w:rPr>
          <w:noProof/>
        </w:rPr>
        <w:drawing>
          <wp:inline distT="0" distB="0" distL="0" distR="0" wp14:anchorId="71BE87C7" wp14:editId="30B295D2">
            <wp:extent cx="4769995" cy="866625"/>
            <wp:effectExtent l="0" t="0" r="0" b="0"/>
            <wp:docPr id="18" name="Grafik 18"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 descr="Ein Bild, das Text enthält.&#10;&#10;Automatisch generierte Beschreibung"/>
                    <pic:cNvPicPr/>
                  </pic:nvPicPr>
                  <pic:blipFill rotWithShape="1">
                    <a:blip r:embed="rId24"/>
                    <a:srcRect l="524" t="67946" r="1247" b="760"/>
                    <a:stretch/>
                  </pic:blipFill>
                  <pic:spPr bwMode="auto">
                    <a:xfrm>
                      <a:off x="0" y="0"/>
                      <a:ext cx="4804933" cy="872973"/>
                    </a:xfrm>
                    <a:prstGeom prst="rect">
                      <a:avLst/>
                    </a:prstGeom>
                    <a:ln>
                      <a:noFill/>
                    </a:ln>
                    <a:extLst>
                      <a:ext uri="{53640926-AAD7-44D8-BBD7-CCE9431645EC}">
                        <a14:shadowObscured xmlns:a14="http://schemas.microsoft.com/office/drawing/2010/main"/>
                      </a:ext>
                    </a:extLst>
                  </pic:spPr>
                </pic:pic>
              </a:graphicData>
            </a:graphic>
          </wp:inline>
        </w:drawing>
      </w:r>
    </w:p>
    <w:p w14:paraId="4E10E4D7" w14:textId="77777777" w:rsidR="001332BE" w:rsidRDefault="001332BE" w:rsidP="00CD5212"/>
    <w:p w14:paraId="4FA75FF6" w14:textId="1CD4DC42" w:rsidR="00593C4D" w:rsidRDefault="001C3855" w:rsidP="001C3855">
      <w:pPr>
        <w:pStyle w:val="Specialberschrift"/>
      </w:pPr>
      <w:r>
        <w:lastRenderedPageBreak/>
        <w:t xml:space="preserve">Beispielhafte Dokumentation </w:t>
      </w:r>
      <w:proofErr w:type="gramStart"/>
      <w:r>
        <w:t xml:space="preserve">eines </w:t>
      </w:r>
      <w:r w:rsidR="00593C4D">
        <w:t>Retro</w:t>
      </w:r>
      <w:proofErr w:type="gramEnd"/>
      <w:r w:rsidR="00593C4D">
        <w:t>:</w:t>
      </w:r>
    </w:p>
    <w:p w14:paraId="7B3B92CA" w14:textId="365B10F8" w:rsidR="00593C4D" w:rsidRDefault="00593C4D" w:rsidP="00CD5212">
      <w:r w:rsidRPr="00593C4D">
        <w:rPr>
          <w:noProof/>
        </w:rPr>
        <w:drawing>
          <wp:inline distT="0" distB="0" distL="0" distR="0" wp14:anchorId="5EA6BFB3" wp14:editId="7F7BE2C8">
            <wp:extent cx="4775271" cy="4859020"/>
            <wp:effectExtent l="0" t="0" r="6350" b="0"/>
            <wp:docPr id="9" name="Grafik 9"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9" descr="Ein Bild, das Text enthält.&#10;&#10;Automatisch generierte Beschreibung"/>
                    <pic:cNvPicPr/>
                  </pic:nvPicPr>
                  <pic:blipFill rotWithShape="1">
                    <a:blip r:embed="rId25"/>
                    <a:srcRect l="1084" t="756" r="1015"/>
                    <a:stretch/>
                  </pic:blipFill>
                  <pic:spPr bwMode="auto">
                    <a:xfrm>
                      <a:off x="0" y="0"/>
                      <a:ext cx="4785089" cy="4869010"/>
                    </a:xfrm>
                    <a:prstGeom prst="rect">
                      <a:avLst/>
                    </a:prstGeom>
                    <a:ln>
                      <a:noFill/>
                    </a:ln>
                    <a:extLst>
                      <a:ext uri="{53640926-AAD7-44D8-BBD7-CCE9431645EC}">
                        <a14:shadowObscured xmlns:a14="http://schemas.microsoft.com/office/drawing/2010/main"/>
                      </a:ext>
                    </a:extLst>
                  </pic:spPr>
                </pic:pic>
              </a:graphicData>
            </a:graphic>
          </wp:inline>
        </w:drawing>
      </w:r>
    </w:p>
    <w:p w14:paraId="359B20C1" w14:textId="5B465395" w:rsidR="00593C4D" w:rsidRDefault="00593C4D" w:rsidP="00CD5212">
      <w:r w:rsidRPr="00593C4D">
        <w:rPr>
          <w:noProof/>
        </w:rPr>
        <w:drawing>
          <wp:inline distT="0" distB="0" distL="0" distR="0" wp14:anchorId="34016B26" wp14:editId="00AF062D">
            <wp:extent cx="4829557" cy="3341370"/>
            <wp:effectExtent l="0" t="0" r="9525" b="0"/>
            <wp:docPr id="10" name="Grafik 10"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 10" descr="Ein Bild, das Tisch enthält.&#10;&#10;Automatisch generierte Beschreibung"/>
                    <pic:cNvPicPr/>
                  </pic:nvPicPr>
                  <pic:blipFill rotWithShape="1">
                    <a:blip r:embed="rId26"/>
                    <a:srcRect l="963" t="1095" r="1247" b="-1"/>
                    <a:stretch/>
                  </pic:blipFill>
                  <pic:spPr bwMode="auto">
                    <a:xfrm>
                      <a:off x="0" y="0"/>
                      <a:ext cx="4837079" cy="3346574"/>
                    </a:xfrm>
                    <a:prstGeom prst="rect">
                      <a:avLst/>
                    </a:prstGeom>
                    <a:ln>
                      <a:noFill/>
                    </a:ln>
                    <a:extLst>
                      <a:ext uri="{53640926-AAD7-44D8-BBD7-CCE9431645EC}">
                        <a14:shadowObscured xmlns:a14="http://schemas.microsoft.com/office/drawing/2010/main"/>
                      </a:ext>
                    </a:extLst>
                  </pic:spPr>
                </pic:pic>
              </a:graphicData>
            </a:graphic>
          </wp:inline>
        </w:drawing>
      </w:r>
    </w:p>
    <w:p w14:paraId="7CF13277" w14:textId="23DDE67D" w:rsidR="00965ABD" w:rsidRDefault="001C3855" w:rsidP="001C3855">
      <w:pPr>
        <w:pStyle w:val="Specialberschrift"/>
      </w:pPr>
      <w:r>
        <w:lastRenderedPageBreak/>
        <w:t xml:space="preserve">Beispielhafte Dokumentation in </w:t>
      </w:r>
      <w:r w:rsidR="0067778A">
        <w:t xml:space="preserve">Azure </w:t>
      </w:r>
      <w:proofErr w:type="spellStart"/>
      <w:r w:rsidR="0067778A">
        <w:t>DevOps</w:t>
      </w:r>
      <w:proofErr w:type="spellEnd"/>
      <w:r w:rsidR="0067778A">
        <w:t>:</w:t>
      </w:r>
    </w:p>
    <w:p w14:paraId="55CFDAD9" w14:textId="77874407" w:rsidR="0067778A" w:rsidRDefault="0067778A" w:rsidP="00CD5212">
      <w:r w:rsidRPr="0067778A">
        <w:rPr>
          <w:noProof/>
        </w:rPr>
        <w:drawing>
          <wp:inline distT="0" distB="0" distL="0" distR="0" wp14:anchorId="1B49C445" wp14:editId="319D6E32">
            <wp:extent cx="5732145" cy="2879725"/>
            <wp:effectExtent l="0" t="0" r="1905" b="0"/>
            <wp:docPr id="11" name="Grafik 11" descr="Ein Bild, das Text, Screenshot, Computer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1" descr="Ein Bild, das Text, Screenshot, Computer enthält.&#10;&#10;Automatisch generierte Beschreibung"/>
                    <pic:cNvPicPr/>
                  </pic:nvPicPr>
                  <pic:blipFill>
                    <a:blip r:embed="rId27"/>
                    <a:stretch>
                      <a:fillRect/>
                    </a:stretch>
                  </pic:blipFill>
                  <pic:spPr>
                    <a:xfrm>
                      <a:off x="0" y="0"/>
                      <a:ext cx="5732145" cy="2879725"/>
                    </a:xfrm>
                    <a:prstGeom prst="rect">
                      <a:avLst/>
                    </a:prstGeom>
                  </pic:spPr>
                </pic:pic>
              </a:graphicData>
            </a:graphic>
          </wp:inline>
        </w:drawing>
      </w:r>
    </w:p>
    <w:p w14:paraId="1B524EDE" w14:textId="3309D864" w:rsidR="00C93B45" w:rsidRDefault="00A51ADA" w:rsidP="00CD5212">
      <w:r w:rsidRPr="00A51ADA">
        <w:rPr>
          <w:noProof/>
        </w:rPr>
        <w:drawing>
          <wp:inline distT="0" distB="0" distL="0" distR="0" wp14:anchorId="1BBF4D45" wp14:editId="534C5460">
            <wp:extent cx="5732145" cy="2421890"/>
            <wp:effectExtent l="0" t="0" r="1905" b="0"/>
            <wp:docPr id="12" name="Grafik 12" descr="Ein Bild, das Text, Screenshot, drinne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fik 12" descr="Ein Bild, das Text, Screenshot, drinnen enthält.&#10;&#10;Automatisch generierte Beschreibung"/>
                    <pic:cNvPicPr/>
                  </pic:nvPicPr>
                  <pic:blipFill>
                    <a:blip r:embed="rId28"/>
                    <a:stretch>
                      <a:fillRect/>
                    </a:stretch>
                  </pic:blipFill>
                  <pic:spPr>
                    <a:xfrm>
                      <a:off x="0" y="0"/>
                      <a:ext cx="5732145" cy="2421890"/>
                    </a:xfrm>
                    <a:prstGeom prst="rect">
                      <a:avLst/>
                    </a:prstGeom>
                  </pic:spPr>
                </pic:pic>
              </a:graphicData>
            </a:graphic>
          </wp:inline>
        </w:drawing>
      </w:r>
    </w:p>
    <w:sectPr w:rsidR="00C93B45" w:rsidSect="005B4726">
      <w:headerReference w:type="even" r:id="rId29"/>
      <w:headerReference w:type="default" r:id="rId30"/>
      <w:footerReference w:type="even" r:id="rId31"/>
      <w:footerReference w:type="default" r:id="rId32"/>
      <w:headerReference w:type="first" r:id="rId33"/>
      <w:footerReference w:type="first" r:id="rId34"/>
      <w:pgSz w:w="11907" w:h="16839" w:code="9"/>
      <w:pgMar w:top="1440" w:right="1440" w:bottom="1440" w:left="1440" w:header="720" w:footer="864"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7B67CE" w14:textId="77777777" w:rsidR="004B31C7" w:rsidRDefault="004B31C7">
      <w:pPr>
        <w:spacing w:after="0" w:line="240" w:lineRule="auto"/>
      </w:pPr>
      <w:r>
        <w:separator/>
      </w:r>
    </w:p>
  </w:endnote>
  <w:endnote w:type="continuationSeparator" w:id="0">
    <w:p w14:paraId="68DAE879" w14:textId="77777777" w:rsidR="004B31C7" w:rsidRDefault="004B31C7">
      <w:pPr>
        <w:spacing w:after="0" w:line="240" w:lineRule="auto"/>
      </w:pPr>
      <w:r>
        <w:continuationSeparator/>
      </w:r>
    </w:p>
  </w:endnote>
  <w:endnote w:type="continuationNotice" w:id="1">
    <w:p w14:paraId="19A2A617" w14:textId="77777777" w:rsidR="004B31C7" w:rsidRDefault="004B31C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742B6C" w14:textId="2DA41EF5" w:rsidR="00B173BB" w:rsidRDefault="00B173BB">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6E4F06" w14:textId="0C447858" w:rsidR="00B173BB" w:rsidRDefault="00B173BB">
    <w:pPr>
      <w:pStyle w:val="Fuzeil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7E6D12" w14:textId="03FB9A49" w:rsidR="00B173BB" w:rsidRDefault="00B173BB">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A7937A" w14:textId="77777777" w:rsidR="004B31C7" w:rsidRDefault="004B31C7">
      <w:pPr>
        <w:spacing w:after="0" w:line="240" w:lineRule="auto"/>
      </w:pPr>
      <w:r>
        <w:separator/>
      </w:r>
    </w:p>
  </w:footnote>
  <w:footnote w:type="continuationSeparator" w:id="0">
    <w:p w14:paraId="60D47E86" w14:textId="77777777" w:rsidR="004B31C7" w:rsidRDefault="004B31C7">
      <w:pPr>
        <w:spacing w:after="0" w:line="240" w:lineRule="auto"/>
      </w:pPr>
      <w:r>
        <w:continuationSeparator/>
      </w:r>
    </w:p>
  </w:footnote>
  <w:footnote w:type="continuationNotice" w:id="1">
    <w:p w14:paraId="44EBD11B" w14:textId="77777777" w:rsidR="004B31C7" w:rsidRDefault="004B31C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8C1526" w14:textId="77777777" w:rsidR="00B173BB" w:rsidRDefault="00B173BB">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112475" w14:textId="765D7BF2" w:rsidR="00C93B45" w:rsidRDefault="00927951">
    <w:pPr>
      <w:pStyle w:val="Kopfzeile"/>
    </w:pPr>
    <w:r>
      <w:rPr>
        <w:noProof/>
      </w:rPr>
      <w:drawing>
        <wp:anchor distT="0" distB="0" distL="114300" distR="114300" simplePos="0" relativeHeight="251658242" behindDoc="1" locked="0" layoutInCell="1" allowOverlap="1" wp14:anchorId="60A835AB" wp14:editId="211AC53C">
          <wp:simplePos x="0" y="0"/>
          <wp:positionH relativeFrom="column">
            <wp:posOffset>-6350</wp:posOffset>
          </wp:positionH>
          <wp:positionV relativeFrom="paragraph">
            <wp:posOffset>-260985</wp:posOffset>
          </wp:positionV>
          <wp:extent cx="730250" cy="730250"/>
          <wp:effectExtent l="0" t="0" r="0" b="0"/>
          <wp:wrapTight wrapText="bothSides">
            <wp:wrapPolygon edited="0">
              <wp:start x="7889" y="2817"/>
              <wp:lineTo x="4508" y="5635"/>
              <wp:lineTo x="4508" y="10706"/>
              <wp:lineTo x="9016" y="12960"/>
              <wp:lineTo x="4508" y="14087"/>
              <wp:lineTo x="3381" y="15214"/>
              <wp:lineTo x="3381" y="18031"/>
              <wp:lineTo x="17468" y="18031"/>
              <wp:lineTo x="15214" y="6198"/>
              <wp:lineTo x="12397" y="2817"/>
              <wp:lineTo x="7889" y="2817"/>
            </wp:wrapPolygon>
          </wp:wrapTight>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Grafik 51"/>
                  <pic:cNvPicPr/>
                </pic:nvPicPr>
                <pic:blipFill>
                  <a:blip r:embed="rId1">
                    <a:extLst>
                      <a:ext uri="{28A0092B-C50C-407E-A947-70E740481C1C}">
                        <a14:useLocalDpi xmlns:a14="http://schemas.microsoft.com/office/drawing/2010/main" val="0"/>
                      </a:ext>
                    </a:extLst>
                  </a:blip>
                  <a:stretch>
                    <a:fillRect/>
                  </a:stretch>
                </pic:blipFill>
                <pic:spPr>
                  <a:xfrm>
                    <a:off x="0" y="0"/>
                    <a:ext cx="730250" cy="730250"/>
                  </a:xfrm>
                  <a:prstGeom prst="rect">
                    <a:avLst/>
                  </a:prstGeom>
                </pic:spPr>
              </pic:pic>
            </a:graphicData>
          </a:graphic>
          <wp14:sizeRelH relativeFrom="margin">
            <wp14:pctWidth>0</wp14:pctWidth>
          </wp14:sizeRelH>
          <wp14:sizeRelV relativeFrom="margin">
            <wp14:pctHeight>0</wp14:pctHeight>
          </wp14:sizeRelV>
        </wp:anchor>
      </w:drawing>
    </w:r>
    <w:r w:rsidR="00682C21">
      <w:rPr>
        <w:noProof/>
      </w:rPr>
      <w:drawing>
        <wp:anchor distT="0" distB="0" distL="114300" distR="114300" simplePos="0" relativeHeight="251658241" behindDoc="1" locked="0" layoutInCell="1" allowOverlap="1" wp14:anchorId="086888F1" wp14:editId="50982147">
          <wp:simplePos x="0" y="0"/>
          <wp:positionH relativeFrom="column">
            <wp:posOffset>5264150</wp:posOffset>
          </wp:positionH>
          <wp:positionV relativeFrom="paragraph">
            <wp:posOffset>-139700</wp:posOffset>
          </wp:positionV>
          <wp:extent cx="622300" cy="509270"/>
          <wp:effectExtent l="0" t="0" r="6350" b="5080"/>
          <wp:wrapTight wrapText="bothSides">
            <wp:wrapPolygon edited="0">
              <wp:start x="0" y="0"/>
              <wp:lineTo x="0" y="21007"/>
              <wp:lineTo x="21159" y="21007"/>
              <wp:lineTo x="21159" y="0"/>
              <wp:lineTo x="0" y="0"/>
            </wp:wrapPolygon>
          </wp:wrapTight>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Grafik 50"/>
                  <pic:cNvPicPr/>
                </pic:nvPicPr>
                <pic:blipFill>
                  <a:blip r:embed="rId2">
                    <a:extLst>
                      <a:ext uri="{28A0092B-C50C-407E-A947-70E740481C1C}">
                        <a14:useLocalDpi xmlns:a14="http://schemas.microsoft.com/office/drawing/2010/main" val="0"/>
                      </a:ext>
                    </a:extLst>
                  </a:blip>
                  <a:stretch>
                    <a:fillRect/>
                  </a:stretch>
                </pic:blipFill>
                <pic:spPr>
                  <a:xfrm>
                    <a:off x="0" y="0"/>
                    <a:ext cx="622300" cy="509270"/>
                  </a:xfrm>
                  <a:prstGeom prst="rect">
                    <a:avLst/>
                  </a:prstGeom>
                </pic:spPr>
              </pic:pic>
            </a:graphicData>
          </a:graphic>
          <wp14:sizeRelH relativeFrom="page">
            <wp14:pctWidth>0</wp14:pctWidth>
          </wp14:sizeRelH>
          <wp14:sizeRelV relativeFrom="page">
            <wp14:pctHeight>0</wp14:pctHeight>
          </wp14:sizeRelV>
        </wp:anchor>
      </w:drawing>
    </w:r>
    <w:r w:rsidR="00F871DC">
      <w:rPr>
        <w:noProof/>
      </w:rPr>
      <w:t xml:space="preserve"> </w:t>
    </w:r>
    <w:r w:rsidR="00214A9D">
      <w:rPr>
        <w:noProof/>
      </w:rPr>
      <mc:AlternateContent>
        <mc:Choice Requires="wps">
          <w:drawing>
            <wp:anchor distT="0" distB="0" distL="114300" distR="114300" simplePos="0" relativeHeight="251658240" behindDoc="0" locked="0" layoutInCell="1" allowOverlap="1" wp14:anchorId="72B9C639" wp14:editId="5BF67084">
              <wp:simplePos x="0" y="0"/>
              <wp:positionH relativeFrom="leftMargin">
                <wp:align>right</wp:align>
              </wp:positionH>
              <wp:positionV relativeFrom="bottomMargin">
                <wp:posOffset>0</wp:posOffset>
              </wp:positionV>
              <wp:extent cx="339090" cy="182880"/>
              <wp:effectExtent l="0" t="0" r="3810" b="11430"/>
              <wp:wrapNone/>
              <wp:docPr id="22" name="Textfeld 22"/>
              <wp:cNvGraphicFramePr/>
              <a:graphic xmlns:a="http://schemas.openxmlformats.org/drawingml/2006/main">
                <a:graphicData uri="http://schemas.microsoft.com/office/word/2010/wordprocessingShape">
                  <wps:wsp>
                    <wps:cNvSpPr txBox="1"/>
                    <wps:spPr>
                      <a:xfrm>
                        <a:off x="0" y="0"/>
                        <a:ext cx="339090" cy="1828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84762E1" w14:textId="77777777" w:rsidR="00C93B45" w:rsidRDefault="00214A9D">
                          <w:pPr>
                            <w:pStyle w:val="Fuzeile"/>
                          </w:pPr>
                          <w:r>
                            <w:fldChar w:fldCharType="begin"/>
                          </w:r>
                          <w:r>
                            <w:instrText>PAGE   \* MERGEFORMAT</w:instrText>
                          </w:r>
                          <w:r>
                            <w:fldChar w:fldCharType="separate"/>
                          </w:r>
                          <w:r w:rsidR="002058EB">
                            <w:t>2</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72B9C639" id="_x0000_t202" coordsize="21600,21600" o:spt="202" path="m,l,21600r21600,l21600,xe">
              <v:stroke joinstyle="miter"/>
              <v:path gradientshapeok="t" o:connecttype="rect"/>
            </v:shapetype>
            <v:shape id="Textfeld 22" o:spid="_x0000_s1051" type="#_x0000_t202" style="position:absolute;margin-left:-24.5pt;margin-top:0;width:26.7pt;height:14.4pt;z-index:251658240;visibility:visible;mso-wrap-style:square;mso-width-percent:0;mso-height-percent:0;mso-wrap-distance-left:9pt;mso-wrap-distance-top:0;mso-wrap-distance-right:9pt;mso-wrap-distance-bottom:0;mso-position-horizontal:right;mso-position-horizontal-relative:left-margin-area;mso-position-vertical:absolute;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" filled="f" stroked="f" strokeweight=".5pt">
              <v:textbox style="mso-fit-shape-to-text:t" inset="0,0,0,0">
                <w:txbxContent>
                  <w:p w14:paraId="184762E1" w14:textId="77777777" w:rsidR="00C93B45" w:rsidRDefault="00214A9D">
                    <w:pPr>
                      <w:pStyle w:val="Fuzeile"/>
                    </w:pPr>
                    <w:r>
                      <w:fldChar w:fldCharType="begin"/>
                    </w:r>
                    <w:r>
                      <w:instrText>PAGE   \* MERGEFORMAT</w:instrText>
                    </w:r>
                    <w:r>
                      <w:fldChar w:fldCharType="separate"/>
                    </w:r>
                    <w:r w:rsidR="002058EB">
                      <w:t>2</w:t>
                    </w:r>
                    <w:r>
                      <w:fldChar w:fldCharType="end"/>
                    </w:r>
                  </w:p>
                </w:txbxContent>
              </v:textbox>
              <w10:wrap anchorx="margin" anchory="margin"/>
            </v:shape>
          </w:pict>
        </mc:Fallback>
      </mc:AlternateContent>
    </w:r>
    <w:r w:rsidR="0046288A">
      <w:tab/>
    </w:r>
    <w:r w:rsidR="00B46515">
      <w:t>PLANINATOR</w:t>
    </w:r>
    <w:r w:rsidR="00AE0F21">
      <w:t xml:space="preserve"> </w:t>
    </w:r>
    <w:r w:rsidR="00B46515">
      <w:t>3000</w:t>
    </w:r>
    <w:r w:rsidR="0046288A">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0D6F71" w14:textId="39C98B8E" w:rsidR="00B173BB" w:rsidRDefault="00B173BB">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7E04C5A8"/>
    <w:lvl w:ilvl="0">
      <w:start w:val="1"/>
      <w:numFmt w:val="bullet"/>
      <w:lvlText w:val=""/>
      <w:lvlJc w:val="left"/>
      <w:pPr>
        <w:tabs>
          <w:tab w:val="num" w:pos="360"/>
        </w:tabs>
        <w:ind w:left="360" w:hanging="360"/>
      </w:pPr>
      <w:rPr>
        <w:rFonts w:ascii="Symbol" w:hAnsi="Symbol" w:hint="default"/>
      </w:rPr>
    </w:lvl>
  </w:abstractNum>
  <w:abstractNum w:abstractNumId="1" w15:restartNumberingAfterBreak="0">
    <w:nsid w:val="05BD582D"/>
    <w:multiLevelType w:val="hybridMultilevel"/>
    <w:tmpl w:val="3DE032D6"/>
    <w:lvl w:ilvl="0" w:tplc="95882D04">
      <w:start w:val="1"/>
      <w:numFmt w:val="decimal"/>
      <w:pStyle w:val="berschrift2"/>
      <w:lvlText w:val="4.%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866F9F"/>
    <w:multiLevelType w:val="hybridMultilevel"/>
    <w:tmpl w:val="D71CFA4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D242589"/>
    <w:multiLevelType w:val="hybridMultilevel"/>
    <w:tmpl w:val="89FE5E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E955F60"/>
    <w:multiLevelType w:val="hybridMultilevel"/>
    <w:tmpl w:val="051A39D2"/>
    <w:lvl w:ilvl="0" w:tplc="C3504F50">
      <w:numFmt w:val="bullet"/>
      <w:lvlText w:val="-"/>
      <w:lvlJc w:val="left"/>
      <w:pPr>
        <w:ind w:left="720" w:hanging="360"/>
      </w:pPr>
      <w:rPr>
        <w:rFonts w:ascii="Arial" w:eastAsiaTheme="minorHAnsi" w:hAnsi="Arial" w:cs="Aria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1EC76127"/>
    <w:multiLevelType w:val="multilevel"/>
    <w:tmpl w:val="F38CEEB6"/>
    <w:lvl w:ilvl="0">
      <w:start w:val="1"/>
      <w:numFmt w:val="decimal"/>
      <w:pStyle w:val="Special2mitAuflistungImInhaltsverzeichnis"/>
      <w:lvlText w:val="%1."/>
      <w:lvlJc w:val="right"/>
      <w:pPr>
        <w:ind w:left="720" w:hanging="360"/>
      </w:pPr>
      <w:rPr>
        <w:rFonts w:hint="default"/>
      </w:rPr>
    </w:lvl>
    <w:lvl w:ilvl="1">
      <w:start w:val="1"/>
      <w:numFmt w:val="decimal"/>
      <w:isLgl/>
      <w:lvlText w:val="%1.%2"/>
      <w:lvlJc w:val="left"/>
      <w:pPr>
        <w:ind w:left="680" w:hanging="567"/>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22C10663"/>
    <w:multiLevelType w:val="hybridMultilevel"/>
    <w:tmpl w:val="F1700036"/>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5141D67"/>
    <w:multiLevelType w:val="hybridMultilevel"/>
    <w:tmpl w:val="5BEE377A"/>
    <w:lvl w:ilvl="0" w:tplc="CF601176">
      <w:start w:val="1"/>
      <w:numFmt w:val="decimal"/>
      <w:lvlText w:val="%1."/>
      <w:lvlJc w:val="righ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26860C4D"/>
    <w:multiLevelType w:val="hybridMultilevel"/>
    <w:tmpl w:val="B532EFCA"/>
    <w:lvl w:ilvl="0" w:tplc="04070001">
      <w:start w:val="1"/>
      <w:numFmt w:val="bullet"/>
      <w:lvlText w:val=""/>
      <w:lvlJc w:val="left"/>
      <w:pPr>
        <w:ind w:left="360" w:hanging="360"/>
      </w:pPr>
      <w:rPr>
        <w:rFonts w:ascii="Symbol" w:hAnsi="Symbol" w:hint="default"/>
      </w:rPr>
    </w:lvl>
    <w:lvl w:ilvl="1" w:tplc="04070001">
      <w:start w:val="1"/>
      <w:numFmt w:val="bullet"/>
      <w:lvlText w:val=""/>
      <w:lvlJc w:val="left"/>
      <w:pPr>
        <w:ind w:left="1080" w:hanging="360"/>
      </w:pPr>
      <w:rPr>
        <w:rFonts w:ascii="Symbol" w:hAnsi="Symbol" w:hint="default"/>
      </w:r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9" w15:restartNumberingAfterBreak="0">
    <w:nsid w:val="279A6FB5"/>
    <w:multiLevelType w:val="hybridMultilevel"/>
    <w:tmpl w:val="69427B3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292C3DDD"/>
    <w:multiLevelType w:val="hybridMultilevel"/>
    <w:tmpl w:val="F86CE98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32CC047C"/>
    <w:multiLevelType w:val="hybridMultilevel"/>
    <w:tmpl w:val="714E2A3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347058E0"/>
    <w:multiLevelType w:val="hybridMultilevel"/>
    <w:tmpl w:val="32C6671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15:restartNumberingAfterBreak="0">
    <w:nsid w:val="35827052"/>
    <w:multiLevelType w:val="hybridMultilevel"/>
    <w:tmpl w:val="966888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36BE627D"/>
    <w:multiLevelType w:val="hybridMultilevel"/>
    <w:tmpl w:val="4200488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384D0E74"/>
    <w:multiLevelType w:val="hybridMultilevel"/>
    <w:tmpl w:val="7C66B84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43FA02E7"/>
    <w:multiLevelType w:val="hybridMultilevel"/>
    <w:tmpl w:val="1A720900"/>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7" w15:restartNumberingAfterBreak="0">
    <w:nsid w:val="4BE31242"/>
    <w:multiLevelType w:val="hybridMultilevel"/>
    <w:tmpl w:val="2B8632EA"/>
    <w:lvl w:ilvl="0" w:tplc="B15CCA66">
      <w:start w:val="1"/>
      <w:numFmt w:val="bullet"/>
      <w:lvlText w:val="-"/>
      <w:lvlJc w:val="left"/>
      <w:pPr>
        <w:ind w:left="720" w:hanging="360"/>
      </w:pPr>
      <w:rPr>
        <w:rFonts w:ascii="Arial" w:eastAsiaTheme="minorHAnsi"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4E9868D3"/>
    <w:multiLevelType w:val="hybridMultilevel"/>
    <w:tmpl w:val="27B013D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9" w15:restartNumberingAfterBreak="0">
    <w:nsid w:val="52931E2E"/>
    <w:multiLevelType w:val="hybridMultilevel"/>
    <w:tmpl w:val="0D70D176"/>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0" w15:restartNumberingAfterBreak="0">
    <w:nsid w:val="53C8629C"/>
    <w:multiLevelType w:val="hybridMultilevel"/>
    <w:tmpl w:val="27A40EFC"/>
    <w:lvl w:ilvl="0" w:tplc="0D00F72E">
      <w:start w:val="1"/>
      <w:numFmt w:val="bullet"/>
      <w:lvlText w:val="-"/>
      <w:lvlJc w:val="left"/>
      <w:pPr>
        <w:ind w:left="720" w:hanging="360"/>
      </w:pPr>
      <w:rPr>
        <w:rFonts w:ascii="Arial" w:eastAsiaTheme="minorHAnsi"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573B354E"/>
    <w:multiLevelType w:val="hybridMultilevel"/>
    <w:tmpl w:val="58F874C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657E5D71"/>
    <w:multiLevelType w:val="hybridMultilevel"/>
    <w:tmpl w:val="BFBE56B6"/>
    <w:lvl w:ilvl="0" w:tplc="DF622CE6">
      <w:start w:val="1"/>
      <w:numFmt w:val="bullet"/>
      <w:pStyle w:val="Aufzhlungszeichen"/>
      <w:lvlText w:val=""/>
      <w:lvlJc w:val="left"/>
      <w:pPr>
        <w:tabs>
          <w:tab w:val="num" w:pos="360"/>
        </w:tabs>
        <w:ind w:left="432" w:hanging="288"/>
      </w:pPr>
      <w:rPr>
        <w:rFonts w:ascii="Symbol" w:hAnsi="Symbol" w:hint="default"/>
        <w:color w:val="5B9BD5"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6790105"/>
    <w:multiLevelType w:val="hybridMultilevel"/>
    <w:tmpl w:val="A230A83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4" w15:restartNumberingAfterBreak="0">
    <w:nsid w:val="73E3211E"/>
    <w:multiLevelType w:val="hybridMultilevel"/>
    <w:tmpl w:val="5636AE3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15:restartNumberingAfterBreak="0">
    <w:nsid w:val="76EC1339"/>
    <w:multiLevelType w:val="hybridMultilevel"/>
    <w:tmpl w:val="6284F7A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778A2E05"/>
    <w:multiLevelType w:val="hybridMultilevel"/>
    <w:tmpl w:val="4D1EC90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0"/>
  </w:num>
  <w:num w:numId="2">
    <w:abstractNumId w:val="22"/>
  </w:num>
  <w:num w:numId="3">
    <w:abstractNumId w:val="22"/>
    <w:lvlOverride w:ilvl="0">
      <w:startOverride w:val="1"/>
    </w:lvlOverride>
  </w:num>
  <w:num w:numId="4">
    <w:abstractNumId w:val="1"/>
  </w:num>
  <w:num w:numId="5">
    <w:abstractNumId w:val="18"/>
  </w:num>
  <w:num w:numId="6">
    <w:abstractNumId w:val="5"/>
  </w:num>
  <w:num w:numId="7">
    <w:abstractNumId w:val="7"/>
  </w:num>
  <w:num w:numId="8">
    <w:abstractNumId w:val="19"/>
  </w:num>
  <w:num w:numId="9">
    <w:abstractNumId w:val="8"/>
  </w:num>
  <w:num w:numId="10">
    <w:abstractNumId w:val="10"/>
  </w:num>
  <w:num w:numId="11">
    <w:abstractNumId w:val="11"/>
  </w:num>
  <w:num w:numId="12">
    <w:abstractNumId w:val="15"/>
  </w:num>
  <w:num w:numId="13">
    <w:abstractNumId w:val="16"/>
  </w:num>
  <w:num w:numId="14">
    <w:abstractNumId w:val="14"/>
  </w:num>
  <w:num w:numId="15">
    <w:abstractNumId w:val="24"/>
  </w:num>
  <w:num w:numId="16">
    <w:abstractNumId w:val="4"/>
  </w:num>
  <w:num w:numId="17">
    <w:abstractNumId w:val="6"/>
  </w:num>
  <w:num w:numId="18">
    <w:abstractNumId w:val="9"/>
  </w:num>
  <w:num w:numId="19">
    <w:abstractNumId w:val="21"/>
  </w:num>
  <w:num w:numId="2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23"/>
  </w:num>
  <w:num w:numId="22">
    <w:abstractNumId w:val="12"/>
  </w:num>
  <w:num w:numId="23">
    <w:abstractNumId w:val="20"/>
  </w:num>
  <w:num w:numId="24">
    <w:abstractNumId w:val="17"/>
  </w:num>
  <w:num w:numId="25">
    <w:abstractNumId w:val="3"/>
  </w:num>
  <w:num w:numId="26">
    <w:abstractNumId w:val="26"/>
  </w:num>
  <w:num w:numId="27">
    <w:abstractNumId w:val="13"/>
  </w:num>
  <w:num w:numId="2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
  </w:num>
  <w:num w:numId="30">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4161"/>
    <w:rsid w:val="0000079C"/>
    <w:rsid w:val="00000A8E"/>
    <w:rsid w:val="00000C81"/>
    <w:rsid w:val="00000D44"/>
    <w:rsid w:val="00001CC9"/>
    <w:rsid w:val="00002D4A"/>
    <w:rsid w:val="0000462A"/>
    <w:rsid w:val="0000522B"/>
    <w:rsid w:val="000055FE"/>
    <w:rsid w:val="0000624A"/>
    <w:rsid w:val="00006661"/>
    <w:rsid w:val="00006A1B"/>
    <w:rsid w:val="00006D7A"/>
    <w:rsid w:val="00006E46"/>
    <w:rsid w:val="000073D8"/>
    <w:rsid w:val="00007492"/>
    <w:rsid w:val="000079E3"/>
    <w:rsid w:val="00007FF2"/>
    <w:rsid w:val="00010357"/>
    <w:rsid w:val="000104D0"/>
    <w:rsid w:val="00011A03"/>
    <w:rsid w:val="000124CB"/>
    <w:rsid w:val="00012D61"/>
    <w:rsid w:val="00012D96"/>
    <w:rsid w:val="000138B5"/>
    <w:rsid w:val="00014AA7"/>
    <w:rsid w:val="00014CD9"/>
    <w:rsid w:val="000152F6"/>
    <w:rsid w:val="00015B04"/>
    <w:rsid w:val="000161FB"/>
    <w:rsid w:val="000168D7"/>
    <w:rsid w:val="000171F8"/>
    <w:rsid w:val="00017409"/>
    <w:rsid w:val="00017DAF"/>
    <w:rsid w:val="0002025A"/>
    <w:rsid w:val="00020556"/>
    <w:rsid w:val="00021636"/>
    <w:rsid w:val="0002164B"/>
    <w:rsid w:val="00021FCD"/>
    <w:rsid w:val="00021FE2"/>
    <w:rsid w:val="000222CC"/>
    <w:rsid w:val="00022C9B"/>
    <w:rsid w:val="00022CD0"/>
    <w:rsid w:val="00022F7E"/>
    <w:rsid w:val="00023210"/>
    <w:rsid w:val="00023228"/>
    <w:rsid w:val="00023B28"/>
    <w:rsid w:val="00023CA7"/>
    <w:rsid w:val="0002414D"/>
    <w:rsid w:val="0002451A"/>
    <w:rsid w:val="000258DE"/>
    <w:rsid w:val="00025BB1"/>
    <w:rsid w:val="00025D92"/>
    <w:rsid w:val="00025DCF"/>
    <w:rsid w:val="00026203"/>
    <w:rsid w:val="00026733"/>
    <w:rsid w:val="0002689D"/>
    <w:rsid w:val="00026AD7"/>
    <w:rsid w:val="00030181"/>
    <w:rsid w:val="0003059B"/>
    <w:rsid w:val="00030639"/>
    <w:rsid w:val="000306D6"/>
    <w:rsid w:val="000316FA"/>
    <w:rsid w:val="0003234D"/>
    <w:rsid w:val="000324CE"/>
    <w:rsid w:val="00032C43"/>
    <w:rsid w:val="00033461"/>
    <w:rsid w:val="00033EAD"/>
    <w:rsid w:val="00034369"/>
    <w:rsid w:val="00034EAF"/>
    <w:rsid w:val="000354A5"/>
    <w:rsid w:val="00035529"/>
    <w:rsid w:val="00035F32"/>
    <w:rsid w:val="00035F39"/>
    <w:rsid w:val="000365C5"/>
    <w:rsid w:val="000366AF"/>
    <w:rsid w:val="00036D2D"/>
    <w:rsid w:val="00036F79"/>
    <w:rsid w:val="00037066"/>
    <w:rsid w:val="00037514"/>
    <w:rsid w:val="000400CC"/>
    <w:rsid w:val="00040259"/>
    <w:rsid w:val="00040709"/>
    <w:rsid w:val="000413B7"/>
    <w:rsid w:val="00041530"/>
    <w:rsid w:val="00041629"/>
    <w:rsid w:val="00041657"/>
    <w:rsid w:val="00041A67"/>
    <w:rsid w:val="00041FB0"/>
    <w:rsid w:val="00042E4E"/>
    <w:rsid w:val="00043593"/>
    <w:rsid w:val="0004360B"/>
    <w:rsid w:val="000449BC"/>
    <w:rsid w:val="00045944"/>
    <w:rsid w:val="00045B5E"/>
    <w:rsid w:val="00045B75"/>
    <w:rsid w:val="00045C4E"/>
    <w:rsid w:val="00045D78"/>
    <w:rsid w:val="000460DA"/>
    <w:rsid w:val="000469D9"/>
    <w:rsid w:val="0004704F"/>
    <w:rsid w:val="00047AB5"/>
    <w:rsid w:val="00050476"/>
    <w:rsid w:val="00050561"/>
    <w:rsid w:val="00050C48"/>
    <w:rsid w:val="0005169F"/>
    <w:rsid w:val="00051A6C"/>
    <w:rsid w:val="00051FC3"/>
    <w:rsid w:val="00052EA8"/>
    <w:rsid w:val="000536A1"/>
    <w:rsid w:val="0005391D"/>
    <w:rsid w:val="00053DE1"/>
    <w:rsid w:val="00054357"/>
    <w:rsid w:val="0005530C"/>
    <w:rsid w:val="000553AE"/>
    <w:rsid w:val="000555D4"/>
    <w:rsid w:val="0005576E"/>
    <w:rsid w:val="0005664A"/>
    <w:rsid w:val="00056A1A"/>
    <w:rsid w:val="00056F02"/>
    <w:rsid w:val="0005749F"/>
    <w:rsid w:val="0006010C"/>
    <w:rsid w:val="000608A4"/>
    <w:rsid w:val="00062147"/>
    <w:rsid w:val="0006244D"/>
    <w:rsid w:val="00062B39"/>
    <w:rsid w:val="00062EFD"/>
    <w:rsid w:val="000631BF"/>
    <w:rsid w:val="0006396A"/>
    <w:rsid w:val="00063EB2"/>
    <w:rsid w:val="000653BB"/>
    <w:rsid w:val="0006552E"/>
    <w:rsid w:val="00067303"/>
    <w:rsid w:val="0007038B"/>
    <w:rsid w:val="000703A6"/>
    <w:rsid w:val="00070DC1"/>
    <w:rsid w:val="00071BC3"/>
    <w:rsid w:val="00071F62"/>
    <w:rsid w:val="000720EB"/>
    <w:rsid w:val="000722F1"/>
    <w:rsid w:val="000724E0"/>
    <w:rsid w:val="0007349E"/>
    <w:rsid w:val="000739FB"/>
    <w:rsid w:val="00073AF2"/>
    <w:rsid w:val="00073C92"/>
    <w:rsid w:val="00074335"/>
    <w:rsid w:val="00074749"/>
    <w:rsid w:val="00074C06"/>
    <w:rsid w:val="00074F16"/>
    <w:rsid w:val="0007558F"/>
    <w:rsid w:val="00075BA0"/>
    <w:rsid w:val="00075CF4"/>
    <w:rsid w:val="0007634D"/>
    <w:rsid w:val="00076BDC"/>
    <w:rsid w:val="00076D65"/>
    <w:rsid w:val="00076D85"/>
    <w:rsid w:val="00077263"/>
    <w:rsid w:val="00077460"/>
    <w:rsid w:val="00077668"/>
    <w:rsid w:val="00077B80"/>
    <w:rsid w:val="000806B6"/>
    <w:rsid w:val="0008088F"/>
    <w:rsid w:val="000808A5"/>
    <w:rsid w:val="00081474"/>
    <w:rsid w:val="000816C6"/>
    <w:rsid w:val="00081DDD"/>
    <w:rsid w:val="00081E52"/>
    <w:rsid w:val="00081ED5"/>
    <w:rsid w:val="00082C89"/>
    <w:rsid w:val="00083160"/>
    <w:rsid w:val="000834B2"/>
    <w:rsid w:val="000835D2"/>
    <w:rsid w:val="000836A1"/>
    <w:rsid w:val="000842B5"/>
    <w:rsid w:val="00084B5E"/>
    <w:rsid w:val="00084D3A"/>
    <w:rsid w:val="00085639"/>
    <w:rsid w:val="000867F5"/>
    <w:rsid w:val="00086950"/>
    <w:rsid w:val="0009061B"/>
    <w:rsid w:val="00090E2F"/>
    <w:rsid w:val="00090F7B"/>
    <w:rsid w:val="00091221"/>
    <w:rsid w:val="00093339"/>
    <w:rsid w:val="00093718"/>
    <w:rsid w:val="00094558"/>
    <w:rsid w:val="00094879"/>
    <w:rsid w:val="000951FC"/>
    <w:rsid w:val="00096ADF"/>
    <w:rsid w:val="00096DD1"/>
    <w:rsid w:val="00096FA3"/>
    <w:rsid w:val="00097214"/>
    <w:rsid w:val="000975F9"/>
    <w:rsid w:val="000A062D"/>
    <w:rsid w:val="000A09FF"/>
    <w:rsid w:val="000A2570"/>
    <w:rsid w:val="000A2F94"/>
    <w:rsid w:val="000A36AA"/>
    <w:rsid w:val="000A40E0"/>
    <w:rsid w:val="000A4A9F"/>
    <w:rsid w:val="000A4D45"/>
    <w:rsid w:val="000A502B"/>
    <w:rsid w:val="000A5137"/>
    <w:rsid w:val="000A527F"/>
    <w:rsid w:val="000A539B"/>
    <w:rsid w:val="000A5E4F"/>
    <w:rsid w:val="000A6007"/>
    <w:rsid w:val="000A6460"/>
    <w:rsid w:val="000A67FB"/>
    <w:rsid w:val="000A6935"/>
    <w:rsid w:val="000A6DC0"/>
    <w:rsid w:val="000A74AD"/>
    <w:rsid w:val="000A7A55"/>
    <w:rsid w:val="000A7B2F"/>
    <w:rsid w:val="000B04F4"/>
    <w:rsid w:val="000B06BB"/>
    <w:rsid w:val="000B0DF6"/>
    <w:rsid w:val="000B1093"/>
    <w:rsid w:val="000B11C8"/>
    <w:rsid w:val="000B15CC"/>
    <w:rsid w:val="000B1867"/>
    <w:rsid w:val="000B207E"/>
    <w:rsid w:val="000B2B2C"/>
    <w:rsid w:val="000B2D11"/>
    <w:rsid w:val="000B2DA0"/>
    <w:rsid w:val="000B36DE"/>
    <w:rsid w:val="000B3A7F"/>
    <w:rsid w:val="000B3E80"/>
    <w:rsid w:val="000B4670"/>
    <w:rsid w:val="000B5488"/>
    <w:rsid w:val="000B5FFF"/>
    <w:rsid w:val="000B60AF"/>
    <w:rsid w:val="000B63BC"/>
    <w:rsid w:val="000B6539"/>
    <w:rsid w:val="000B7CFE"/>
    <w:rsid w:val="000B7E15"/>
    <w:rsid w:val="000C0210"/>
    <w:rsid w:val="000C045B"/>
    <w:rsid w:val="000C1218"/>
    <w:rsid w:val="000C2565"/>
    <w:rsid w:val="000C286D"/>
    <w:rsid w:val="000C2F64"/>
    <w:rsid w:val="000C31DA"/>
    <w:rsid w:val="000C3460"/>
    <w:rsid w:val="000C4690"/>
    <w:rsid w:val="000C4963"/>
    <w:rsid w:val="000C4CEF"/>
    <w:rsid w:val="000C55E5"/>
    <w:rsid w:val="000C65E2"/>
    <w:rsid w:val="000C698F"/>
    <w:rsid w:val="000C7036"/>
    <w:rsid w:val="000C72D6"/>
    <w:rsid w:val="000C745B"/>
    <w:rsid w:val="000C7EE1"/>
    <w:rsid w:val="000D0505"/>
    <w:rsid w:val="000D0559"/>
    <w:rsid w:val="000D0978"/>
    <w:rsid w:val="000D0DE0"/>
    <w:rsid w:val="000D0FA8"/>
    <w:rsid w:val="000D1EDD"/>
    <w:rsid w:val="000D2122"/>
    <w:rsid w:val="000D2135"/>
    <w:rsid w:val="000D2581"/>
    <w:rsid w:val="000D270E"/>
    <w:rsid w:val="000D2C44"/>
    <w:rsid w:val="000D39B4"/>
    <w:rsid w:val="000D3F87"/>
    <w:rsid w:val="000D52CC"/>
    <w:rsid w:val="000D64BF"/>
    <w:rsid w:val="000D6E68"/>
    <w:rsid w:val="000D7747"/>
    <w:rsid w:val="000D7C76"/>
    <w:rsid w:val="000E02F7"/>
    <w:rsid w:val="000E15E1"/>
    <w:rsid w:val="000E1872"/>
    <w:rsid w:val="000E2712"/>
    <w:rsid w:val="000E2817"/>
    <w:rsid w:val="000E32D6"/>
    <w:rsid w:val="000E37B5"/>
    <w:rsid w:val="000E3899"/>
    <w:rsid w:val="000E3C9B"/>
    <w:rsid w:val="000E3ED2"/>
    <w:rsid w:val="000E41C8"/>
    <w:rsid w:val="000E42B0"/>
    <w:rsid w:val="000E457D"/>
    <w:rsid w:val="000E4E22"/>
    <w:rsid w:val="000E4E92"/>
    <w:rsid w:val="000E514D"/>
    <w:rsid w:val="000E51BA"/>
    <w:rsid w:val="000E5FEE"/>
    <w:rsid w:val="000E63E8"/>
    <w:rsid w:val="000E6B1D"/>
    <w:rsid w:val="000E76AB"/>
    <w:rsid w:val="000E7794"/>
    <w:rsid w:val="000E7AF6"/>
    <w:rsid w:val="000F0318"/>
    <w:rsid w:val="000F0DA4"/>
    <w:rsid w:val="000F10DA"/>
    <w:rsid w:val="000F13A0"/>
    <w:rsid w:val="000F2BB4"/>
    <w:rsid w:val="000F2E30"/>
    <w:rsid w:val="000F3071"/>
    <w:rsid w:val="000F3890"/>
    <w:rsid w:val="000F4E57"/>
    <w:rsid w:val="000F4E6F"/>
    <w:rsid w:val="000F5128"/>
    <w:rsid w:val="000F61F1"/>
    <w:rsid w:val="000F6F22"/>
    <w:rsid w:val="000F7280"/>
    <w:rsid w:val="000F7D93"/>
    <w:rsid w:val="000F7F3F"/>
    <w:rsid w:val="001004BF"/>
    <w:rsid w:val="00100CE5"/>
    <w:rsid w:val="00100EF7"/>
    <w:rsid w:val="00101150"/>
    <w:rsid w:val="00101269"/>
    <w:rsid w:val="00101413"/>
    <w:rsid w:val="0010151E"/>
    <w:rsid w:val="00101766"/>
    <w:rsid w:val="00101C00"/>
    <w:rsid w:val="00101F8A"/>
    <w:rsid w:val="001022A9"/>
    <w:rsid w:val="001022E3"/>
    <w:rsid w:val="00102F37"/>
    <w:rsid w:val="001034F8"/>
    <w:rsid w:val="0010374D"/>
    <w:rsid w:val="0010384B"/>
    <w:rsid w:val="001047B4"/>
    <w:rsid w:val="001049B8"/>
    <w:rsid w:val="00104BA1"/>
    <w:rsid w:val="00104DEC"/>
    <w:rsid w:val="001061D2"/>
    <w:rsid w:val="00106AC0"/>
    <w:rsid w:val="00106B36"/>
    <w:rsid w:val="00106E79"/>
    <w:rsid w:val="00106E90"/>
    <w:rsid w:val="001073BC"/>
    <w:rsid w:val="0010752E"/>
    <w:rsid w:val="0011031A"/>
    <w:rsid w:val="00110730"/>
    <w:rsid w:val="00110987"/>
    <w:rsid w:val="0011105E"/>
    <w:rsid w:val="00111458"/>
    <w:rsid w:val="0011188A"/>
    <w:rsid w:val="0011290F"/>
    <w:rsid w:val="0011335C"/>
    <w:rsid w:val="0011392D"/>
    <w:rsid w:val="00113C20"/>
    <w:rsid w:val="001140D7"/>
    <w:rsid w:val="0011444B"/>
    <w:rsid w:val="00114FB0"/>
    <w:rsid w:val="001150A0"/>
    <w:rsid w:val="0011527F"/>
    <w:rsid w:val="00115597"/>
    <w:rsid w:val="00115884"/>
    <w:rsid w:val="00115913"/>
    <w:rsid w:val="00115AF7"/>
    <w:rsid w:val="00115EAA"/>
    <w:rsid w:val="00120174"/>
    <w:rsid w:val="00120296"/>
    <w:rsid w:val="00121245"/>
    <w:rsid w:val="00121CCE"/>
    <w:rsid w:val="00122041"/>
    <w:rsid w:val="00122439"/>
    <w:rsid w:val="00122FB4"/>
    <w:rsid w:val="00123131"/>
    <w:rsid w:val="001236BF"/>
    <w:rsid w:val="00123C5A"/>
    <w:rsid w:val="00124120"/>
    <w:rsid w:val="0012425D"/>
    <w:rsid w:val="00124469"/>
    <w:rsid w:val="00124B11"/>
    <w:rsid w:val="00124B14"/>
    <w:rsid w:val="00124D34"/>
    <w:rsid w:val="00124DEF"/>
    <w:rsid w:val="0012504F"/>
    <w:rsid w:val="00125C65"/>
    <w:rsid w:val="00125E39"/>
    <w:rsid w:val="0012638E"/>
    <w:rsid w:val="00126846"/>
    <w:rsid w:val="00126FEC"/>
    <w:rsid w:val="00127531"/>
    <w:rsid w:val="00127819"/>
    <w:rsid w:val="001305FF"/>
    <w:rsid w:val="0013071A"/>
    <w:rsid w:val="00131276"/>
    <w:rsid w:val="00131413"/>
    <w:rsid w:val="00132052"/>
    <w:rsid w:val="00132BFB"/>
    <w:rsid w:val="00132C58"/>
    <w:rsid w:val="00132EB5"/>
    <w:rsid w:val="00133187"/>
    <w:rsid w:val="001332BE"/>
    <w:rsid w:val="001336E4"/>
    <w:rsid w:val="00133A68"/>
    <w:rsid w:val="00133FC7"/>
    <w:rsid w:val="001341CA"/>
    <w:rsid w:val="0013423C"/>
    <w:rsid w:val="00134447"/>
    <w:rsid w:val="00134B29"/>
    <w:rsid w:val="001352D6"/>
    <w:rsid w:val="00135D56"/>
    <w:rsid w:val="00135E58"/>
    <w:rsid w:val="0013637F"/>
    <w:rsid w:val="00136458"/>
    <w:rsid w:val="00140906"/>
    <w:rsid w:val="001409AD"/>
    <w:rsid w:val="001413A0"/>
    <w:rsid w:val="00141542"/>
    <w:rsid w:val="00141858"/>
    <w:rsid w:val="00142157"/>
    <w:rsid w:val="00142211"/>
    <w:rsid w:val="00142982"/>
    <w:rsid w:val="00143752"/>
    <w:rsid w:val="001438A3"/>
    <w:rsid w:val="00144059"/>
    <w:rsid w:val="00144130"/>
    <w:rsid w:val="001441F3"/>
    <w:rsid w:val="001448FE"/>
    <w:rsid w:val="0014540C"/>
    <w:rsid w:val="00145768"/>
    <w:rsid w:val="00146DB8"/>
    <w:rsid w:val="001470A9"/>
    <w:rsid w:val="00147108"/>
    <w:rsid w:val="00147BA1"/>
    <w:rsid w:val="0015007E"/>
    <w:rsid w:val="001508B2"/>
    <w:rsid w:val="00150F81"/>
    <w:rsid w:val="001515D8"/>
    <w:rsid w:val="001516B0"/>
    <w:rsid w:val="001517A9"/>
    <w:rsid w:val="00151D43"/>
    <w:rsid w:val="00151EAC"/>
    <w:rsid w:val="001520D1"/>
    <w:rsid w:val="001522BA"/>
    <w:rsid w:val="0015245F"/>
    <w:rsid w:val="001525D3"/>
    <w:rsid w:val="00152B84"/>
    <w:rsid w:val="00152BA0"/>
    <w:rsid w:val="00152F94"/>
    <w:rsid w:val="0015308E"/>
    <w:rsid w:val="00153179"/>
    <w:rsid w:val="00153723"/>
    <w:rsid w:val="001537EE"/>
    <w:rsid w:val="001540C0"/>
    <w:rsid w:val="001545EA"/>
    <w:rsid w:val="00154676"/>
    <w:rsid w:val="00154E21"/>
    <w:rsid w:val="0015557C"/>
    <w:rsid w:val="00155684"/>
    <w:rsid w:val="00155B32"/>
    <w:rsid w:val="00156443"/>
    <w:rsid w:val="001569A9"/>
    <w:rsid w:val="00156A7C"/>
    <w:rsid w:val="00157F60"/>
    <w:rsid w:val="00160960"/>
    <w:rsid w:val="00160CB4"/>
    <w:rsid w:val="00160D62"/>
    <w:rsid w:val="001610EE"/>
    <w:rsid w:val="001611C9"/>
    <w:rsid w:val="0016122B"/>
    <w:rsid w:val="001618D3"/>
    <w:rsid w:val="001620A7"/>
    <w:rsid w:val="00162804"/>
    <w:rsid w:val="00162809"/>
    <w:rsid w:val="001630F3"/>
    <w:rsid w:val="001637FA"/>
    <w:rsid w:val="0016389E"/>
    <w:rsid w:val="00163F6F"/>
    <w:rsid w:val="0016429D"/>
    <w:rsid w:val="001651CD"/>
    <w:rsid w:val="001652B1"/>
    <w:rsid w:val="00165A2C"/>
    <w:rsid w:val="0016682F"/>
    <w:rsid w:val="001668D9"/>
    <w:rsid w:val="00166ABA"/>
    <w:rsid w:val="001673D3"/>
    <w:rsid w:val="00167A46"/>
    <w:rsid w:val="001701B9"/>
    <w:rsid w:val="0017060D"/>
    <w:rsid w:val="00170AA4"/>
    <w:rsid w:val="00170C9D"/>
    <w:rsid w:val="0017154E"/>
    <w:rsid w:val="00171B6F"/>
    <w:rsid w:val="00171D3A"/>
    <w:rsid w:val="00171DFC"/>
    <w:rsid w:val="00172252"/>
    <w:rsid w:val="001728D2"/>
    <w:rsid w:val="00172A75"/>
    <w:rsid w:val="001730F8"/>
    <w:rsid w:val="00173502"/>
    <w:rsid w:val="00173631"/>
    <w:rsid w:val="001749A6"/>
    <w:rsid w:val="00174C9E"/>
    <w:rsid w:val="001751F6"/>
    <w:rsid w:val="00175859"/>
    <w:rsid w:val="00175CA4"/>
    <w:rsid w:val="00175F8A"/>
    <w:rsid w:val="00176C0B"/>
    <w:rsid w:val="001775D9"/>
    <w:rsid w:val="00180E80"/>
    <w:rsid w:val="001814B3"/>
    <w:rsid w:val="001815C8"/>
    <w:rsid w:val="00181913"/>
    <w:rsid w:val="00181D5C"/>
    <w:rsid w:val="00181E9E"/>
    <w:rsid w:val="00181F19"/>
    <w:rsid w:val="00182587"/>
    <w:rsid w:val="001829EF"/>
    <w:rsid w:val="00182A37"/>
    <w:rsid w:val="001833FB"/>
    <w:rsid w:val="0018389F"/>
    <w:rsid w:val="00183F04"/>
    <w:rsid w:val="001843C1"/>
    <w:rsid w:val="001844FC"/>
    <w:rsid w:val="001847F9"/>
    <w:rsid w:val="00184C11"/>
    <w:rsid w:val="001850EE"/>
    <w:rsid w:val="00185E5B"/>
    <w:rsid w:val="001867C4"/>
    <w:rsid w:val="0018684A"/>
    <w:rsid w:val="00187185"/>
    <w:rsid w:val="00187455"/>
    <w:rsid w:val="0018775C"/>
    <w:rsid w:val="00187907"/>
    <w:rsid w:val="001900EB"/>
    <w:rsid w:val="001903C7"/>
    <w:rsid w:val="00191604"/>
    <w:rsid w:val="00191AE8"/>
    <w:rsid w:val="00191BED"/>
    <w:rsid w:val="0019220F"/>
    <w:rsid w:val="001923A0"/>
    <w:rsid w:val="00192F75"/>
    <w:rsid w:val="00193055"/>
    <w:rsid w:val="00193B52"/>
    <w:rsid w:val="00193C71"/>
    <w:rsid w:val="001944E6"/>
    <w:rsid w:val="00194F1D"/>
    <w:rsid w:val="00195132"/>
    <w:rsid w:val="001952D7"/>
    <w:rsid w:val="001959B8"/>
    <w:rsid w:val="00195B82"/>
    <w:rsid w:val="00195F1D"/>
    <w:rsid w:val="00196550"/>
    <w:rsid w:val="00196B37"/>
    <w:rsid w:val="00196B81"/>
    <w:rsid w:val="001971B9"/>
    <w:rsid w:val="001979CA"/>
    <w:rsid w:val="001A03F3"/>
    <w:rsid w:val="001A08B9"/>
    <w:rsid w:val="001A0A43"/>
    <w:rsid w:val="001A0C3D"/>
    <w:rsid w:val="001A0EE2"/>
    <w:rsid w:val="001A1CAB"/>
    <w:rsid w:val="001A2EAF"/>
    <w:rsid w:val="001A3912"/>
    <w:rsid w:val="001A4F85"/>
    <w:rsid w:val="001A50B3"/>
    <w:rsid w:val="001A518D"/>
    <w:rsid w:val="001A51FA"/>
    <w:rsid w:val="001A580D"/>
    <w:rsid w:val="001A6369"/>
    <w:rsid w:val="001A6D06"/>
    <w:rsid w:val="001B03B6"/>
    <w:rsid w:val="001B0483"/>
    <w:rsid w:val="001B08FD"/>
    <w:rsid w:val="001B13AC"/>
    <w:rsid w:val="001B147A"/>
    <w:rsid w:val="001B14E6"/>
    <w:rsid w:val="001B1E99"/>
    <w:rsid w:val="001B1EC3"/>
    <w:rsid w:val="001B2723"/>
    <w:rsid w:val="001B2871"/>
    <w:rsid w:val="001B2C11"/>
    <w:rsid w:val="001B33EA"/>
    <w:rsid w:val="001B35EE"/>
    <w:rsid w:val="001B3B8A"/>
    <w:rsid w:val="001B4066"/>
    <w:rsid w:val="001B4260"/>
    <w:rsid w:val="001B5E77"/>
    <w:rsid w:val="001B6242"/>
    <w:rsid w:val="001B6B26"/>
    <w:rsid w:val="001B6DED"/>
    <w:rsid w:val="001B7247"/>
    <w:rsid w:val="001B769C"/>
    <w:rsid w:val="001B7C52"/>
    <w:rsid w:val="001B7E52"/>
    <w:rsid w:val="001C00F3"/>
    <w:rsid w:val="001C03EA"/>
    <w:rsid w:val="001C0FC3"/>
    <w:rsid w:val="001C1787"/>
    <w:rsid w:val="001C1B45"/>
    <w:rsid w:val="001C1C37"/>
    <w:rsid w:val="001C1D61"/>
    <w:rsid w:val="001C2B0C"/>
    <w:rsid w:val="001C31F0"/>
    <w:rsid w:val="001C3535"/>
    <w:rsid w:val="001C3758"/>
    <w:rsid w:val="001C3855"/>
    <w:rsid w:val="001C5090"/>
    <w:rsid w:val="001C5743"/>
    <w:rsid w:val="001C696C"/>
    <w:rsid w:val="001C6DA5"/>
    <w:rsid w:val="001C6E42"/>
    <w:rsid w:val="001C746C"/>
    <w:rsid w:val="001C7B65"/>
    <w:rsid w:val="001C7CA4"/>
    <w:rsid w:val="001D0404"/>
    <w:rsid w:val="001D0887"/>
    <w:rsid w:val="001D09A5"/>
    <w:rsid w:val="001D13C7"/>
    <w:rsid w:val="001D1564"/>
    <w:rsid w:val="001D1A01"/>
    <w:rsid w:val="001D22EA"/>
    <w:rsid w:val="001D2567"/>
    <w:rsid w:val="001D2A5D"/>
    <w:rsid w:val="001D3ECF"/>
    <w:rsid w:val="001D44AC"/>
    <w:rsid w:val="001D4666"/>
    <w:rsid w:val="001D497A"/>
    <w:rsid w:val="001D5452"/>
    <w:rsid w:val="001D6192"/>
    <w:rsid w:val="001D6FAC"/>
    <w:rsid w:val="001D74AE"/>
    <w:rsid w:val="001D7526"/>
    <w:rsid w:val="001E043E"/>
    <w:rsid w:val="001E0CB8"/>
    <w:rsid w:val="001E11E5"/>
    <w:rsid w:val="001E1532"/>
    <w:rsid w:val="001E1995"/>
    <w:rsid w:val="001E1B34"/>
    <w:rsid w:val="001E21C8"/>
    <w:rsid w:val="001E21FC"/>
    <w:rsid w:val="001E2246"/>
    <w:rsid w:val="001E31CC"/>
    <w:rsid w:val="001E31E9"/>
    <w:rsid w:val="001E3BB1"/>
    <w:rsid w:val="001E3F9E"/>
    <w:rsid w:val="001E44D7"/>
    <w:rsid w:val="001E5870"/>
    <w:rsid w:val="001E62CB"/>
    <w:rsid w:val="001E635F"/>
    <w:rsid w:val="001E7FCA"/>
    <w:rsid w:val="001F0A9A"/>
    <w:rsid w:val="001F125F"/>
    <w:rsid w:val="001F1380"/>
    <w:rsid w:val="001F1FEC"/>
    <w:rsid w:val="001F28D4"/>
    <w:rsid w:val="001F2A9A"/>
    <w:rsid w:val="001F319D"/>
    <w:rsid w:val="001F3C26"/>
    <w:rsid w:val="001F4776"/>
    <w:rsid w:val="001F490D"/>
    <w:rsid w:val="001F4B55"/>
    <w:rsid w:val="001F4CFD"/>
    <w:rsid w:val="001F5214"/>
    <w:rsid w:val="001F597B"/>
    <w:rsid w:val="001F5BEE"/>
    <w:rsid w:val="001F5D13"/>
    <w:rsid w:val="001F5D59"/>
    <w:rsid w:val="001F62FB"/>
    <w:rsid w:val="001F68AA"/>
    <w:rsid w:val="001F7539"/>
    <w:rsid w:val="002002EA"/>
    <w:rsid w:val="002005D6"/>
    <w:rsid w:val="0020097B"/>
    <w:rsid w:val="002009B2"/>
    <w:rsid w:val="002009CC"/>
    <w:rsid w:val="00201738"/>
    <w:rsid w:val="002019E1"/>
    <w:rsid w:val="00202498"/>
    <w:rsid w:val="002024DA"/>
    <w:rsid w:val="0020316E"/>
    <w:rsid w:val="00203DAE"/>
    <w:rsid w:val="0020474E"/>
    <w:rsid w:val="0020507A"/>
    <w:rsid w:val="002058EB"/>
    <w:rsid w:val="002065BB"/>
    <w:rsid w:val="00206CE2"/>
    <w:rsid w:val="002070E5"/>
    <w:rsid w:val="00207371"/>
    <w:rsid w:val="00207997"/>
    <w:rsid w:val="00207EFF"/>
    <w:rsid w:val="002100A7"/>
    <w:rsid w:val="002100C5"/>
    <w:rsid w:val="00210A78"/>
    <w:rsid w:val="00210CA7"/>
    <w:rsid w:val="0021150A"/>
    <w:rsid w:val="00211843"/>
    <w:rsid w:val="0021209C"/>
    <w:rsid w:val="002128C2"/>
    <w:rsid w:val="002128D7"/>
    <w:rsid w:val="00212E35"/>
    <w:rsid w:val="00212EC8"/>
    <w:rsid w:val="0021328D"/>
    <w:rsid w:val="002134AF"/>
    <w:rsid w:val="00213A5F"/>
    <w:rsid w:val="00214A9D"/>
    <w:rsid w:val="002152F1"/>
    <w:rsid w:val="002153B4"/>
    <w:rsid w:val="0021559E"/>
    <w:rsid w:val="00215B50"/>
    <w:rsid w:val="00216161"/>
    <w:rsid w:val="00216FD5"/>
    <w:rsid w:val="00217449"/>
    <w:rsid w:val="002200C9"/>
    <w:rsid w:val="002213A4"/>
    <w:rsid w:val="00221D60"/>
    <w:rsid w:val="0022217F"/>
    <w:rsid w:val="002223A1"/>
    <w:rsid w:val="0022276F"/>
    <w:rsid w:val="002232E4"/>
    <w:rsid w:val="002236E8"/>
    <w:rsid w:val="00223F95"/>
    <w:rsid w:val="00224D6B"/>
    <w:rsid w:val="002264BF"/>
    <w:rsid w:val="0022748B"/>
    <w:rsid w:val="0023047C"/>
    <w:rsid w:val="00230F65"/>
    <w:rsid w:val="00231111"/>
    <w:rsid w:val="002312CA"/>
    <w:rsid w:val="00232204"/>
    <w:rsid w:val="0023309A"/>
    <w:rsid w:val="0023321D"/>
    <w:rsid w:val="002332C3"/>
    <w:rsid w:val="0023415B"/>
    <w:rsid w:val="002353DC"/>
    <w:rsid w:val="00235AAD"/>
    <w:rsid w:val="0023668B"/>
    <w:rsid w:val="00236761"/>
    <w:rsid w:val="00236FCD"/>
    <w:rsid w:val="00237281"/>
    <w:rsid w:val="002376F9"/>
    <w:rsid w:val="00237A83"/>
    <w:rsid w:val="00237F5A"/>
    <w:rsid w:val="00240153"/>
    <w:rsid w:val="002405D2"/>
    <w:rsid w:val="00241334"/>
    <w:rsid w:val="00242269"/>
    <w:rsid w:val="002428A1"/>
    <w:rsid w:val="00243131"/>
    <w:rsid w:val="00243168"/>
    <w:rsid w:val="002432FC"/>
    <w:rsid w:val="00243DFA"/>
    <w:rsid w:val="00246BFA"/>
    <w:rsid w:val="00250646"/>
    <w:rsid w:val="00250699"/>
    <w:rsid w:val="00250B34"/>
    <w:rsid w:val="00250BD2"/>
    <w:rsid w:val="002512D5"/>
    <w:rsid w:val="002515B6"/>
    <w:rsid w:val="00252874"/>
    <w:rsid w:val="0025315C"/>
    <w:rsid w:val="002531B8"/>
    <w:rsid w:val="002533B8"/>
    <w:rsid w:val="00253427"/>
    <w:rsid w:val="00253468"/>
    <w:rsid w:val="0025386D"/>
    <w:rsid w:val="002543A9"/>
    <w:rsid w:val="00254525"/>
    <w:rsid w:val="002552FC"/>
    <w:rsid w:val="00255349"/>
    <w:rsid w:val="00257792"/>
    <w:rsid w:val="00257B47"/>
    <w:rsid w:val="00257C99"/>
    <w:rsid w:val="00257D6F"/>
    <w:rsid w:val="002606BE"/>
    <w:rsid w:val="002608CA"/>
    <w:rsid w:val="00260E5E"/>
    <w:rsid w:val="002611F3"/>
    <w:rsid w:val="00261562"/>
    <w:rsid w:val="00261D83"/>
    <w:rsid w:val="00262844"/>
    <w:rsid w:val="00263ABD"/>
    <w:rsid w:val="00263F48"/>
    <w:rsid w:val="0026414D"/>
    <w:rsid w:val="0026431B"/>
    <w:rsid w:val="0026438B"/>
    <w:rsid w:val="0026477E"/>
    <w:rsid w:val="002653CE"/>
    <w:rsid w:val="00265B18"/>
    <w:rsid w:val="00265D86"/>
    <w:rsid w:val="00267685"/>
    <w:rsid w:val="0026780A"/>
    <w:rsid w:val="002705C2"/>
    <w:rsid w:val="00270AB3"/>
    <w:rsid w:val="00271540"/>
    <w:rsid w:val="002724D4"/>
    <w:rsid w:val="0027303C"/>
    <w:rsid w:val="0027381C"/>
    <w:rsid w:val="002739E6"/>
    <w:rsid w:val="00275352"/>
    <w:rsid w:val="0027574F"/>
    <w:rsid w:val="0027575A"/>
    <w:rsid w:val="00275A04"/>
    <w:rsid w:val="00275A72"/>
    <w:rsid w:val="0027607F"/>
    <w:rsid w:val="0027655F"/>
    <w:rsid w:val="00276CC2"/>
    <w:rsid w:val="00276E5C"/>
    <w:rsid w:val="002801E6"/>
    <w:rsid w:val="002805BD"/>
    <w:rsid w:val="00280E0C"/>
    <w:rsid w:val="00280E8B"/>
    <w:rsid w:val="00281010"/>
    <w:rsid w:val="00281295"/>
    <w:rsid w:val="00281B1A"/>
    <w:rsid w:val="00282269"/>
    <w:rsid w:val="00282891"/>
    <w:rsid w:val="00282F6D"/>
    <w:rsid w:val="0028354F"/>
    <w:rsid w:val="00283A50"/>
    <w:rsid w:val="00283C52"/>
    <w:rsid w:val="00283E48"/>
    <w:rsid w:val="0028412E"/>
    <w:rsid w:val="00284391"/>
    <w:rsid w:val="002846C9"/>
    <w:rsid w:val="00284D22"/>
    <w:rsid w:val="0028553C"/>
    <w:rsid w:val="00285C0E"/>
    <w:rsid w:val="002865F5"/>
    <w:rsid w:val="00286A1A"/>
    <w:rsid w:val="00287332"/>
    <w:rsid w:val="0028782E"/>
    <w:rsid w:val="00287F6E"/>
    <w:rsid w:val="00290037"/>
    <w:rsid w:val="00290DBD"/>
    <w:rsid w:val="00291006"/>
    <w:rsid w:val="00291A4E"/>
    <w:rsid w:val="00291CD3"/>
    <w:rsid w:val="00292548"/>
    <w:rsid w:val="002928EF"/>
    <w:rsid w:val="00293829"/>
    <w:rsid w:val="002943DC"/>
    <w:rsid w:val="00294770"/>
    <w:rsid w:val="00294AEB"/>
    <w:rsid w:val="00294E9D"/>
    <w:rsid w:val="002951D2"/>
    <w:rsid w:val="002952F2"/>
    <w:rsid w:val="00295698"/>
    <w:rsid w:val="002957B9"/>
    <w:rsid w:val="00295A16"/>
    <w:rsid w:val="0029611D"/>
    <w:rsid w:val="00296496"/>
    <w:rsid w:val="0029649E"/>
    <w:rsid w:val="00297044"/>
    <w:rsid w:val="002971E9"/>
    <w:rsid w:val="00297331"/>
    <w:rsid w:val="002976BB"/>
    <w:rsid w:val="00297D22"/>
    <w:rsid w:val="002A014A"/>
    <w:rsid w:val="002A01DB"/>
    <w:rsid w:val="002A0998"/>
    <w:rsid w:val="002A0E4B"/>
    <w:rsid w:val="002A0F10"/>
    <w:rsid w:val="002A15CB"/>
    <w:rsid w:val="002A1C11"/>
    <w:rsid w:val="002A1C27"/>
    <w:rsid w:val="002A24E2"/>
    <w:rsid w:val="002A2DBB"/>
    <w:rsid w:val="002A35BB"/>
    <w:rsid w:val="002A407E"/>
    <w:rsid w:val="002A4ABE"/>
    <w:rsid w:val="002A4D7D"/>
    <w:rsid w:val="002A5077"/>
    <w:rsid w:val="002A5448"/>
    <w:rsid w:val="002A5B05"/>
    <w:rsid w:val="002A5BBD"/>
    <w:rsid w:val="002A5E2C"/>
    <w:rsid w:val="002A652C"/>
    <w:rsid w:val="002A6B80"/>
    <w:rsid w:val="002A6CB4"/>
    <w:rsid w:val="002A6D74"/>
    <w:rsid w:val="002A6DE7"/>
    <w:rsid w:val="002A78D1"/>
    <w:rsid w:val="002B0207"/>
    <w:rsid w:val="002B0B02"/>
    <w:rsid w:val="002B1ABA"/>
    <w:rsid w:val="002B1B99"/>
    <w:rsid w:val="002B1F50"/>
    <w:rsid w:val="002B2878"/>
    <w:rsid w:val="002B29A5"/>
    <w:rsid w:val="002B2F65"/>
    <w:rsid w:val="002B2FF1"/>
    <w:rsid w:val="002B3A23"/>
    <w:rsid w:val="002B4DC8"/>
    <w:rsid w:val="002B6DA1"/>
    <w:rsid w:val="002B7078"/>
    <w:rsid w:val="002B70B3"/>
    <w:rsid w:val="002B78BE"/>
    <w:rsid w:val="002B7C12"/>
    <w:rsid w:val="002C0322"/>
    <w:rsid w:val="002C0E3F"/>
    <w:rsid w:val="002C0E42"/>
    <w:rsid w:val="002C0FAB"/>
    <w:rsid w:val="002C1137"/>
    <w:rsid w:val="002C16C5"/>
    <w:rsid w:val="002C1CC4"/>
    <w:rsid w:val="002C20A1"/>
    <w:rsid w:val="002C31A7"/>
    <w:rsid w:val="002C4188"/>
    <w:rsid w:val="002C4B5E"/>
    <w:rsid w:val="002C4C4C"/>
    <w:rsid w:val="002C5C5D"/>
    <w:rsid w:val="002C6235"/>
    <w:rsid w:val="002C629E"/>
    <w:rsid w:val="002C6F10"/>
    <w:rsid w:val="002C71E1"/>
    <w:rsid w:val="002C725C"/>
    <w:rsid w:val="002C72A4"/>
    <w:rsid w:val="002C7BB0"/>
    <w:rsid w:val="002C7D69"/>
    <w:rsid w:val="002D0088"/>
    <w:rsid w:val="002D058C"/>
    <w:rsid w:val="002D07B2"/>
    <w:rsid w:val="002D127A"/>
    <w:rsid w:val="002D13DC"/>
    <w:rsid w:val="002D182B"/>
    <w:rsid w:val="002D3523"/>
    <w:rsid w:val="002D355A"/>
    <w:rsid w:val="002D3A7A"/>
    <w:rsid w:val="002D40C1"/>
    <w:rsid w:val="002D4206"/>
    <w:rsid w:val="002D4438"/>
    <w:rsid w:val="002D44F7"/>
    <w:rsid w:val="002D46D3"/>
    <w:rsid w:val="002D5995"/>
    <w:rsid w:val="002D5E85"/>
    <w:rsid w:val="002D5FA4"/>
    <w:rsid w:val="002D605D"/>
    <w:rsid w:val="002D66BA"/>
    <w:rsid w:val="002D6A60"/>
    <w:rsid w:val="002D6F61"/>
    <w:rsid w:val="002D6FCC"/>
    <w:rsid w:val="002D703F"/>
    <w:rsid w:val="002D7093"/>
    <w:rsid w:val="002E19B9"/>
    <w:rsid w:val="002E1D55"/>
    <w:rsid w:val="002E260B"/>
    <w:rsid w:val="002E347E"/>
    <w:rsid w:val="002E3B12"/>
    <w:rsid w:val="002E4C43"/>
    <w:rsid w:val="002E5348"/>
    <w:rsid w:val="002E555E"/>
    <w:rsid w:val="002E5D11"/>
    <w:rsid w:val="002E617B"/>
    <w:rsid w:val="002E6FE7"/>
    <w:rsid w:val="002E7684"/>
    <w:rsid w:val="002E77B0"/>
    <w:rsid w:val="002E78EC"/>
    <w:rsid w:val="002F09FE"/>
    <w:rsid w:val="002F174B"/>
    <w:rsid w:val="002F2569"/>
    <w:rsid w:val="002F3FC4"/>
    <w:rsid w:val="002F4C70"/>
    <w:rsid w:val="002F4E7E"/>
    <w:rsid w:val="002F5DB2"/>
    <w:rsid w:val="002F60C9"/>
    <w:rsid w:val="002F6F04"/>
    <w:rsid w:val="002F7116"/>
    <w:rsid w:val="002F729A"/>
    <w:rsid w:val="002F77CA"/>
    <w:rsid w:val="002F7A4F"/>
    <w:rsid w:val="002F7B88"/>
    <w:rsid w:val="00300EC6"/>
    <w:rsid w:val="0030121A"/>
    <w:rsid w:val="00301ADD"/>
    <w:rsid w:val="00301D77"/>
    <w:rsid w:val="003021D7"/>
    <w:rsid w:val="003024D3"/>
    <w:rsid w:val="003024FE"/>
    <w:rsid w:val="00302752"/>
    <w:rsid w:val="00303A0F"/>
    <w:rsid w:val="00303A68"/>
    <w:rsid w:val="00303AC7"/>
    <w:rsid w:val="003045A3"/>
    <w:rsid w:val="00305246"/>
    <w:rsid w:val="003053A2"/>
    <w:rsid w:val="0030551C"/>
    <w:rsid w:val="00306233"/>
    <w:rsid w:val="00306510"/>
    <w:rsid w:val="0030660D"/>
    <w:rsid w:val="00306BAC"/>
    <w:rsid w:val="003079AB"/>
    <w:rsid w:val="00307AEA"/>
    <w:rsid w:val="00307E14"/>
    <w:rsid w:val="003100D5"/>
    <w:rsid w:val="00310424"/>
    <w:rsid w:val="00310CB2"/>
    <w:rsid w:val="00310DA0"/>
    <w:rsid w:val="003117FD"/>
    <w:rsid w:val="003119AA"/>
    <w:rsid w:val="00312646"/>
    <w:rsid w:val="00312825"/>
    <w:rsid w:val="00313234"/>
    <w:rsid w:val="00313406"/>
    <w:rsid w:val="00313835"/>
    <w:rsid w:val="00314399"/>
    <w:rsid w:val="00314A66"/>
    <w:rsid w:val="00314AA3"/>
    <w:rsid w:val="00314B7F"/>
    <w:rsid w:val="0031509B"/>
    <w:rsid w:val="003151DB"/>
    <w:rsid w:val="00315674"/>
    <w:rsid w:val="00315D72"/>
    <w:rsid w:val="003167B5"/>
    <w:rsid w:val="00316942"/>
    <w:rsid w:val="00317185"/>
    <w:rsid w:val="003173EA"/>
    <w:rsid w:val="00317601"/>
    <w:rsid w:val="00317666"/>
    <w:rsid w:val="00317CDD"/>
    <w:rsid w:val="00320E0A"/>
    <w:rsid w:val="00321427"/>
    <w:rsid w:val="0032163C"/>
    <w:rsid w:val="00321A66"/>
    <w:rsid w:val="00322724"/>
    <w:rsid w:val="003234C4"/>
    <w:rsid w:val="003236D6"/>
    <w:rsid w:val="00323CD8"/>
    <w:rsid w:val="003247D4"/>
    <w:rsid w:val="00325AD9"/>
    <w:rsid w:val="00325C5E"/>
    <w:rsid w:val="0032671B"/>
    <w:rsid w:val="00326810"/>
    <w:rsid w:val="003270BA"/>
    <w:rsid w:val="0032765D"/>
    <w:rsid w:val="00330030"/>
    <w:rsid w:val="003308D0"/>
    <w:rsid w:val="00330DF9"/>
    <w:rsid w:val="00331207"/>
    <w:rsid w:val="003315CF"/>
    <w:rsid w:val="00331619"/>
    <w:rsid w:val="00331AF8"/>
    <w:rsid w:val="00331F9A"/>
    <w:rsid w:val="00331FB4"/>
    <w:rsid w:val="00331FF7"/>
    <w:rsid w:val="00333667"/>
    <w:rsid w:val="003339C2"/>
    <w:rsid w:val="0033494F"/>
    <w:rsid w:val="00334B92"/>
    <w:rsid w:val="00334E49"/>
    <w:rsid w:val="00335AAB"/>
    <w:rsid w:val="00336181"/>
    <w:rsid w:val="00336755"/>
    <w:rsid w:val="00336B88"/>
    <w:rsid w:val="00336D96"/>
    <w:rsid w:val="00337071"/>
    <w:rsid w:val="003378E5"/>
    <w:rsid w:val="003413C8"/>
    <w:rsid w:val="00341CE6"/>
    <w:rsid w:val="0034235E"/>
    <w:rsid w:val="003428D6"/>
    <w:rsid w:val="00342C57"/>
    <w:rsid w:val="00342F61"/>
    <w:rsid w:val="00343994"/>
    <w:rsid w:val="003443F1"/>
    <w:rsid w:val="003447E6"/>
    <w:rsid w:val="003450B3"/>
    <w:rsid w:val="0034526F"/>
    <w:rsid w:val="003459AB"/>
    <w:rsid w:val="00345F31"/>
    <w:rsid w:val="003468E9"/>
    <w:rsid w:val="00346B3B"/>
    <w:rsid w:val="00346E28"/>
    <w:rsid w:val="00347436"/>
    <w:rsid w:val="003474C6"/>
    <w:rsid w:val="00347F79"/>
    <w:rsid w:val="00350880"/>
    <w:rsid w:val="003520DF"/>
    <w:rsid w:val="003522EF"/>
    <w:rsid w:val="00352794"/>
    <w:rsid w:val="00352C68"/>
    <w:rsid w:val="00352F6A"/>
    <w:rsid w:val="003530DB"/>
    <w:rsid w:val="0035675B"/>
    <w:rsid w:val="0036037A"/>
    <w:rsid w:val="00360BB3"/>
    <w:rsid w:val="003610EE"/>
    <w:rsid w:val="00361E85"/>
    <w:rsid w:val="003623C9"/>
    <w:rsid w:val="00362714"/>
    <w:rsid w:val="00362E96"/>
    <w:rsid w:val="00363C9D"/>
    <w:rsid w:val="00363F13"/>
    <w:rsid w:val="00364C1B"/>
    <w:rsid w:val="00365F5B"/>
    <w:rsid w:val="00366058"/>
    <w:rsid w:val="0036607A"/>
    <w:rsid w:val="003670E4"/>
    <w:rsid w:val="00367242"/>
    <w:rsid w:val="00367884"/>
    <w:rsid w:val="00370231"/>
    <w:rsid w:val="003703EB"/>
    <w:rsid w:val="00371CDD"/>
    <w:rsid w:val="0037201C"/>
    <w:rsid w:val="0037222B"/>
    <w:rsid w:val="003727C5"/>
    <w:rsid w:val="00372EE3"/>
    <w:rsid w:val="0037373D"/>
    <w:rsid w:val="003737F9"/>
    <w:rsid w:val="003738A1"/>
    <w:rsid w:val="00374BB3"/>
    <w:rsid w:val="00375AFC"/>
    <w:rsid w:val="00375FE7"/>
    <w:rsid w:val="003762AF"/>
    <w:rsid w:val="0037633C"/>
    <w:rsid w:val="00376591"/>
    <w:rsid w:val="0037708E"/>
    <w:rsid w:val="00380785"/>
    <w:rsid w:val="00380928"/>
    <w:rsid w:val="00380EBE"/>
    <w:rsid w:val="0038112D"/>
    <w:rsid w:val="003812AE"/>
    <w:rsid w:val="00381738"/>
    <w:rsid w:val="00381B0E"/>
    <w:rsid w:val="00381B90"/>
    <w:rsid w:val="00382F52"/>
    <w:rsid w:val="00382FAA"/>
    <w:rsid w:val="00383D0B"/>
    <w:rsid w:val="0038406D"/>
    <w:rsid w:val="00384180"/>
    <w:rsid w:val="0038420C"/>
    <w:rsid w:val="00384622"/>
    <w:rsid w:val="00384A8D"/>
    <w:rsid w:val="00385161"/>
    <w:rsid w:val="003859D4"/>
    <w:rsid w:val="00385EA4"/>
    <w:rsid w:val="00390268"/>
    <w:rsid w:val="0039070E"/>
    <w:rsid w:val="00390B43"/>
    <w:rsid w:val="00392314"/>
    <w:rsid w:val="00392C42"/>
    <w:rsid w:val="00392D06"/>
    <w:rsid w:val="00393F52"/>
    <w:rsid w:val="003941B3"/>
    <w:rsid w:val="00394538"/>
    <w:rsid w:val="00394CE3"/>
    <w:rsid w:val="00394D09"/>
    <w:rsid w:val="003951AD"/>
    <w:rsid w:val="00395796"/>
    <w:rsid w:val="003957F1"/>
    <w:rsid w:val="00396B02"/>
    <w:rsid w:val="00396BB5"/>
    <w:rsid w:val="00396BCC"/>
    <w:rsid w:val="00397633"/>
    <w:rsid w:val="0039790E"/>
    <w:rsid w:val="0039791A"/>
    <w:rsid w:val="0039797A"/>
    <w:rsid w:val="003A0AC2"/>
    <w:rsid w:val="003A1808"/>
    <w:rsid w:val="003A1828"/>
    <w:rsid w:val="003A2C6E"/>
    <w:rsid w:val="003A318C"/>
    <w:rsid w:val="003A3FA9"/>
    <w:rsid w:val="003A467A"/>
    <w:rsid w:val="003A4789"/>
    <w:rsid w:val="003A49AB"/>
    <w:rsid w:val="003A5089"/>
    <w:rsid w:val="003A50C9"/>
    <w:rsid w:val="003A57DB"/>
    <w:rsid w:val="003A5F8A"/>
    <w:rsid w:val="003A643B"/>
    <w:rsid w:val="003A66A9"/>
    <w:rsid w:val="003A690F"/>
    <w:rsid w:val="003A6B7E"/>
    <w:rsid w:val="003A6DCB"/>
    <w:rsid w:val="003A6EFA"/>
    <w:rsid w:val="003A733A"/>
    <w:rsid w:val="003B0409"/>
    <w:rsid w:val="003B0802"/>
    <w:rsid w:val="003B0C41"/>
    <w:rsid w:val="003B1508"/>
    <w:rsid w:val="003B1737"/>
    <w:rsid w:val="003B1B0F"/>
    <w:rsid w:val="003B21A3"/>
    <w:rsid w:val="003B2BAC"/>
    <w:rsid w:val="003B2FA1"/>
    <w:rsid w:val="003B3687"/>
    <w:rsid w:val="003B371B"/>
    <w:rsid w:val="003B3A8A"/>
    <w:rsid w:val="003B3B88"/>
    <w:rsid w:val="003B4238"/>
    <w:rsid w:val="003B4344"/>
    <w:rsid w:val="003B4464"/>
    <w:rsid w:val="003B53FF"/>
    <w:rsid w:val="003B5B8B"/>
    <w:rsid w:val="003B6702"/>
    <w:rsid w:val="003B6B27"/>
    <w:rsid w:val="003B6ED0"/>
    <w:rsid w:val="003B721E"/>
    <w:rsid w:val="003B7583"/>
    <w:rsid w:val="003B7AF0"/>
    <w:rsid w:val="003C0C54"/>
    <w:rsid w:val="003C0F5E"/>
    <w:rsid w:val="003C1030"/>
    <w:rsid w:val="003C11B4"/>
    <w:rsid w:val="003C1D4D"/>
    <w:rsid w:val="003C2A90"/>
    <w:rsid w:val="003C2D3A"/>
    <w:rsid w:val="003C2FEF"/>
    <w:rsid w:val="003C310B"/>
    <w:rsid w:val="003C417A"/>
    <w:rsid w:val="003C4651"/>
    <w:rsid w:val="003C5701"/>
    <w:rsid w:val="003C5731"/>
    <w:rsid w:val="003C5860"/>
    <w:rsid w:val="003C5EC0"/>
    <w:rsid w:val="003C64A9"/>
    <w:rsid w:val="003C6C4C"/>
    <w:rsid w:val="003C6C8A"/>
    <w:rsid w:val="003C6F59"/>
    <w:rsid w:val="003C6FA6"/>
    <w:rsid w:val="003C77B1"/>
    <w:rsid w:val="003C7E5A"/>
    <w:rsid w:val="003D15C2"/>
    <w:rsid w:val="003D175D"/>
    <w:rsid w:val="003D19F3"/>
    <w:rsid w:val="003D1A31"/>
    <w:rsid w:val="003D2136"/>
    <w:rsid w:val="003D21BF"/>
    <w:rsid w:val="003D3541"/>
    <w:rsid w:val="003D36EA"/>
    <w:rsid w:val="003D39E0"/>
    <w:rsid w:val="003D4570"/>
    <w:rsid w:val="003D4C87"/>
    <w:rsid w:val="003D53C8"/>
    <w:rsid w:val="003D59FD"/>
    <w:rsid w:val="003D6097"/>
    <w:rsid w:val="003D6AF5"/>
    <w:rsid w:val="003D6D1C"/>
    <w:rsid w:val="003D764F"/>
    <w:rsid w:val="003E026D"/>
    <w:rsid w:val="003E035D"/>
    <w:rsid w:val="003E0E34"/>
    <w:rsid w:val="003E1237"/>
    <w:rsid w:val="003E15FF"/>
    <w:rsid w:val="003E1728"/>
    <w:rsid w:val="003E2148"/>
    <w:rsid w:val="003E29F3"/>
    <w:rsid w:val="003E2FE1"/>
    <w:rsid w:val="003E3632"/>
    <w:rsid w:val="003E3840"/>
    <w:rsid w:val="003E3E8E"/>
    <w:rsid w:val="003E43F1"/>
    <w:rsid w:val="003E45DC"/>
    <w:rsid w:val="003E4779"/>
    <w:rsid w:val="003E49DE"/>
    <w:rsid w:val="003E4CB9"/>
    <w:rsid w:val="003E4D20"/>
    <w:rsid w:val="003E4F97"/>
    <w:rsid w:val="003E5931"/>
    <w:rsid w:val="003E63E3"/>
    <w:rsid w:val="003E67F6"/>
    <w:rsid w:val="003E686E"/>
    <w:rsid w:val="003E77DB"/>
    <w:rsid w:val="003E7B65"/>
    <w:rsid w:val="003F0126"/>
    <w:rsid w:val="003F0521"/>
    <w:rsid w:val="003F0CAB"/>
    <w:rsid w:val="003F0E46"/>
    <w:rsid w:val="003F11CA"/>
    <w:rsid w:val="003F18D5"/>
    <w:rsid w:val="003F1C42"/>
    <w:rsid w:val="003F1D69"/>
    <w:rsid w:val="003F1F23"/>
    <w:rsid w:val="003F252F"/>
    <w:rsid w:val="003F2533"/>
    <w:rsid w:val="003F328F"/>
    <w:rsid w:val="003F3E30"/>
    <w:rsid w:val="003F40C5"/>
    <w:rsid w:val="003F425E"/>
    <w:rsid w:val="003F4EED"/>
    <w:rsid w:val="003F4EF6"/>
    <w:rsid w:val="003F57E3"/>
    <w:rsid w:val="003F5DA7"/>
    <w:rsid w:val="003F60D8"/>
    <w:rsid w:val="003F61D7"/>
    <w:rsid w:val="003F63C1"/>
    <w:rsid w:val="003F67BD"/>
    <w:rsid w:val="003F71B7"/>
    <w:rsid w:val="003F74C9"/>
    <w:rsid w:val="003F76B3"/>
    <w:rsid w:val="003F780E"/>
    <w:rsid w:val="00400512"/>
    <w:rsid w:val="00400BB8"/>
    <w:rsid w:val="00400C9F"/>
    <w:rsid w:val="00400EB9"/>
    <w:rsid w:val="00400ED6"/>
    <w:rsid w:val="00401791"/>
    <w:rsid w:val="00401B34"/>
    <w:rsid w:val="004020BF"/>
    <w:rsid w:val="004024AF"/>
    <w:rsid w:val="00403226"/>
    <w:rsid w:val="004033DD"/>
    <w:rsid w:val="00403C8F"/>
    <w:rsid w:val="00403E64"/>
    <w:rsid w:val="0040460A"/>
    <w:rsid w:val="00404623"/>
    <w:rsid w:val="00404F2C"/>
    <w:rsid w:val="004056F0"/>
    <w:rsid w:val="00405779"/>
    <w:rsid w:val="00405979"/>
    <w:rsid w:val="004064B5"/>
    <w:rsid w:val="00406646"/>
    <w:rsid w:val="00406E0A"/>
    <w:rsid w:val="004070CD"/>
    <w:rsid w:val="004071F4"/>
    <w:rsid w:val="00407643"/>
    <w:rsid w:val="004077A4"/>
    <w:rsid w:val="00407E6E"/>
    <w:rsid w:val="00410233"/>
    <w:rsid w:val="0041059D"/>
    <w:rsid w:val="004106D0"/>
    <w:rsid w:val="004112B0"/>
    <w:rsid w:val="004113FF"/>
    <w:rsid w:val="00411992"/>
    <w:rsid w:val="004119CA"/>
    <w:rsid w:val="00412117"/>
    <w:rsid w:val="004125EF"/>
    <w:rsid w:val="0041301B"/>
    <w:rsid w:val="00413230"/>
    <w:rsid w:val="00413375"/>
    <w:rsid w:val="004139E8"/>
    <w:rsid w:val="00414069"/>
    <w:rsid w:val="0041466F"/>
    <w:rsid w:val="004153F3"/>
    <w:rsid w:val="0041540F"/>
    <w:rsid w:val="004155CA"/>
    <w:rsid w:val="004158FB"/>
    <w:rsid w:val="00415B39"/>
    <w:rsid w:val="00415F98"/>
    <w:rsid w:val="00416AEA"/>
    <w:rsid w:val="00416EA1"/>
    <w:rsid w:val="004211E8"/>
    <w:rsid w:val="0042170A"/>
    <w:rsid w:val="00421AD6"/>
    <w:rsid w:val="00421AD7"/>
    <w:rsid w:val="00421F51"/>
    <w:rsid w:val="004220FC"/>
    <w:rsid w:val="00422A37"/>
    <w:rsid w:val="00422B5E"/>
    <w:rsid w:val="004230D9"/>
    <w:rsid w:val="0042329D"/>
    <w:rsid w:val="004246A7"/>
    <w:rsid w:val="00424C50"/>
    <w:rsid w:val="00424C9A"/>
    <w:rsid w:val="0042505B"/>
    <w:rsid w:val="004253CB"/>
    <w:rsid w:val="004253E6"/>
    <w:rsid w:val="00425BCA"/>
    <w:rsid w:val="00425F90"/>
    <w:rsid w:val="00427856"/>
    <w:rsid w:val="00430969"/>
    <w:rsid w:val="00430B8F"/>
    <w:rsid w:val="0043116D"/>
    <w:rsid w:val="00431185"/>
    <w:rsid w:val="00431A38"/>
    <w:rsid w:val="0043217E"/>
    <w:rsid w:val="004328DD"/>
    <w:rsid w:val="00432A8D"/>
    <w:rsid w:val="004330BA"/>
    <w:rsid w:val="0043311A"/>
    <w:rsid w:val="004331EF"/>
    <w:rsid w:val="0043395A"/>
    <w:rsid w:val="00433C90"/>
    <w:rsid w:val="0043434C"/>
    <w:rsid w:val="004345ED"/>
    <w:rsid w:val="00435A47"/>
    <w:rsid w:val="00435AE8"/>
    <w:rsid w:val="00436104"/>
    <w:rsid w:val="00436E8F"/>
    <w:rsid w:val="00437818"/>
    <w:rsid w:val="00437D03"/>
    <w:rsid w:val="0044018C"/>
    <w:rsid w:val="004401F9"/>
    <w:rsid w:val="004406A9"/>
    <w:rsid w:val="00440D13"/>
    <w:rsid w:val="00440F79"/>
    <w:rsid w:val="004420B0"/>
    <w:rsid w:val="00442D92"/>
    <w:rsid w:val="004432ED"/>
    <w:rsid w:val="00444D2B"/>
    <w:rsid w:val="004453E6"/>
    <w:rsid w:val="0044592A"/>
    <w:rsid w:val="00446626"/>
    <w:rsid w:val="00446CCA"/>
    <w:rsid w:val="00446FD6"/>
    <w:rsid w:val="00447B4E"/>
    <w:rsid w:val="00447ECB"/>
    <w:rsid w:val="00450B23"/>
    <w:rsid w:val="00450B82"/>
    <w:rsid w:val="00452C18"/>
    <w:rsid w:val="00453AEF"/>
    <w:rsid w:val="004544D8"/>
    <w:rsid w:val="004550E4"/>
    <w:rsid w:val="00455468"/>
    <w:rsid w:val="0045576F"/>
    <w:rsid w:val="004557CC"/>
    <w:rsid w:val="00455B23"/>
    <w:rsid w:val="004566CB"/>
    <w:rsid w:val="00456DF0"/>
    <w:rsid w:val="004571BF"/>
    <w:rsid w:val="00457BD6"/>
    <w:rsid w:val="004603BD"/>
    <w:rsid w:val="00460D29"/>
    <w:rsid w:val="00460E27"/>
    <w:rsid w:val="00461156"/>
    <w:rsid w:val="00461467"/>
    <w:rsid w:val="004616A7"/>
    <w:rsid w:val="004619DD"/>
    <w:rsid w:val="00461BCD"/>
    <w:rsid w:val="00461D23"/>
    <w:rsid w:val="00461E35"/>
    <w:rsid w:val="0046288A"/>
    <w:rsid w:val="00462A4A"/>
    <w:rsid w:val="00463164"/>
    <w:rsid w:val="00463350"/>
    <w:rsid w:val="004645A9"/>
    <w:rsid w:val="00464E20"/>
    <w:rsid w:val="004650F4"/>
    <w:rsid w:val="00465127"/>
    <w:rsid w:val="00465501"/>
    <w:rsid w:val="0046582F"/>
    <w:rsid w:val="004664F8"/>
    <w:rsid w:val="00466DC1"/>
    <w:rsid w:val="00467B16"/>
    <w:rsid w:val="00470062"/>
    <w:rsid w:val="004701F7"/>
    <w:rsid w:val="004705D3"/>
    <w:rsid w:val="00470EBD"/>
    <w:rsid w:val="00470F35"/>
    <w:rsid w:val="0047117C"/>
    <w:rsid w:val="004713DD"/>
    <w:rsid w:val="0047147E"/>
    <w:rsid w:val="00471BF5"/>
    <w:rsid w:val="00471DBE"/>
    <w:rsid w:val="00471EEF"/>
    <w:rsid w:val="00472382"/>
    <w:rsid w:val="00472D9C"/>
    <w:rsid w:val="00473013"/>
    <w:rsid w:val="004731E7"/>
    <w:rsid w:val="0047387C"/>
    <w:rsid w:val="00473DD8"/>
    <w:rsid w:val="00474A97"/>
    <w:rsid w:val="00474ED9"/>
    <w:rsid w:val="00475118"/>
    <w:rsid w:val="00476A27"/>
    <w:rsid w:val="00477832"/>
    <w:rsid w:val="00480732"/>
    <w:rsid w:val="00480A05"/>
    <w:rsid w:val="00481D2F"/>
    <w:rsid w:val="004826AA"/>
    <w:rsid w:val="00483100"/>
    <w:rsid w:val="0048343D"/>
    <w:rsid w:val="004834ED"/>
    <w:rsid w:val="0048376F"/>
    <w:rsid w:val="00483AE1"/>
    <w:rsid w:val="00483B79"/>
    <w:rsid w:val="00483E16"/>
    <w:rsid w:val="00485267"/>
    <w:rsid w:val="00485BB9"/>
    <w:rsid w:val="00486244"/>
    <w:rsid w:val="00486BE4"/>
    <w:rsid w:val="0048718E"/>
    <w:rsid w:val="00487896"/>
    <w:rsid w:val="00487F0D"/>
    <w:rsid w:val="00490141"/>
    <w:rsid w:val="00491510"/>
    <w:rsid w:val="00491527"/>
    <w:rsid w:val="00491D02"/>
    <w:rsid w:val="00492499"/>
    <w:rsid w:val="0049249F"/>
    <w:rsid w:val="004932F1"/>
    <w:rsid w:val="004933CF"/>
    <w:rsid w:val="0049355F"/>
    <w:rsid w:val="00493B33"/>
    <w:rsid w:val="00493E15"/>
    <w:rsid w:val="0049465D"/>
    <w:rsid w:val="0049548D"/>
    <w:rsid w:val="00495B67"/>
    <w:rsid w:val="00496327"/>
    <w:rsid w:val="00497289"/>
    <w:rsid w:val="00497682"/>
    <w:rsid w:val="004978AC"/>
    <w:rsid w:val="004979BF"/>
    <w:rsid w:val="004A047F"/>
    <w:rsid w:val="004A079C"/>
    <w:rsid w:val="004A0BA5"/>
    <w:rsid w:val="004A0C54"/>
    <w:rsid w:val="004A1321"/>
    <w:rsid w:val="004A136B"/>
    <w:rsid w:val="004A15E8"/>
    <w:rsid w:val="004A1DED"/>
    <w:rsid w:val="004A20B6"/>
    <w:rsid w:val="004A276D"/>
    <w:rsid w:val="004A29D1"/>
    <w:rsid w:val="004A366D"/>
    <w:rsid w:val="004A3DAF"/>
    <w:rsid w:val="004A3EA6"/>
    <w:rsid w:val="004A40EB"/>
    <w:rsid w:val="004A4100"/>
    <w:rsid w:val="004A475C"/>
    <w:rsid w:val="004A4B37"/>
    <w:rsid w:val="004A4B4D"/>
    <w:rsid w:val="004A4E1E"/>
    <w:rsid w:val="004A4EB8"/>
    <w:rsid w:val="004A5491"/>
    <w:rsid w:val="004A55D1"/>
    <w:rsid w:val="004A5C1A"/>
    <w:rsid w:val="004A5F42"/>
    <w:rsid w:val="004A69A1"/>
    <w:rsid w:val="004A6B5B"/>
    <w:rsid w:val="004A7006"/>
    <w:rsid w:val="004A763F"/>
    <w:rsid w:val="004A7C79"/>
    <w:rsid w:val="004B07E0"/>
    <w:rsid w:val="004B0C5E"/>
    <w:rsid w:val="004B12E2"/>
    <w:rsid w:val="004B13A9"/>
    <w:rsid w:val="004B157A"/>
    <w:rsid w:val="004B16B7"/>
    <w:rsid w:val="004B1857"/>
    <w:rsid w:val="004B1AD2"/>
    <w:rsid w:val="004B237C"/>
    <w:rsid w:val="004B23F4"/>
    <w:rsid w:val="004B2837"/>
    <w:rsid w:val="004B31C7"/>
    <w:rsid w:val="004B4477"/>
    <w:rsid w:val="004B448F"/>
    <w:rsid w:val="004B44BE"/>
    <w:rsid w:val="004B47B1"/>
    <w:rsid w:val="004B5CB0"/>
    <w:rsid w:val="004B6028"/>
    <w:rsid w:val="004B658D"/>
    <w:rsid w:val="004B66BC"/>
    <w:rsid w:val="004B6B61"/>
    <w:rsid w:val="004B6DBD"/>
    <w:rsid w:val="004C054E"/>
    <w:rsid w:val="004C1135"/>
    <w:rsid w:val="004C11B2"/>
    <w:rsid w:val="004C1593"/>
    <w:rsid w:val="004C2138"/>
    <w:rsid w:val="004C2264"/>
    <w:rsid w:val="004C2B56"/>
    <w:rsid w:val="004C2F10"/>
    <w:rsid w:val="004C2F90"/>
    <w:rsid w:val="004C37A1"/>
    <w:rsid w:val="004C4337"/>
    <w:rsid w:val="004C4E93"/>
    <w:rsid w:val="004C56AF"/>
    <w:rsid w:val="004C5A7E"/>
    <w:rsid w:val="004C6460"/>
    <w:rsid w:val="004C66CB"/>
    <w:rsid w:val="004C6967"/>
    <w:rsid w:val="004C7121"/>
    <w:rsid w:val="004C72F8"/>
    <w:rsid w:val="004C7340"/>
    <w:rsid w:val="004C74BD"/>
    <w:rsid w:val="004C7719"/>
    <w:rsid w:val="004D0218"/>
    <w:rsid w:val="004D0472"/>
    <w:rsid w:val="004D0646"/>
    <w:rsid w:val="004D0BFD"/>
    <w:rsid w:val="004D138B"/>
    <w:rsid w:val="004D149A"/>
    <w:rsid w:val="004D16FB"/>
    <w:rsid w:val="004D1AFE"/>
    <w:rsid w:val="004D20FD"/>
    <w:rsid w:val="004D28BD"/>
    <w:rsid w:val="004D39D3"/>
    <w:rsid w:val="004D3F36"/>
    <w:rsid w:val="004D4A3D"/>
    <w:rsid w:val="004D4B17"/>
    <w:rsid w:val="004D4B21"/>
    <w:rsid w:val="004D5A05"/>
    <w:rsid w:val="004D5E96"/>
    <w:rsid w:val="004D5EFB"/>
    <w:rsid w:val="004D674C"/>
    <w:rsid w:val="004D6F84"/>
    <w:rsid w:val="004D737E"/>
    <w:rsid w:val="004E00FF"/>
    <w:rsid w:val="004E049C"/>
    <w:rsid w:val="004E0E87"/>
    <w:rsid w:val="004E18B5"/>
    <w:rsid w:val="004E1A35"/>
    <w:rsid w:val="004E2033"/>
    <w:rsid w:val="004E2C9C"/>
    <w:rsid w:val="004E2E8D"/>
    <w:rsid w:val="004E2ED5"/>
    <w:rsid w:val="004E30ED"/>
    <w:rsid w:val="004E4835"/>
    <w:rsid w:val="004E4B0C"/>
    <w:rsid w:val="004E4B74"/>
    <w:rsid w:val="004E4CCD"/>
    <w:rsid w:val="004E5628"/>
    <w:rsid w:val="004E5AE1"/>
    <w:rsid w:val="004E5BE2"/>
    <w:rsid w:val="004E7394"/>
    <w:rsid w:val="004E749D"/>
    <w:rsid w:val="004E7D3A"/>
    <w:rsid w:val="004F02B3"/>
    <w:rsid w:val="004F0988"/>
    <w:rsid w:val="004F0B5A"/>
    <w:rsid w:val="004F1097"/>
    <w:rsid w:val="004F1853"/>
    <w:rsid w:val="004F220F"/>
    <w:rsid w:val="004F22F7"/>
    <w:rsid w:val="004F26E3"/>
    <w:rsid w:val="004F2F58"/>
    <w:rsid w:val="004F3662"/>
    <w:rsid w:val="004F47D5"/>
    <w:rsid w:val="004F4F2E"/>
    <w:rsid w:val="004F58CF"/>
    <w:rsid w:val="004F5DC8"/>
    <w:rsid w:val="004F5ECF"/>
    <w:rsid w:val="004F6713"/>
    <w:rsid w:val="004F6A60"/>
    <w:rsid w:val="004F6B47"/>
    <w:rsid w:val="004F6FD1"/>
    <w:rsid w:val="005016E5"/>
    <w:rsid w:val="00501C6C"/>
    <w:rsid w:val="00501DDA"/>
    <w:rsid w:val="005020E5"/>
    <w:rsid w:val="005021E3"/>
    <w:rsid w:val="0050268C"/>
    <w:rsid w:val="00503EFE"/>
    <w:rsid w:val="00503F5D"/>
    <w:rsid w:val="005044B3"/>
    <w:rsid w:val="005048C9"/>
    <w:rsid w:val="00504B79"/>
    <w:rsid w:val="00504C12"/>
    <w:rsid w:val="005058F5"/>
    <w:rsid w:val="00505903"/>
    <w:rsid w:val="00505A58"/>
    <w:rsid w:val="00505B5E"/>
    <w:rsid w:val="005069C4"/>
    <w:rsid w:val="00507079"/>
    <w:rsid w:val="0050730F"/>
    <w:rsid w:val="00510A95"/>
    <w:rsid w:val="00510A97"/>
    <w:rsid w:val="005111BA"/>
    <w:rsid w:val="005113D8"/>
    <w:rsid w:val="00511C82"/>
    <w:rsid w:val="00511E5A"/>
    <w:rsid w:val="00511FB5"/>
    <w:rsid w:val="00512A87"/>
    <w:rsid w:val="00512DE1"/>
    <w:rsid w:val="0051389A"/>
    <w:rsid w:val="00513A51"/>
    <w:rsid w:val="00514A4E"/>
    <w:rsid w:val="00515245"/>
    <w:rsid w:val="005154C7"/>
    <w:rsid w:val="005156AF"/>
    <w:rsid w:val="00515837"/>
    <w:rsid w:val="00515BB8"/>
    <w:rsid w:val="00516795"/>
    <w:rsid w:val="005179E9"/>
    <w:rsid w:val="00520B6F"/>
    <w:rsid w:val="00521992"/>
    <w:rsid w:val="00521A27"/>
    <w:rsid w:val="00521AE3"/>
    <w:rsid w:val="00521F88"/>
    <w:rsid w:val="005220D2"/>
    <w:rsid w:val="00522470"/>
    <w:rsid w:val="005247A3"/>
    <w:rsid w:val="00525158"/>
    <w:rsid w:val="00525743"/>
    <w:rsid w:val="00525ECD"/>
    <w:rsid w:val="005260A9"/>
    <w:rsid w:val="005261AC"/>
    <w:rsid w:val="0052651A"/>
    <w:rsid w:val="005267B6"/>
    <w:rsid w:val="00526D8B"/>
    <w:rsid w:val="00527328"/>
    <w:rsid w:val="00530115"/>
    <w:rsid w:val="00530247"/>
    <w:rsid w:val="0053026C"/>
    <w:rsid w:val="005303E9"/>
    <w:rsid w:val="00530674"/>
    <w:rsid w:val="00530C97"/>
    <w:rsid w:val="00530F82"/>
    <w:rsid w:val="0053131C"/>
    <w:rsid w:val="005313BD"/>
    <w:rsid w:val="005314CC"/>
    <w:rsid w:val="0053187F"/>
    <w:rsid w:val="00531D9C"/>
    <w:rsid w:val="00531F5C"/>
    <w:rsid w:val="0053306E"/>
    <w:rsid w:val="0053342F"/>
    <w:rsid w:val="0053399F"/>
    <w:rsid w:val="00534DE0"/>
    <w:rsid w:val="0053561C"/>
    <w:rsid w:val="00535DAD"/>
    <w:rsid w:val="00536053"/>
    <w:rsid w:val="005369A8"/>
    <w:rsid w:val="00536C0C"/>
    <w:rsid w:val="00537837"/>
    <w:rsid w:val="00537C5F"/>
    <w:rsid w:val="00537D22"/>
    <w:rsid w:val="00537DAF"/>
    <w:rsid w:val="00540322"/>
    <w:rsid w:val="005404A4"/>
    <w:rsid w:val="00540750"/>
    <w:rsid w:val="00540782"/>
    <w:rsid w:val="00540D24"/>
    <w:rsid w:val="00540F9F"/>
    <w:rsid w:val="00541A4C"/>
    <w:rsid w:val="00541B0F"/>
    <w:rsid w:val="00541DCD"/>
    <w:rsid w:val="005432F3"/>
    <w:rsid w:val="0054343C"/>
    <w:rsid w:val="0054366C"/>
    <w:rsid w:val="005439B0"/>
    <w:rsid w:val="00543A78"/>
    <w:rsid w:val="00543B3F"/>
    <w:rsid w:val="00543DA6"/>
    <w:rsid w:val="00544FF1"/>
    <w:rsid w:val="00545DA2"/>
    <w:rsid w:val="00545E9B"/>
    <w:rsid w:val="00545ECF"/>
    <w:rsid w:val="00546138"/>
    <w:rsid w:val="00546BEC"/>
    <w:rsid w:val="00547B55"/>
    <w:rsid w:val="005503A8"/>
    <w:rsid w:val="00550BB2"/>
    <w:rsid w:val="00550F77"/>
    <w:rsid w:val="0055274F"/>
    <w:rsid w:val="00552D49"/>
    <w:rsid w:val="00552DC4"/>
    <w:rsid w:val="00553063"/>
    <w:rsid w:val="00553072"/>
    <w:rsid w:val="00553CB6"/>
    <w:rsid w:val="00553D84"/>
    <w:rsid w:val="00554661"/>
    <w:rsid w:val="0055583D"/>
    <w:rsid w:val="00555EF2"/>
    <w:rsid w:val="00555F4E"/>
    <w:rsid w:val="00556958"/>
    <w:rsid w:val="00556E78"/>
    <w:rsid w:val="005573B1"/>
    <w:rsid w:val="00557EB3"/>
    <w:rsid w:val="00560D84"/>
    <w:rsid w:val="00561420"/>
    <w:rsid w:val="00561737"/>
    <w:rsid w:val="005620EC"/>
    <w:rsid w:val="00562322"/>
    <w:rsid w:val="005626B8"/>
    <w:rsid w:val="00563060"/>
    <w:rsid w:val="005631D9"/>
    <w:rsid w:val="005632F7"/>
    <w:rsid w:val="00564BE1"/>
    <w:rsid w:val="00564C0A"/>
    <w:rsid w:val="00564FBD"/>
    <w:rsid w:val="00565896"/>
    <w:rsid w:val="00565B52"/>
    <w:rsid w:val="00566B7D"/>
    <w:rsid w:val="0056709D"/>
    <w:rsid w:val="00567724"/>
    <w:rsid w:val="00567B5C"/>
    <w:rsid w:val="00570411"/>
    <w:rsid w:val="0057058D"/>
    <w:rsid w:val="00570612"/>
    <w:rsid w:val="0057065B"/>
    <w:rsid w:val="00570663"/>
    <w:rsid w:val="005717CF"/>
    <w:rsid w:val="00571AAB"/>
    <w:rsid w:val="005724BB"/>
    <w:rsid w:val="0057290F"/>
    <w:rsid w:val="005738E9"/>
    <w:rsid w:val="00573D57"/>
    <w:rsid w:val="005764DA"/>
    <w:rsid w:val="00576734"/>
    <w:rsid w:val="005772B6"/>
    <w:rsid w:val="005773EA"/>
    <w:rsid w:val="005776F3"/>
    <w:rsid w:val="00577717"/>
    <w:rsid w:val="00577757"/>
    <w:rsid w:val="00577868"/>
    <w:rsid w:val="00577AB6"/>
    <w:rsid w:val="0058012B"/>
    <w:rsid w:val="0058078F"/>
    <w:rsid w:val="00580F8D"/>
    <w:rsid w:val="005819FE"/>
    <w:rsid w:val="00581ADE"/>
    <w:rsid w:val="0058340A"/>
    <w:rsid w:val="00583E61"/>
    <w:rsid w:val="00584788"/>
    <w:rsid w:val="00585203"/>
    <w:rsid w:val="0058521A"/>
    <w:rsid w:val="00585AB3"/>
    <w:rsid w:val="0058695B"/>
    <w:rsid w:val="005871D4"/>
    <w:rsid w:val="00587CAE"/>
    <w:rsid w:val="00591FA2"/>
    <w:rsid w:val="0059282F"/>
    <w:rsid w:val="00593C4D"/>
    <w:rsid w:val="00593E42"/>
    <w:rsid w:val="005942C4"/>
    <w:rsid w:val="00595159"/>
    <w:rsid w:val="005959B0"/>
    <w:rsid w:val="00595B55"/>
    <w:rsid w:val="0059604C"/>
    <w:rsid w:val="00596BAA"/>
    <w:rsid w:val="00596C2F"/>
    <w:rsid w:val="00596F53"/>
    <w:rsid w:val="00597166"/>
    <w:rsid w:val="005A092C"/>
    <w:rsid w:val="005A15CF"/>
    <w:rsid w:val="005A1829"/>
    <w:rsid w:val="005A1AD6"/>
    <w:rsid w:val="005A2328"/>
    <w:rsid w:val="005A3451"/>
    <w:rsid w:val="005A37E8"/>
    <w:rsid w:val="005A3CA2"/>
    <w:rsid w:val="005A3E79"/>
    <w:rsid w:val="005A40F2"/>
    <w:rsid w:val="005A474B"/>
    <w:rsid w:val="005A475C"/>
    <w:rsid w:val="005A4C84"/>
    <w:rsid w:val="005A5BD9"/>
    <w:rsid w:val="005A5D96"/>
    <w:rsid w:val="005A6FBD"/>
    <w:rsid w:val="005A7331"/>
    <w:rsid w:val="005A7B9D"/>
    <w:rsid w:val="005A7D0D"/>
    <w:rsid w:val="005A7D82"/>
    <w:rsid w:val="005B010B"/>
    <w:rsid w:val="005B0586"/>
    <w:rsid w:val="005B06D1"/>
    <w:rsid w:val="005B0740"/>
    <w:rsid w:val="005B0865"/>
    <w:rsid w:val="005B0F2C"/>
    <w:rsid w:val="005B11EE"/>
    <w:rsid w:val="005B15C6"/>
    <w:rsid w:val="005B1B15"/>
    <w:rsid w:val="005B2214"/>
    <w:rsid w:val="005B28A3"/>
    <w:rsid w:val="005B33AD"/>
    <w:rsid w:val="005B34F7"/>
    <w:rsid w:val="005B3606"/>
    <w:rsid w:val="005B4560"/>
    <w:rsid w:val="005B4726"/>
    <w:rsid w:val="005B4B6B"/>
    <w:rsid w:val="005B4F73"/>
    <w:rsid w:val="005B5E05"/>
    <w:rsid w:val="005B61DC"/>
    <w:rsid w:val="005B67DC"/>
    <w:rsid w:val="005B6B65"/>
    <w:rsid w:val="005B6D07"/>
    <w:rsid w:val="005B74F2"/>
    <w:rsid w:val="005B79D1"/>
    <w:rsid w:val="005C03D9"/>
    <w:rsid w:val="005C08CF"/>
    <w:rsid w:val="005C12F5"/>
    <w:rsid w:val="005C12F7"/>
    <w:rsid w:val="005C186E"/>
    <w:rsid w:val="005C1BB7"/>
    <w:rsid w:val="005C2038"/>
    <w:rsid w:val="005C2129"/>
    <w:rsid w:val="005C25F3"/>
    <w:rsid w:val="005C2AF4"/>
    <w:rsid w:val="005C304E"/>
    <w:rsid w:val="005C3069"/>
    <w:rsid w:val="005C3752"/>
    <w:rsid w:val="005C3931"/>
    <w:rsid w:val="005C396E"/>
    <w:rsid w:val="005C3E97"/>
    <w:rsid w:val="005C4074"/>
    <w:rsid w:val="005C40A4"/>
    <w:rsid w:val="005C44F1"/>
    <w:rsid w:val="005C462B"/>
    <w:rsid w:val="005C4BD9"/>
    <w:rsid w:val="005C5890"/>
    <w:rsid w:val="005C5B1C"/>
    <w:rsid w:val="005C5B4E"/>
    <w:rsid w:val="005C6728"/>
    <w:rsid w:val="005C6EA4"/>
    <w:rsid w:val="005C7BF3"/>
    <w:rsid w:val="005D0ED3"/>
    <w:rsid w:val="005D177B"/>
    <w:rsid w:val="005D2F30"/>
    <w:rsid w:val="005D440D"/>
    <w:rsid w:val="005D5B39"/>
    <w:rsid w:val="005D5C46"/>
    <w:rsid w:val="005D6142"/>
    <w:rsid w:val="005D6599"/>
    <w:rsid w:val="005D6D87"/>
    <w:rsid w:val="005D7964"/>
    <w:rsid w:val="005E0E8D"/>
    <w:rsid w:val="005E1A5D"/>
    <w:rsid w:val="005E212A"/>
    <w:rsid w:val="005E2444"/>
    <w:rsid w:val="005E2529"/>
    <w:rsid w:val="005E2948"/>
    <w:rsid w:val="005E3B05"/>
    <w:rsid w:val="005E3CE7"/>
    <w:rsid w:val="005E4261"/>
    <w:rsid w:val="005E4504"/>
    <w:rsid w:val="005E540C"/>
    <w:rsid w:val="005E5713"/>
    <w:rsid w:val="005E62FE"/>
    <w:rsid w:val="005E648E"/>
    <w:rsid w:val="005E6C9A"/>
    <w:rsid w:val="005E7A9C"/>
    <w:rsid w:val="005E7CFE"/>
    <w:rsid w:val="005E7D49"/>
    <w:rsid w:val="005F0A03"/>
    <w:rsid w:val="005F0DAE"/>
    <w:rsid w:val="005F198A"/>
    <w:rsid w:val="005F27A5"/>
    <w:rsid w:val="005F28AF"/>
    <w:rsid w:val="005F2A88"/>
    <w:rsid w:val="005F2B02"/>
    <w:rsid w:val="005F3308"/>
    <w:rsid w:val="005F3F53"/>
    <w:rsid w:val="005F40FE"/>
    <w:rsid w:val="005F41E3"/>
    <w:rsid w:val="005F44FB"/>
    <w:rsid w:val="005F49E9"/>
    <w:rsid w:val="005F4FB2"/>
    <w:rsid w:val="005F4FB7"/>
    <w:rsid w:val="005F7535"/>
    <w:rsid w:val="005F771B"/>
    <w:rsid w:val="00600202"/>
    <w:rsid w:val="00600AC4"/>
    <w:rsid w:val="00600B44"/>
    <w:rsid w:val="00601586"/>
    <w:rsid w:val="00601AC7"/>
    <w:rsid w:val="00601D91"/>
    <w:rsid w:val="006024E7"/>
    <w:rsid w:val="00602AF1"/>
    <w:rsid w:val="006032B3"/>
    <w:rsid w:val="006037E0"/>
    <w:rsid w:val="006047F5"/>
    <w:rsid w:val="00604A01"/>
    <w:rsid w:val="00604A22"/>
    <w:rsid w:val="00605080"/>
    <w:rsid w:val="0060583F"/>
    <w:rsid w:val="00605943"/>
    <w:rsid w:val="00605D85"/>
    <w:rsid w:val="00606597"/>
    <w:rsid w:val="006068C0"/>
    <w:rsid w:val="0060692E"/>
    <w:rsid w:val="00607905"/>
    <w:rsid w:val="00607B02"/>
    <w:rsid w:val="00607F0B"/>
    <w:rsid w:val="00610F09"/>
    <w:rsid w:val="0061129C"/>
    <w:rsid w:val="0061174C"/>
    <w:rsid w:val="006117F8"/>
    <w:rsid w:val="00611865"/>
    <w:rsid w:val="00611B73"/>
    <w:rsid w:val="00611E74"/>
    <w:rsid w:val="006121AB"/>
    <w:rsid w:val="006135CB"/>
    <w:rsid w:val="00613602"/>
    <w:rsid w:val="0061393D"/>
    <w:rsid w:val="00615421"/>
    <w:rsid w:val="00615ABA"/>
    <w:rsid w:val="00615BC2"/>
    <w:rsid w:val="00615BF1"/>
    <w:rsid w:val="00616095"/>
    <w:rsid w:val="006162CD"/>
    <w:rsid w:val="006163D7"/>
    <w:rsid w:val="00616536"/>
    <w:rsid w:val="006165D8"/>
    <w:rsid w:val="006168EB"/>
    <w:rsid w:val="00620166"/>
    <w:rsid w:val="006207AE"/>
    <w:rsid w:val="00620C51"/>
    <w:rsid w:val="00621098"/>
    <w:rsid w:val="006211D8"/>
    <w:rsid w:val="006217B9"/>
    <w:rsid w:val="00621B35"/>
    <w:rsid w:val="006222CC"/>
    <w:rsid w:val="0062255B"/>
    <w:rsid w:val="006225FD"/>
    <w:rsid w:val="00622E94"/>
    <w:rsid w:val="00622F28"/>
    <w:rsid w:val="00624726"/>
    <w:rsid w:val="00625083"/>
    <w:rsid w:val="00625411"/>
    <w:rsid w:val="00625B53"/>
    <w:rsid w:val="00625D55"/>
    <w:rsid w:val="00625DE5"/>
    <w:rsid w:val="006264D4"/>
    <w:rsid w:val="006265B6"/>
    <w:rsid w:val="00627A4A"/>
    <w:rsid w:val="00630972"/>
    <w:rsid w:val="0063141C"/>
    <w:rsid w:val="00632EB5"/>
    <w:rsid w:val="00633D11"/>
    <w:rsid w:val="0063499E"/>
    <w:rsid w:val="00634A31"/>
    <w:rsid w:val="00634BF8"/>
    <w:rsid w:val="00634DA3"/>
    <w:rsid w:val="0063519B"/>
    <w:rsid w:val="00635A41"/>
    <w:rsid w:val="00636EC1"/>
    <w:rsid w:val="00637938"/>
    <w:rsid w:val="0064060F"/>
    <w:rsid w:val="00640CD4"/>
    <w:rsid w:val="00640D08"/>
    <w:rsid w:val="00641220"/>
    <w:rsid w:val="006414E7"/>
    <w:rsid w:val="00642219"/>
    <w:rsid w:val="00642B1B"/>
    <w:rsid w:val="006439A8"/>
    <w:rsid w:val="00643B0D"/>
    <w:rsid w:val="00643C72"/>
    <w:rsid w:val="00643FE1"/>
    <w:rsid w:val="00644325"/>
    <w:rsid w:val="00645138"/>
    <w:rsid w:val="006452A8"/>
    <w:rsid w:val="00645816"/>
    <w:rsid w:val="00645C6A"/>
    <w:rsid w:val="00645D36"/>
    <w:rsid w:val="00645E8C"/>
    <w:rsid w:val="006468DF"/>
    <w:rsid w:val="00646FEE"/>
    <w:rsid w:val="0064749C"/>
    <w:rsid w:val="00647E2A"/>
    <w:rsid w:val="006505CC"/>
    <w:rsid w:val="00650AFB"/>
    <w:rsid w:val="00650DC2"/>
    <w:rsid w:val="006510D5"/>
    <w:rsid w:val="00651422"/>
    <w:rsid w:val="00651A7A"/>
    <w:rsid w:val="00652770"/>
    <w:rsid w:val="00652B44"/>
    <w:rsid w:val="00652D08"/>
    <w:rsid w:val="00653650"/>
    <w:rsid w:val="0065446E"/>
    <w:rsid w:val="006546A5"/>
    <w:rsid w:val="0065479B"/>
    <w:rsid w:val="00654E63"/>
    <w:rsid w:val="00654F06"/>
    <w:rsid w:val="006553A7"/>
    <w:rsid w:val="006553D5"/>
    <w:rsid w:val="00655418"/>
    <w:rsid w:val="006554E6"/>
    <w:rsid w:val="00655788"/>
    <w:rsid w:val="006557FF"/>
    <w:rsid w:val="00656C18"/>
    <w:rsid w:val="00656ED2"/>
    <w:rsid w:val="0066021E"/>
    <w:rsid w:val="006604E3"/>
    <w:rsid w:val="00660825"/>
    <w:rsid w:val="00660CC7"/>
    <w:rsid w:val="00660D67"/>
    <w:rsid w:val="00661714"/>
    <w:rsid w:val="006619FC"/>
    <w:rsid w:val="00661D64"/>
    <w:rsid w:val="00661DAA"/>
    <w:rsid w:val="006622AA"/>
    <w:rsid w:val="00662600"/>
    <w:rsid w:val="00662944"/>
    <w:rsid w:val="00662B18"/>
    <w:rsid w:val="00663BDF"/>
    <w:rsid w:val="006640B6"/>
    <w:rsid w:val="006644D0"/>
    <w:rsid w:val="006647B9"/>
    <w:rsid w:val="00664C85"/>
    <w:rsid w:val="00665021"/>
    <w:rsid w:val="0066555E"/>
    <w:rsid w:val="00666491"/>
    <w:rsid w:val="006666B7"/>
    <w:rsid w:val="00666980"/>
    <w:rsid w:val="00667644"/>
    <w:rsid w:val="00670071"/>
    <w:rsid w:val="00670DC3"/>
    <w:rsid w:val="00670F01"/>
    <w:rsid w:val="006718B1"/>
    <w:rsid w:val="00671BA0"/>
    <w:rsid w:val="0067210F"/>
    <w:rsid w:val="00672C7A"/>
    <w:rsid w:val="00672D44"/>
    <w:rsid w:val="00672E60"/>
    <w:rsid w:val="00672FD1"/>
    <w:rsid w:val="0067307B"/>
    <w:rsid w:val="0067320E"/>
    <w:rsid w:val="00675024"/>
    <w:rsid w:val="00675654"/>
    <w:rsid w:val="006756D9"/>
    <w:rsid w:val="0067575B"/>
    <w:rsid w:val="00675C65"/>
    <w:rsid w:val="00675CE2"/>
    <w:rsid w:val="00676CF4"/>
    <w:rsid w:val="0067754F"/>
    <w:rsid w:val="0067778A"/>
    <w:rsid w:val="00677B72"/>
    <w:rsid w:val="00677F42"/>
    <w:rsid w:val="006800C0"/>
    <w:rsid w:val="00680775"/>
    <w:rsid w:val="00680C9C"/>
    <w:rsid w:val="00681073"/>
    <w:rsid w:val="006812E6"/>
    <w:rsid w:val="0068154E"/>
    <w:rsid w:val="006815C3"/>
    <w:rsid w:val="0068190B"/>
    <w:rsid w:val="00681D20"/>
    <w:rsid w:val="00682BB1"/>
    <w:rsid w:val="00682C21"/>
    <w:rsid w:val="00682C87"/>
    <w:rsid w:val="006834C4"/>
    <w:rsid w:val="00683713"/>
    <w:rsid w:val="00684577"/>
    <w:rsid w:val="006858D1"/>
    <w:rsid w:val="00685A2B"/>
    <w:rsid w:val="006861F8"/>
    <w:rsid w:val="006864B3"/>
    <w:rsid w:val="00686A81"/>
    <w:rsid w:val="00686AF6"/>
    <w:rsid w:val="00687AA2"/>
    <w:rsid w:val="006901EC"/>
    <w:rsid w:val="00690627"/>
    <w:rsid w:val="0069067D"/>
    <w:rsid w:val="00690912"/>
    <w:rsid w:val="00690BB5"/>
    <w:rsid w:val="00691284"/>
    <w:rsid w:val="00691A43"/>
    <w:rsid w:val="00691BC1"/>
    <w:rsid w:val="00691C53"/>
    <w:rsid w:val="00691FB1"/>
    <w:rsid w:val="006930FC"/>
    <w:rsid w:val="00693920"/>
    <w:rsid w:val="00693E5D"/>
    <w:rsid w:val="00694293"/>
    <w:rsid w:val="00695EDA"/>
    <w:rsid w:val="00696052"/>
    <w:rsid w:val="006960AA"/>
    <w:rsid w:val="00696627"/>
    <w:rsid w:val="00696D2B"/>
    <w:rsid w:val="00696D5A"/>
    <w:rsid w:val="006976D6"/>
    <w:rsid w:val="00697746"/>
    <w:rsid w:val="006A1189"/>
    <w:rsid w:val="006A17E5"/>
    <w:rsid w:val="006A1A8C"/>
    <w:rsid w:val="006A1FD4"/>
    <w:rsid w:val="006A2891"/>
    <w:rsid w:val="006A33F3"/>
    <w:rsid w:val="006A3887"/>
    <w:rsid w:val="006A3EB4"/>
    <w:rsid w:val="006A49A1"/>
    <w:rsid w:val="006A5FCC"/>
    <w:rsid w:val="006A61A2"/>
    <w:rsid w:val="006A6686"/>
    <w:rsid w:val="006A66F0"/>
    <w:rsid w:val="006A67BB"/>
    <w:rsid w:val="006A68CC"/>
    <w:rsid w:val="006A73BB"/>
    <w:rsid w:val="006A7F9A"/>
    <w:rsid w:val="006B0E48"/>
    <w:rsid w:val="006B15E4"/>
    <w:rsid w:val="006B1800"/>
    <w:rsid w:val="006B196A"/>
    <w:rsid w:val="006B1BD2"/>
    <w:rsid w:val="006B1D04"/>
    <w:rsid w:val="006B23C4"/>
    <w:rsid w:val="006B2C0C"/>
    <w:rsid w:val="006B2EFE"/>
    <w:rsid w:val="006B2F88"/>
    <w:rsid w:val="006B355D"/>
    <w:rsid w:val="006B4007"/>
    <w:rsid w:val="006B426D"/>
    <w:rsid w:val="006B4698"/>
    <w:rsid w:val="006B46B2"/>
    <w:rsid w:val="006B49F0"/>
    <w:rsid w:val="006B62B5"/>
    <w:rsid w:val="006C04C7"/>
    <w:rsid w:val="006C05C5"/>
    <w:rsid w:val="006C0A98"/>
    <w:rsid w:val="006C0C0D"/>
    <w:rsid w:val="006C1408"/>
    <w:rsid w:val="006C1F7C"/>
    <w:rsid w:val="006C22E5"/>
    <w:rsid w:val="006C29DE"/>
    <w:rsid w:val="006C334C"/>
    <w:rsid w:val="006C3AF2"/>
    <w:rsid w:val="006C3D64"/>
    <w:rsid w:val="006C4457"/>
    <w:rsid w:val="006C48BC"/>
    <w:rsid w:val="006C4B0E"/>
    <w:rsid w:val="006C6090"/>
    <w:rsid w:val="006C6A47"/>
    <w:rsid w:val="006C6B9C"/>
    <w:rsid w:val="006C70B5"/>
    <w:rsid w:val="006C70B8"/>
    <w:rsid w:val="006C7468"/>
    <w:rsid w:val="006C7909"/>
    <w:rsid w:val="006C7B10"/>
    <w:rsid w:val="006C7F80"/>
    <w:rsid w:val="006D0233"/>
    <w:rsid w:val="006D0491"/>
    <w:rsid w:val="006D0CA2"/>
    <w:rsid w:val="006D212D"/>
    <w:rsid w:val="006D2302"/>
    <w:rsid w:val="006D283B"/>
    <w:rsid w:val="006D33B5"/>
    <w:rsid w:val="006D381C"/>
    <w:rsid w:val="006D398A"/>
    <w:rsid w:val="006D3E52"/>
    <w:rsid w:val="006D45B9"/>
    <w:rsid w:val="006D494B"/>
    <w:rsid w:val="006D4DE3"/>
    <w:rsid w:val="006D5087"/>
    <w:rsid w:val="006D547E"/>
    <w:rsid w:val="006D6319"/>
    <w:rsid w:val="006D6338"/>
    <w:rsid w:val="006D7105"/>
    <w:rsid w:val="006D76E0"/>
    <w:rsid w:val="006D7C64"/>
    <w:rsid w:val="006E080B"/>
    <w:rsid w:val="006E09F1"/>
    <w:rsid w:val="006E1A97"/>
    <w:rsid w:val="006E1D1D"/>
    <w:rsid w:val="006E1EC2"/>
    <w:rsid w:val="006E2262"/>
    <w:rsid w:val="006E272F"/>
    <w:rsid w:val="006E2D00"/>
    <w:rsid w:val="006E306D"/>
    <w:rsid w:val="006E39C1"/>
    <w:rsid w:val="006E3BF8"/>
    <w:rsid w:val="006E3DCF"/>
    <w:rsid w:val="006E41CF"/>
    <w:rsid w:val="006E42C9"/>
    <w:rsid w:val="006E44CB"/>
    <w:rsid w:val="006E4805"/>
    <w:rsid w:val="006E49F5"/>
    <w:rsid w:val="006E53A6"/>
    <w:rsid w:val="006E5917"/>
    <w:rsid w:val="006E6678"/>
    <w:rsid w:val="006E6FE3"/>
    <w:rsid w:val="006F11D8"/>
    <w:rsid w:val="006F1AD8"/>
    <w:rsid w:val="006F247D"/>
    <w:rsid w:val="006F2C81"/>
    <w:rsid w:val="006F2D91"/>
    <w:rsid w:val="006F3B21"/>
    <w:rsid w:val="006F3C47"/>
    <w:rsid w:val="006F3CD0"/>
    <w:rsid w:val="006F3D45"/>
    <w:rsid w:val="006F457F"/>
    <w:rsid w:val="006F495E"/>
    <w:rsid w:val="006F4E20"/>
    <w:rsid w:val="006F527A"/>
    <w:rsid w:val="006F5DF9"/>
    <w:rsid w:val="006F6A16"/>
    <w:rsid w:val="006F6E7A"/>
    <w:rsid w:val="006F795A"/>
    <w:rsid w:val="006F7A89"/>
    <w:rsid w:val="006F7DDA"/>
    <w:rsid w:val="00700026"/>
    <w:rsid w:val="007016B5"/>
    <w:rsid w:val="007031AD"/>
    <w:rsid w:val="00703A9F"/>
    <w:rsid w:val="00703B87"/>
    <w:rsid w:val="00703DD4"/>
    <w:rsid w:val="007046C4"/>
    <w:rsid w:val="00704BF3"/>
    <w:rsid w:val="00704DCD"/>
    <w:rsid w:val="007050D9"/>
    <w:rsid w:val="007051D7"/>
    <w:rsid w:val="0070531F"/>
    <w:rsid w:val="007061FA"/>
    <w:rsid w:val="00706382"/>
    <w:rsid w:val="00706B38"/>
    <w:rsid w:val="007075EB"/>
    <w:rsid w:val="00707D35"/>
    <w:rsid w:val="00707FCC"/>
    <w:rsid w:val="007118ED"/>
    <w:rsid w:val="00711CCD"/>
    <w:rsid w:val="00712432"/>
    <w:rsid w:val="00712533"/>
    <w:rsid w:val="00712A67"/>
    <w:rsid w:val="00712ACE"/>
    <w:rsid w:val="00713868"/>
    <w:rsid w:val="007139E4"/>
    <w:rsid w:val="00713C2F"/>
    <w:rsid w:val="00713ED9"/>
    <w:rsid w:val="0071431F"/>
    <w:rsid w:val="007157F1"/>
    <w:rsid w:val="00715CEA"/>
    <w:rsid w:val="00715DA0"/>
    <w:rsid w:val="007172B6"/>
    <w:rsid w:val="0071762F"/>
    <w:rsid w:val="00717726"/>
    <w:rsid w:val="0071774C"/>
    <w:rsid w:val="007209E9"/>
    <w:rsid w:val="00720A16"/>
    <w:rsid w:val="007210E7"/>
    <w:rsid w:val="007216C1"/>
    <w:rsid w:val="007216C7"/>
    <w:rsid w:val="0072189B"/>
    <w:rsid w:val="00721AB3"/>
    <w:rsid w:val="0072215C"/>
    <w:rsid w:val="00722CAD"/>
    <w:rsid w:val="007234D0"/>
    <w:rsid w:val="007241DB"/>
    <w:rsid w:val="0072439D"/>
    <w:rsid w:val="007244D6"/>
    <w:rsid w:val="007246D1"/>
    <w:rsid w:val="0072480C"/>
    <w:rsid w:val="00725DD0"/>
    <w:rsid w:val="00726355"/>
    <w:rsid w:val="00727012"/>
    <w:rsid w:val="00727D63"/>
    <w:rsid w:val="00727E49"/>
    <w:rsid w:val="00730140"/>
    <w:rsid w:val="00730658"/>
    <w:rsid w:val="00730D20"/>
    <w:rsid w:val="0073169A"/>
    <w:rsid w:val="00731A92"/>
    <w:rsid w:val="00731CD9"/>
    <w:rsid w:val="00732EB9"/>
    <w:rsid w:val="0073302D"/>
    <w:rsid w:val="00733175"/>
    <w:rsid w:val="00734126"/>
    <w:rsid w:val="007343AF"/>
    <w:rsid w:val="0073440D"/>
    <w:rsid w:val="0073451E"/>
    <w:rsid w:val="0073477D"/>
    <w:rsid w:val="00736195"/>
    <w:rsid w:val="0073715E"/>
    <w:rsid w:val="007379B6"/>
    <w:rsid w:val="00740266"/>
    <w:rsid w:val="0074044D"/>
    <w:rsid w:val="0074063A"/>
    <w:rsid w:val="007414F3"/>
    <w:rsid w:val="00742840"/>
    <w:rsid w:val="00742FA3"/>
    <w:rsid w:val="00743153"/>
    <w:rsid w:val="007448D1"/>
    <w:rsid w:val="00744A19"/>
    <w:rsid w:val="00744AA1"/>
    <w:rsid w:val="00744FF3"/>
    <w:rsid w:val="0074567A"/>
    <w:rsid w:val="00745C17"/>
    <w:rsid w:val="00745C1D"/>
    <w:rsid w:val="00745D8E"/>
    <w:rsid w:val="007467D4"/>
    <w:rsid w:val="0074719A"/>
    <w:rsid w:val="00750306"/>
    <w:rsid w:val="00750376"/>
    <w:rsid w:val="00751134"/>
    <w:rsid w:val="00751371"/>
    <w:rsid w:val="00751498"/>
    <w:rsid w:val="007526FC"/>
    <w:rsid w:val="00752915"/>
    <w:rsid w:val="00753060"/>
    <w:rsid w:val="00753418"/>
    <w:rsid w:val="00753C66"/>
    <w:rsid w:val="00753DDF"/>
    <w:rsid w:val="007548E3"/>
    <w:rsid w:val="00754A05"/>
    <w:rsid w:val="007555ED"/>
    <w:rsid w:val="007557DD"/>
    <w:rsid w:val="007559B7"/>
    <w:rsid w:val="0075600C"/>
    <w:rsid w:val="007567EF"/>
    <w:rsid w:val="0075698A"/>
    <w:rsid w:val="0075768C"/>
    <w:rsid w:val="00757F33"/>
    <w:rsid w:val="00760078"/>
    <w:rsid w:val="00760198"/>
    <w:rsid w:val="00760232"/>
    <w:rsid w:val="00761BD8"/>
    <w:rsid w:val="0076231F"/>
    <w:rsid w:val="007623AF"/>
    <w:rsid w:val="00762A49"/>
    <w:rsid w:val="00762DF4"/>
    <w:rsid w:val="0076311D"/>
    <w:rsid w:val="00763C4A"/>
    <w:rsid w:val="00763D01"/>
    <w:rsid w:val="00763E59"/>
    <w:rsid w:val="00764139"/>
    <w:rsid w:val="00764301"/>
    <w:rsid w:val="007647B2"/>
    <w:rsid w:val="00764AE2"/>
    <w:rsid w:val="007653E3"/>
    <w:rsid w:val="00765541"/>
    <w:rsid w:val="00765603"/>
    <w:rsid w:val="00765D0D"/>
    <w:rsid w:val="00766168"/>
    <w:rsid w:val="007663C1"/>
    <w:rsid w:val="00766419"/>
    <w:rsid w:val="00767741"/>
    <w:rsid w:val="00770686"/>
    <w:rsid w:val="0077147C"/>
    <w:rsid w:val="00771FD7"/>
    <w:rsid w:val="007721DF"/>
    <w:rsid w:val="00772636"/>
    <w:rsid w:val="00772D12"/>
    <w:rsid w:val="00772F1C"/>
    <w:rsid w:val="007733CB"/>
    <w:rsid w:val="007737DA"/>
    <w:rsid w:val="00773D8E"/>
    <w:rsid w:val="0077425B"/>
    <w:rsid w:val="00774548"/>
    <w:rsid w:val="00774709"/>
    <w:rsid w:val="00775842"/>
    <w:rsid w:val="00776082"/>
    <w:rsid w:val="00776256"/>
    <w:rsid w:val="00776547"/>
    <w:rsid w:val="00776EA8"/>
    <w:rsid w:val="00776FED"/>
    <w:rsid w:val="00780376"/>
    <w:rsid w:val="0078090C"/>
    <w:rsid w:val="0078097E"/>
    <w:rsid w:val="0078125E"/>
    <w:rsid w:val="00781533"/>
    <w:rsid w:val="007824FE"/>
    <w:rsid w:val="00782BC7"/>
    <w:rsid w:val="00784167"/>
    <w:rsid w:val="00784E17"/>
    <w:rsid w:val="0078522A"/>
    <w:rsid w:val="00786827"/>
    <w:rsid w:val="00786879"/>
    <w:rsid w:val="00786BA2"/>
    <w:rsid w:val="00787646"/>
    <w:rsid w:val="00787665"/>
    <w:rsid w:val="00787A70"/>
    <w:rsid w:val="00790599"/>
    <w:rsid w:val="00790A9E"/>
    <w:rsid w:val="00790D1D"/>
    <w:rsid w:val="0079104A"/>
    <w:rsid w:val="00791B95"/>
    <w:rsid w:val="00791E70"/>
    <w:rsid w:val="00792151"/>
    <w:rsid w:val="00793340"/>
    <w:rsid w:val="007946A0"/>
    <w:rsid w:val="00794712"/>
    <w:rsid w:val="00794F0E"/>
    <w:rsid w:val="007952DE"/>
    <w:rsid w:val="00795592"/>
    <w:rsid w:val="007958E6"/>
    <w:rsid w:val="00796860"/>
    <w:rsid w:val="00796E14"/>
    <w:rsid w:val="007971ED"/>
    <w:rsid w:val="00797F78"/>
    <w:rsid w:val="007A0105"/>
    <w:rsid w:val="007A01FE"/>
    <w:rsid w:val="007A0511"/>
    <w:rsid w:val="007A1499"/>
    <w:rsid w:val="007A14D6"/>
    <w:rsid w:val="007A1C46"/>
    <w:rsid w:val="007A1D38"/>
    <w:rsid w:val="007A230D"/>
    <w:rsid w:val="007A2CE3"/>
    <w:rsid w:val="007A2DAF"/>
    <w:rsid w:val="007A2E62"/>
    <w:rsid w:val="007A2EFD"/>
    <w:rsid w:val="007A2F80"/>
    <w:rsid w:val="007A30D4"/>
    <w:rsid w:val="007A49F1"/>
    <w:rsid w:val="007A587A"/>
    <w:rsid w:val="007A6ABD"/>
    <w:rsid w:val="007A6EF9"/>
    <w:rsid w:val="007A701A"/>
    <w:rsid w:val="007A7291"/>
    <w:rsid w:val="007B037D"/>
    <w:rsid w:val="007B039C"/>
    <w:rsid w:val="007B0CCF"/>
    <w:rsid w:val="007B1E88"/>
    <w:rsid w:val="007B262E"/>
    <w:rsid w:val="007B2D58"/>
    <w:rsid w:val="007B3442"/>
    <w:rsid w:val="007B3DC2"/>
    <w:rsid w:val="007B3EB6"/>
    <w:rsid w:val="007B4502"/>
    <w:rsid w:val="007B53D7"/>
    <w:rsid w:val="007B5B4F"/>
    <w:rsid w:val="007B6056"/>
    <w:rsid w:val="007B6407"/>
    <w:rsid w:val="007B716A"/>
    <w:rsid w:val="007B71DE"/>
    <w:rsid w:val="007B73AB"/>
    <w:rsid w:val="007B76A1"/>
    <w:rsid w:val="007B7B87"/>
    <w:rsid w:val="007C09DC"/>
    <w:rsid w:val="007C1798"/>
    <w:rsid w:val="007C1C2F"/>
    <w:rsid w:val="007C2C5F"/>
    <w:rsid w:val="007C2C94"/>
    <w:rsid w:val="007C3209"/>
    <w:rsid w:val="007C44CD"/>
    <w:rsid w:val="007C4834"/>
    <w:rsid w:val="007C4CE8"/>
    <w:rsid w:val="007C53FB"/>
    <w:rsid w:val="007C558C"/>
    <w:rsid w:val="007C58DA"/>
    <w:rsid w:val="007C5D12"/>
    <w:rsid w:val="007C5D9A"/>
    <w:rsid w:val="007C607A"/>
    <w:rsid w:val="007C68C0"/>
    <w:rsid w:val="007C72D6"/>
    <w:rsid w:val="007C797E"/>
    <w:rsid w:val="007D081D"/>
    <w:rsid w:val="007D0D32"/>
    <w:rsid w:val="007D0E8E"/>
    <w:rsid w:val="007D1009"/>
    <w:rsid w:val="007D1EC4"/>
    <w:rsid w:val="007D2078"/>
    <w:rsid w:val="007D21BA"/>
    <w:rsid w:val="007D24C7"/>
    <w:rsid w:val="007D3A26"/>
    <w:rsid w:val="007D4CCD"/>
    <w:rsid w:val="007D566B"/>
    <w:rsid w:val="007D5843"/>
    <w:rsid w:val="007D5B1C"/>
    <w:rsid w:val="007D5FAA"/>
    <w:rsid w:val="007D6352"/>
    <w:rsid w:val="007D64A5"/>
    <w:rsid w:val="007D68E6"/>
    <w:rsid w:val="007E0171"/>
    <w:rsid w:val="007E1352"/>
    <w:rsid w:val="007E1B71"/>
    <w:rsid w:val="007E23BF"/>
    <w:rsid w:val="007E2E8D"/>
    <w:rsid w:val="007E32BA"/>
    <w:rsid w:val="007E4F16"/>
    <w:rsid w:val="007E5147"/>
    <w:rsid w:val="007E5189"/>
    <w:rsid w:val="007E53B4"/>
    <w:rsid w:val="007E5C28"/>
    <w:rsid w:val="007E5E4C"/>
    <w:rsid w:val="007E5FF9"/>
    <w:rsid w:val="007E6547"/>
    <w:rsid w:val="007E77FE"/>
    <w:rsid w:val="007E7B26"/>
    <w:rsid w:val="007F001C"/>
    <w:rsid w:val="007F00FA"/>
    <w:rsid w:val="007F02CD"/>
    <w:rsid w:val="007F043F"/>
    <w:rsid w:val="007F04FF"/>
    <w:rsid w:val="007F0C1E"/>
    <w:rsid w:val="007F114D"/>
    <w:rsid w:val="007F1492"/>
    <w:rsid w:val="007F1B57"/>
    <w:rsid w:val="007F1C20"/>
    <w:rsid w:val="007F280E"/>
    <w:rsid w:val="007F2BE7"/>
    <w:rsid w:val="007F45FD"/>
    <w:rsid w:val="007F6415"/>
    <w:rsid w:val="007F64FE"/>
    <w:rsid w:val="007F676B"/>
    <w:rsid w:val="007F6A7B"/>
    <w:rsid w:val="007F7414"/>
    <w:rsid w:val="007F77DA"/>
    <w:rsid w:val="007F7891"/>
    <w:rsid w:val="008000D8"/>
    <w:rsid w:val="00800315"/>
    <w:rsid w:val="00800828"/>
    <w:rsid w:val="0080105C"/>
    <w:rsid w:val="008011C4"/>
    <w:rsid w:val="0080126E"/>
    <w:rsid w:val="00801588"/>
    <w:rsid w:val="00801DCD"/>
    <w:rsid w:val="00802A1E"/>
    <w:rsid w:val="00802C5C"/>
    <w:rsid w:val="00803061"/>
    <w:rsid w:val="00803756"/>
    <w:rsid w:val="0080393F"/>
    <w:rsid w:val="00803A72"/>
    <w:rsid w:val="00803CEA"/>
    <w:rsid w:val="0080405B"/>
    <w:rsid w:val="00805429"/>
    <w:rsid w:val="008056EE"/>
    <w:rsid w:val="00805B93"/>
    <w:rsid w:val="00805F6D"/>
    <w:rsid w:val="00805FEA"/>
    <w:rsid w:val="008071B0"/>
    <w:rsid w:val="00807ADD"/>
    <w:rsid w:val="008102B0"/>
    <w:rsid w:val="0081045C"/>
    <w:rsid w:val="00811420"/>
    <w:rsid w:val="00811662"/>
    <w:rsid w:val="00811892"/>
    <w:rsid w:val="0081217A"/>
    <w:rsid w:val="008128E8"/>
    <w:rsid w:val="00812B66"/>
    <w:rsid w:val="00812D68"/>
    <w:rsid w:val="008132C2"/>
    <w:rsid w:val="008137C5"/>
    <w:rsid w:val="00813AB8"/>
    <w:rsid w:val="00814604"/>
    <w:rsid w:val="00814747"/>
    <w:rsid w:val="0081500F"/>
    <w:rsid w:val="008151A4"/>
    <w:rsid w:val="008155A3"/>
    <w:rsid w:val="00816634"/>
    <w:rsid w:val="00817133"/>
    <w:rsid w:val="008176C1"/>
    <w:rsid w:val="00817EA5"/>
    <w:rsid w:val="00817F93"/>
    <w:rsid w:val="00820277"/>
    <w:rsid w:val="0082062B"/>
    <w:rsid w:val="008206E7"/>
    <w:rsid w:val="00821211"/>
    <w:rsid w:val="008217C3"/>
    <w:rsid w:val="00821C40"/>
    <w:rsid w:val="00822616"/>
    <w:rsid w:val="008238E7"/>
    <w:rsid w:val="0082495A"/>
    <w:rsid w:val="00825095"/>
    <w:rsid w:val="00825433"/>
    <w:rsid w:val="008258DF"/>
    <w:rsid w:val="00825A6A"/>
    <w:rsid w:val="00825D9E"/>
    <w:rsid w:val="00826098"/>
    <w:rsid w:val="0082663D"/>
    <w:rsid w:val="00826A5B"/>
    <w:rsid w:val="00826B88"/>
    <w:rsid w:val="00826CE5"/>
    <w:rsid w:val="0082764C"/>
    <w:rsid w:val="008300C0"/>
    <w:rsid w:val="008304E4"/>
    <w:rsid w:val="0083050A"/>
    <w:rsid w:val="0083068D"/>
    <w:rsid w:val="0083073F"/>
    <w:rsid w:val="00831048"/>
    <w:rsid w:val="00831BCE"/>
    <w:rsid w:val="00831E62"/>
    <w:rsid w:val="0083283A"/>
    <w:rsid w:val="00832AF6"/>
    <w:rsid w:val="00833248"/>
    <w:rsid w:val="00833846"/>
    <w:rsid w:val="00833A0E"/>
    <w:rsid w:val="00834559"/>
    <w:rsid w:val="00834B08"/>
    <w:rsid w:val="00835EE8"/>
    <w:rsid w:val="008375C7"/>
    <w:rsid w:val="00840A09"/>
    <w:rsid w:val="008415B2"/>
    <w:rsid w:val="00841E58"/>
    <w:rsid w:val="0084222E"/>
    <w:rsid w:val="00842674"/>
    <w:rsid w:val="00842C8F"/>
    <w:rsid w:val="00843780"/>
    <w:rsid w:val="00843BC1"/>
    <w:rsid w:val="00843DC7"/>
    <w:rsid w:val="0084437B"/>
    <w:rsid w:val="00844584"/>
    <w:rsid w:val="00845F65"/>
    <w:rsid w:val="008462E9"/>
    <w:rsid w:val="00846F1C"/>
    <w:rsid w:val="0084742C"/>
    <w:rsid w:val="00847A5D"/>
    <w:rsid w:val="008501E5"/>
    <w:rsid w:val="00850D14"/>
    <w:rsid w:val="00850DB8"/>
    <w:rsid w:val="00851063"/>
    <w:rsid w:val="00851299"/>
    <w:rsid w:val="0085172D"/>
    <w:rsid w:val="0085190B"/>
    <w:rsid w:val="00851C61"/>
    <w:rsid w:val="008525A0"/>
    <w:rsid w:val="00853075"/>
    <w:rsid w:val="0085307B"/>
    <w:rsid w:val="00853444"/>
    <w:rsid w:val="00853527"/>
    <w:rsid w:val="008544A5"/>
    <w:rsid w:val="00854D76"/>
    <w:rsid w:val="00854E15"/>
    <w:rsid w:val="00855A0B"/>
    <w:rsid w:val="0085633B"/>
    <w:rsid w:val="00857022"/>
    <w:rsid w:val="008578FE"/>
    <w:rsid w:val="00857BB0"/>
    <w:rsid w:val="0086015D"/>
    <w:rsid w:val="0086093C"/>
    <w:rsid w:val="00860B11"/>
    <w:rsid w:val="00860B39"/>
    <w:rsid w:val="00860B85"/>
    <w:rsid w:val="0086125F"/>
    <w:rsid w:val="008618B3"/>
    <w:rsid w:val="008623B7"/>
    <w:rsid w:val="008628A6"/>
    <w:rsid w:val="00862D57"/>
    <w:rsid w:val="00862DEF"/>
    <w:rsid w:val="008636DC"/>
    <w:rsid w:val="008638C7"/>
    <w:rsid w:val="00863F87"/>
    <w:rsid w:val="00864484"/>
    <w:rsid w:val="00864553"/>
    <w:rsid w:val="00864DF8"/>
    <w:rsid w:val="008653D2"/>
    <w:rsid w:val="00866082"/>
    <w:rsid w:val="008665C1"/>
    <w:rsid w:val="00866854"/>
    <w:rsid w:val="00867556"/>
    <w:rsid w:val="00867FF2"/>
    <w:rsid w:val="0087057D"/>
    <w:rsid w:val="00870E35"/>
    <w:rsid w:val="008715B6"/>
    <w:rsid w:val="00871B9C"/>
    <w:rsid w:val="0087223F"/>
    <w:rsid w:val="00872CC0"/>
    <w:rsid w:val="00872F2E"/>
    <w:rsid w:val="008733F3"/>
    <w:rsid w:val="00873C2C"/>
    <w:rsid w:val="0087487F"/>
    <w:rsid w:val="008748F2"/>
    <w:rsid w:val="00875197"/>
    <w:rsid w:val="0087564F"/>
    <w:rsid w:val="00875A5E"/>
    <w:rsid w:val="00876E79"/>
    <w:rsid w:val="00877366"/>
    <w:rsid w:val="0087749E"/>
    <w:rsid w:val="0088004F"/>
    <w:rsid w:val="008803C4"/>
    <w:rsid w:val="00880C87"/>
    <w:rsid w:val="00880D50"/>
    <w:rsid w:val="008825EC"/>
    <w:rsid w:val="00882F44"/>
    <w:rsid w:val="00882F81"/>
    <w:rsid w:val="008848D7"/>
    <w:rsid w:val="00885505"/>
    <w:rsid w:val="00886C18"/>
    <w:rsid w:val="0088741C"/>
    <w:rsid w:val="00887FBE"/>
    <w:rsid w:val="008901B5"/>
    <w:rsid w:val="0089024F"/>
    <w:rsid w:val="00890420"/>
    <w:rsid w:val="00890898"/>
    <w:rsid w:val="008912DC"/>
    <w:rsid w:val="0089151D"/>
    <w:rsid w:val="00891CA3"/>
    <w:rsid w:val="00892071"/>
    <w:rsid w:val="00892292"/>
    <w:rsid w:val="00892D7A"/>
    <w:rsid w:val="008934E8"/>
    <w:rsid w:val="00894267"/>
    <w:rsid w:val="00894782"/>
    <w:rsid w:val="008955A1"/>
    <w:rsid w:val="00896584"/>
    <w:rsid w:val="00896854"/>
    <w:rsid w:val="00896F78"/>
    <w:rsid w:val="00897183"/>
    <w:rsid w:val="008973E9"/>
    <w:rsid w:val="00897463"/>
    <w:rsid w:val="0089783A"/>
    <w:rsid w:val="00897FDB"/>
    <w:rsid w:val="008A0239"/>
    <w:rsid w:val="008A0391"/>
    <w:rsid w:val="008A0C5B"/>
    <w:rsid w:val="008A10BB"/>
    <w:rsid w:val="008A2B0A"/>
    <w:rsid w:val="008A3206"/>
    <w:rsid w:val="008A326E"/>
    <w:rsid w:val="008A3820"/>
    <w:rsid w:val="008A39B8"/>
    <w:rsid w:val="008A3A00"/>
    <w:rsid w:val="008A3CF0"/>
    <w:rsid w:val="008A4BA0"/>
    <w:rsid w:val="008A516A"/>
    <w:rsid w:val="008A51A4"/>
    <w:rsid w:val="008A574D"/>
    <w:rsid w:val="008A5E30"/>
    <w:rsid w:val="008A5E3A"/>
    <w:rsid w:val="008A6202"/>
    <w:rsid w:val="008A73E6"/>
    <w:rsid w:val="008A7D32"/>
    <w:rsid w:val="008B086D"/>
    <w:rsid w:val="008B10E8"/>
    <w:rsid w:val="008B12B5"/>
    <w:rsid w:val="008B1E6E"/>
    <w:rsid w:val="008B234F"/>
    <w:rsid w:val="008B28CD"/>
    <w:rsid w:val="008B3BAE"/>
    <w:rsid w:val="008B3BF0"/>
    <w:rsid w:val="008B4225"/>
    <w:rsid w:val="008B4A45"/>
    <w:rsid w:val="008B6305"/>
    <w:rsid w:val="008B649B"/>
    <w:rsid w:val="008B6D3E"/>
    <w:rsid w:val="008B6F5B"/>
    <w:rsid w:val="008B70A4"/>
    <w:rsid w:val="008B7A22"/>
    <w:rsid w:val="008B7E91"/>
    <w:rsid w:val="008C036B"/>
    <w:rsid w:val="008C05DE"/>
    <w:rsid w:val="008C1031"/>
    <w:rsid w:val="008C1644"/>
    <w:rsid w:val="008C1882"/>
    <w:rsid w:val="008C2117"/>
    <w:rsid w:val="008C218B"/>
    <w:rsid w:val="008C290A"/>
    <w:rsid w:val="008C2DDC"/>
    <w:rsid w:val="008C3028"/>
    <w:rsid w:val="008C3409"/>
    <w:rsid w:val="008C355D"/>
    <w:rsid w:val="008C3905"/>
    <w:rsid w:val="008C453A"/>
    <w:rsid w:val="008C4DF3"/>
    <w:rsid w:val="008C51F8"/>
    <w:rsid w:val="008C5805"/>
    <w:rsid w:val="008D0153"/>
    <w:rsid w:val="008D06B8"/>
    <w:rsid w:val="008D12A1"/>
    <w:rsid w:val="008D15EE"/>
    <w:rsid w:val="008D1652"/>
    <w:rsid w:val="008D2E09"/>
    <w:rsid w:val="008D33B7"/>
    <w:rsid w:val="008D3965"/>
    <w:rsid w:val="008D3FC8"/>
    <w:rsid w:val="008D41ED"/>
    <w:rsid w:val="008D4B85"/>
    <w:rsid w:val="008D4FF1"/>
    <w:rsid w:val="008D60BC"/>
    <w:rsid w:val="008D636A"/>
    <w:rsid w:val="008D7581"/>
    <w:rsid w:val="008E02D6"/>
    <w:rsid w:val="008E03FB"/>
    <w:rsid w:val="008E04C9"/>
    <w:rsid w:val="008E167A"/>
    <w:rsid w:val="008E1AEB"/>
    <w:rsid w:val="008E2053"/>
    <w:rsid w:val="008E2CEA"/>
    <w:rsid w:val="008E2D89"/>
    <w:rsid w:val="008E2E66"/>
    <w:rsid w:val="008E3004"/>
    <w:rsid w:val="008E3202"/>
    <w:rsid w:val="008E4205"/>
    <w:rsid w:val="008E4868"/>
    <w:rsid w:val="008E4C19"/>
    <w:rsid w:val="008E504F"/>
    <w:rsid w:val="008E573B"/>
    <w:rsid w:val="008F01FB"/>
    <w:rsid w:val="008F0EC1"/>
    <w:rsid w:val="008F18EE"/>
    <w:rsid w:val="008F1C31"/>
    <w:rsid w:val="008F1F22"/>
    <w:rsid w:val="008F29D0"/>
    <w:rsid w:val="008F2C69"/>
    <w:rsid w:val="008F30AE"/>
    <w:rsid w:val="008F3242"/>
    <w:rsid w:val="008F3614"/>
    <w:rsid w:val="008F36BF"/>
    <w:rsid w:val="008F6E81"/>
    <w:rsid w:val="008F72C1"/>
    <w:rsid w:val="008F7E8E"/>
    <w:rsid w:val="009006F8"/>
    <w:rsid w:val="00900C8C"/>
    <w:rsid w:val="00901811"/>
    <w:rsid w:val="009019B1"/>
    <w:rsid w:val="00901E70"/>
    <w:rsid w:val="0090284A"/>
    <w:rsid w:val="009030C3"/>
    <w:rsid w:val="00903325"/>
    <w:rsid w:val="009033CC"/>
    <w:rsid w:val="009034B8"/>
    <w:rsid w:val="00903519"/>
    <w:rsid w:val="0090371D"/>
    <w:rsid w:val="00903761"/>
    <w:rsid w:val="00903F96"/>
    <w:rsid w:val="00904009"/>
    <w:rsid w:val="00904168"/>
    <w:rsid w:val="00904409"/>
    <w:rsid w:val="0090486A"/>
    <w:rsid w:val="0090548B"/>
    <w:rsid w:val="009055C4"/>
    <w:rsid w:val="00905696"/>
    <w:rsid w:val="00906B4F"/>
    <w:rsid w:val="00907E54"/>
    <w:rsid w:val="00907FF5"/>
    <w:rsid w:val="00910145"/>
    <w:rsid w:val="009102DF"/>
    <w:rsid w:val="00910460"/>
    <w:rsid w:val="009105CD"/>
    <w:rsid w:val="00910848"/>
    <w:rsid w:val="00910A54"/>
    <w:rsid w:val="00910B18"/>
    <w:rsid w:val="00910B31"/>
    <w:rsid w:val="00910E61"/>
    <w:rsid w:val="00911825"/>
    <w:rsid w:val="00912629"/>
    <w:rsid w:val="00913054"/>
    <w:rsid w:val="0091328D"/>
    <w:rsid w:val="0091346A"/>
    <w:rsid w:val="009137D6"/>
    <w:rsid w:val="00913E39"/>
    <w:rsid w:val="00914207"/>
    <w:rsid w:val="0091456D"/>
    <w:rsid w:val="00914A14"/>
    <w:rsid w:val="00914E60"/>
    <w:rsid w:val="00914F44"/>
    <w:rsid w:val="009153C7"/>
    <w:rsid w:val="009159C2"/>
    <w:rsid w:val="00915A55"/>
    <w:rsid w:val="0091621B"/>
    <w:rsid w:val="009164C2"/>
    <w:rsid w:val="00916B50"/>
    <w:rsid w:val="009177B0"/>
    <w:rsid w:val="00917999"/>
    <w:rsid w:val="00917B0C"/>
    <w:rsid w:val="00920137"/>
    <w:rsid w:val="009205A5"/>
    <w:rsid w:val="00920714"/>
    <w:rsid w:val="009208C3"/>
    <w:rsid w:val="00920F95"/>
    <w:rsid w:val="009215D3"/>
    <w:rsid w:val="00921E64"/>
    <w:rsid w:val="00921FFD"/>
    <w:rsid w:val="00922922"/>
    <w:rsid w:val="00922EBB"/>
    <w:rsid w:val="00923690"/>
    <w:rsid w:val="009237F6"/>
    <w:rsid w:val="009240A7"/>
    <w:rsid w:val="00924C3A"/>
    <w:rsid w:val="00925254"/>
    <w:rsid w:val="00925536"/>
    <w:rsid w:val="009255EF"/>
    <w:rsid w:val="00925CF3"/>
    <w:rsid w:val="00925EA2"/>
    <w:rsid w:val="0092777F"/>
    <w:rsid w:val="009277AE"/>
    <w:rsid w:val="009277E7"/>
    <w:rsid w:val="009278A4"/>
    <w:rsid w:val="00927951"/>
    <w:rsid w:val="00927BCF"/>
    <w:rsid w:val="009302E5"/>
    <w:rsid w:val="00930491"/>
    <w:rsid w:val="00930613"/>
    <w:rsid w:val="00930625"/>
    <w:rsid w:val="0093077B"/>
    <w:rsid w:val="00930AFE"/>
    <w:rsid w:val="00931B92"/>
    <w:rsid w:val="00931F53"/>
    <w:rsid w:val="00932A3C"/>
    <w:rsid w:val="00933042"/>
    <w:rsid w:val="0093333A"/>
    <w:rsid w:val="00933D09"/>
    <w:rsid w:val="00933F93"/>
    <w:rsid w:val="0093410C"/>
    <w:rsid w:val="00934DA4"/>
    <w:rsid w:val="009359E3"/>
    <w:rsid w:val="009359F7"/>
    <w:rsid w:val="00935DF8"/>
    <w:rsid w:val="00936518"/>
    <w:rsid w:val="0093664C"/>
    <w:rsid w:val="009366BD"/>
    <w:rsid w:val="0093713A"/>
    <w:rsid w:val="0093734B"/>
    <w:rsid w:val="00937A70"/>
    <w:rsid w:val="00937B3D"/>
    <w:rsid w:val="00937B43"/>
    <w:rsid w:val="0094191D"/>
    <w:rsid w:val="00942B96"/>
    <w:rsid w:val="00943004"/>
    <w:rsid w:val="0094500B"/>
    <w:rsid w:val="00945A1F"/>
    <w:rsid w:val="00945AE8"/>
    <w:rsid w:val="00946066"/>
    <w:rsid w:val="00946299"/>
    <w:rsid w:val="00946464"/>
    <w:rsid w:val="00946B07"/>
    <w:rsid w:val="00946EB8"/>
    <w:rsid w:val="00947484"/>
    <w:rsid w:val="0094751D"/>
    <w:rsid w:val="00950293"/>
    <w:rsid w:val="009507F9"/>
    <w:rsid w:val="009513E4"/>
    <w:rsid w:val="00952580"/>
    <w:rsid w:val="009527A5"/>
    <w:rsid w:val="00953380"/>
    <w:rsid w:val="00953954"/>
    <w:rsid w:val="009543F1"/>
    <w:rsid w:val="009544D4"/>
    <w:rsid w:val="0095478D"/>
    <w:rsid w:val="00955091"/>
    <w:rsid w:val="0095520D"/>
    <w:rsid w:val="0095551A"/>
    <w:rsid w:val="00955DB0"/>
    <w:rsid w:val="00956110"/>
    <w:rsid w:val="00957459"/>
    <w:rsid w:val="009576C7"/>
    <w:rsid w:val="00957BAF"/>
    <w:rsid w:val="00960762"/>
    <w:rsid w:val="009607A8"/>
    <w:rsid w:val="009626D5"/>
    <w:rsid w:val="00962855"/>
    <w:rsid w:val="009629F9"/>
    <w:rsid w:val="00962D0E"/>
    <w:rsid w:val="0096401D"/>
    <w:rsid w:val="00964248"/>
    <w:rsid w:val="00964262"/>
    <w:rsid w:val="009643DB"/>
    <w:rsid w:val="009647C7"/>
    <w:rsid w:val="00965781"/>
    <w:rsid w:val="00965ABD"/>
    <w:rsid w:val="00965DA2"/>
    <w:rsid w:val="00965ED5"/>
    <w:rsid w:val="0096658B"/>
    <w:rsid w:val="009667BA"/>
    <w:rsid w:val="00967283"/>
    <w:rsid w:val="009677CB"/>
    <w:rsid w:val="00967BFA"/>
    <w:rsid w:val="009701CB"/>
    <w:rsid w:val="0097123B"/>
    <w:rsid w:val="00971712"/>
    <w:rsid w:val="00972388"/>
    <w:rsid w:val="0097266F"/>
    <w:rsid w:val="009729F0"/>
    <w:rsid w:val="00972D0E"/>
    <w:rsid w:val="00972F97"/>
    <w:rsid w:val="009733F3"/>
    <w:rsid w:val="00973471"/>
    <w:rsid w:val="00973E00"/>
    <w:rsid w:val="00973ED6"/>
    <w:rsid w:val="009741DA"/>
    <w:rsid w:val="009742D7"/>
    <w:rsid w:val="00974B81"/>
    <w:rsid w:val="00975166"/>
    <w:rsid w:val="00975A53"/>
    <w:rsid w:val="00975D28"/>
    <w:rsid w:val="00976161"/>
    <w:rsid w:val="00976930"/>
    <w:rsid w:val="0097747A"/>
    <w:rsid w:val="009775BC"/>
    <w:rsid w:val="009778C8"/>
    <w:rsid w:val="00977F2A"/>
    <w:rsid w:val="00980196"/>
    <w:rsid w:val="00980227"/>
    <w:rsid w:val="009809AF"/>
    <w:rsid w:val="00980B67"/>
    <w:rsid w:val="00980DD5"/>
    <w:rsid w:val="009812E0"/>
    <w:rsid w:val="00981540"/>
    <w:rsid w:val="00981872"/>
    <w:rsid w:val="00981FB5"/>
    <w:rsid w:val="009829D2"/>
    <w:rsid w:val="00982AAF"/>
    <w:rsid w:val="00983142"/>
    <w:rsid w:val="00983771"/>
    <w:rsid w:val="00983C43"/>
    <w:rsid w:val="00984084"/>
    <w:rsid w:val="00984D42"/>
    <w:rsid w:val="00985050"/>
    <w:rsid w:val="00986D16"/>
    <w:rsid w:val="00986D9A"/>
    <w:rsid w:val="00987B83"/>
    <w:rsid w:val="00987CD3"/>
    <w:rsid w:val="009904F4"/>
    <w:rsid w:val="009916BA"/>
    <w:rsid w:val="00991F41"/>
    <w:rsid w:val="0099231C"/>
    <w:rsid w:val="00993199"/>
    <w:rsid w:val="0099351B"/>
    <w:rsid w:val="0099359F"/>
    <w:rsid w:val="009949D7"/>
    <w:rsid w:val="009951B9"/>
    <w:rsid w:val="009954B1"/>
    <w:rsid w:val="00996BDF"/>
    <w:rsid w:val="00996BE6"/>
    <w:rsid w:val="009973CB"/>
    <w:rsid w:val="00997F75"/>
    <w:rsid w:val="009A02E7"/>
    <w:rsid w:val="009A1E0C"/>
    <w:rsid w:val="009A268F"/>
    <w:rsid w:val="009A315D"/>
    <w:rsid w:val="009A36A8"/>
    <w:rsid w:val="009A3BD3"/>
    <w:rsid w:val="009A3CA6"/>
    <w:rsid w:val="009A46FC"/>
    <w:rsid w:val="009A47FE"/>
    <w:rsid w:val="009A4F2E"/>
    <w:rsid w:val="009A568A"/>
    <w:rsid w:val="009A6E35"/>
    <w:rsid w:val="009A703B"/>
    <w:rsid w:val="009B02F9"/>
    <w:rsid w:val="009B0A3E"/>
    <w:rsid w:val="009B0B98"/>
    <w:rsid w:val="009B1074"/>
    <w:rsid w:val="009B1614"/>
    <w:rsid w:val="009B162F"/>
    <w:rsid w:val="009B1F09"/>
    <w:rsid w:val="009B1FEF"/>
    <w:rsid w:val="009B231D"/>
    <w:rsid w:val="009B2491"/>
    <w:rsid w:val="009B266C"/>
    <w:rsid w:val="009B29BF"/>
    <w:rsid w:val="009B2BB7"/>
    <w:rsid w:val="009B2ED5"/>
    <w:rsid w:val="009B2FED"/>
    <w:rsid w:val="009B4211"/>
    <w:rsid w:val="009B4670"/>
    <w:rsid w:val="009B4EE4"/>
    <w:rsid w:val="009B549A"/>
    <w:rsid w:val="009B5764"/>
    <w:rsid w:val="009B68EA"/>
    <w:rsid w:val="009B70D3"/>
    <w:rsid w:val="009B714C"/>
    <w:rsid w:val="009B7314"/>
    <w:rsid w:val="009B7636"/>
    <w:rsid w:val="009B7800"/>
    <w:rsid w:val="009C02D2"/>
    <w:rsid w:val="009C037C"/>
    <w:rsid w:val="009C0471"/>
    <w:rsid w:val="009C075E"/>
    <w:rsid w:val="009C10BB"/>
    <w:rsid w:val="009C2AE7"/>
    <w:rsid w:val="009C2B83"/>
    <w:rsid w:val="009C39D5"/>
    <w:rsid w:val="009C3C0F"/>
    <w:rsid w:val="009C3E05"/>
    <w:rsid w:val="009C4585"/>
    <w:rsid w:val="009C4BEE"/>
    <w:rsid w:val="009C4F2C"/>
    <w:rsid w:val="009C5112"/>
    <w:rsid w:val="009C5224"/>
    <w:rsid w:val="009C6878"/>
    <w:rsid w:val="009C69C1"/>
    <w:rsid w:val="009C6D32"/>
    <w:rsid w:val="009C6E5C"/>
    <w:rsid w:val="009C6FE1"/>
    <w:rsid w:val="009D00BF"/>
    <w:rsid w:val="009D1E00"/>
    <w:rsid w:val="009D2757"/>
    <w:rsid w:val="009D2B8D"/>
    <w:rsid w:val="009D2F7C"/>
    <w:rsid w:val="009D342F"/>
    <w:rsid w:val="009D39D0"/>
    <w:rsid w:val="009D3FAB"/>
    <w:rsid w:val="009D44B6"/>
    <w:rsid w:val="009D45D6"/>
    <w:rsid w:val="009D55E0"/>
    <w:rsid w:val="009D5E42"/>
    <w:rsid w:val="009D616B"/>
    <w:rsid w:val="009D64BC"/>
    <w:rsid w:val="009D6A85"/>
    <w:rsid w:val="009D6DCA"/>
    <w:rsid w:val="009D6EEF"/>
    <w:rsid w:val="009D7092"/>
    <w:rsid w:val="009D7412"/>
    <w:rsid w:val="009D750A"/>
    <w:rsid w:val="009D753B"/>
    <w:rsid w:val="009D7576"/>
    <w:rsid w:val="009D77A8"/>
    <w:rsid w:val="009E0EA5"/>
    <w:rsid w:val="009E0F7C"/>
    <w:rsid w:val="009E124C"/>
    <w:rsid w:val="009E177D"/>
    <w:rsid w:val="009E20D1"/>
    <w:rsid w:val="009E212F"/>
    <w:rsid w:val="009E26D5"/>
    <w:rsid w:val="009E27C3"/>
    <w:rsid w:val="009E3051"/>
    <w:rsid w:val="009E358E"/>
    <w:rsid w:val="009E4B0E"/>
    <w:rsid w:val="009E5126"/>
    <w:rsid w:val="009E519F"/>
    <w:rsid w:val="009E5497"/>
    <w:rsid w:val="009E5548"/>
    <w:rsid w:val="009E59FE"/>
    <w:rsid w:val="009E5EE8"/>
    <w:rsid w:val="009E6043"/>
    <w:rsid w:val="009E62D0"/>
    <w:rsid w:val="009E6766"/>
    <w:rsid w:val="009E6AF7"/>
    <w:rsid w:val="009E7161"/>
    <w:rsid w:val="009E7B8C"/>
    <w:rsid w:val="009F09EF"/>
    <w:rsid w:val="009F0B86"/>
    <w:rsid w:val="009F176F"/>
    <w:rsid w:val="009F1F1E"/>
    <w:rsid w:val="009F241F"/>
    <w:rsid w:val="009F27D3"/>
    <w:rsid w:val="009F27F8"/>
    <w:rsid w:val="009F2B18"/>
    <w:rsid w:val="009F2FD5"/>
    <w:rsid w:val="009F3427"/>
    <w:rsid w:val="009F390F"/>
    <w:rsid w:val="009F39FC"/>
    <w:rsid w:val="009F3B9C"/>
    <w:rsid w:val="009F411D"/>
    <w:rsid w:val="009F488E"/>
    <w:rsid w:val="009F48D5"/>
    <w:rsid w:val="009F4F49"/>
    <w:rsid w:val="009F500A"/>
    <w:rsid w:val="009F51AE"/>
    <w:rsid w:val="009F52FD"/>
    <w:rsid w:val="009F6E15"/>
    <w:rsid w:val="009F73BC"/>
    <w:rsid w:val="009F7927"/>
    <w:rsid w:val="009F7A1A"/>
    <w:rsid w:val="00A0000A"/>
    <w:rsid w:val="00A002F5"/>
    <w:rsid w:val="00A00CB9"/>
    <w:rsid w:val="00A01704"/>
    <w:rsid w:val="00A019BE"/>
    <w:rsid w:val="00A019F7"/>
    <w:rsid w:val="00A02700"/>
    <w:rsid w:val="00A02BE1"/>
    <w:rsid w:val="00A037A0"/>
    <w:rsid w:val="00A039DA"/>
    <w:rsid w:val="00A03ABF"/>
    <w:rsid w:val="00A067DB"/>
    <w:rsid w:val="00A06DB7"/>
    <w:rsid w:val="00A06F06"/>
    <w:rsid w:val="00A071AD"/>
    <w:rsid w:val="00A07595"/>
    <w:rsid w:val="00A07648"/>
    <w:rsid w:val="00A0792C"/>
    <w:rsid w:val="00A07AD7"/>
    <w:rsid w:val="00A07B66"/>
    <w:rsid w:val="00A10724"/>
    <w:rsid w:val="00A10CAA"/>
    <w:rsid w:val="00A10EEB"/>
    <w:rsid w:val="00A11916"/>
    <w:rsid w:val="00A12771"/>
    <w:rsid w:val="00A13295"/>
    <w:rsid w:val="00A13B04"/>
    <w:rsid w:val="00A14147"/>
    <w:rsid w:val="00A141C9"/>
    <w:rsid w:val="00A1547E"/>
    <w:rsid w:val="00A16506"/>
    <w:rsid w:val="00A17457"/>
    <w:rsid w:val="00A174B8"/>
    <w:rsid w:val="00A17508"/>
    <w:rsid w:val="00A1788A"/>
    <w:rsid w:val="00A203F1"/>
    <w:rsid w:val="00A20A91"/>
    <w:rsid w:val="00A21074"/>
    <w:rsid w:val="00A21323"/>
    <w:rsid w:val="00A21881"/>
    <w:rsid w:val="00A21B50"/>
    <w:rsid w:val="00A21C61"/>
    <w:rsid w:val="00A21F6E"/>
    <w:rsid w:val="00A22721"/>
    <w:rsid w:val="00A22FF9"/>
    <w:rsid w:val="00A234B3"/>
    <w:rsid w:val="00A2350D"/>
    <w:rsid w:val="00A239E0"/>
    <w:rsid w:val="00A23C3A"/>
    <w:rsid w:val="00A23D37"/>
    <w:rsid w:val="00A24623"/>
    <w:rsid w:val="00A25109"/>
    <w:rsid w:val="00A25125"/>
    <w:rsid w:val="00A2561B"/>
    <w:rsid w:val="00A25A54"/>
    <w:rsid w:val="00A26655"/>
    <w:rsid w:val="00A26AF5"/>
    <w:rsid w:val="00A26C8E"/>
    <w:rsid w:val="00A26E92"/>
    <w:rsid w:val="00A26F50"/>
    <w:rsid w:val="00A2719E"/>
    <w:rsid w:val="00A278F0"/>
    <w:rsid w:val="00A302F4"/>
    <w:rsid w:val="00A3196F"/>
    <w:rsid w:val="00A321DF"/>
    <w:rsid w:val="00A32AC6"/>
    <w:rsid w:val="00A32BFF"/>
    <w:rsid w:val="00A32D03"/>
    <w:rsid w:val="00A33C32"/>
    <w:rsid w:val="00A34236"/>
    <w:rsid w:val="00A34722"/>
    <w:rsid w:val="00A352C9"/>
    <w:rsid w:val="00A35B8E"/>
    <w:rsid w:val="00A35D4B"/>
    <w:rsid w:val="00A35D66"/>
    <w:rsid w:val="00A3628A"/>
    <w:rsid w:val="00A369BD"/>
    <w:rsid w:val="00A36C7D"/>
    <w:rsid w:val="00A4125A"/>
    <w:rsid w:val="00A4125B"/>
    <w:rsid w:val="00A4204D"/>
    <w:rsid w:val="00A420B5"/>
    <w:rsid w:val="00A425EA"/>
    <w:rsid w:val="00A43FA1"/>
    <w:rsid w:val="00A44152"/>
    <w:rsid w:val="00A441BA"/>
    <w:rsid w:val="00A442E9"/>
    <w:rsid w:val="00A44843"/>
    <w:rsid w:val="00A450F9"/>
    <w:rsid w:val="00A4553F"/>
    <w:rsid w:val="00A465CF"/>
    <w:rsid w:val="00A468E5"/>
    <w:rsid w:val="00A46C24"/>
    <w:rsid w:val="00A46DAB"/>
    <w:rsid w:val="00A47320"/>
    <w:rsid w:val="00A474EF"/>
    <w:rsid w:val="00A47D7E"/>
    <w:rsid w:val="00A47F31"/>
    <w:rsid w:val="00A50466"/>
    <w:rsid w:val="00A507E0"/>
    <w:rsid w:val="00A5087A"/>
    <w:rsid w:val="00A51684"/>
    <w:rsid w:val="00A519B8"/>
    <w:rsid w:val="00A51ADA"/>
    <w:rsid w:val="00A522EF"/>
    <w:rsid w:val="00A52AAB"/>
    <w:rsid w:val="00A52CC6"/>
    <w:rsid w:val="00A52DAB"/>
    <w:rsid w:val="00A5358B"/>
    <w:rsid w:val="00A53E55"/>
    <w:rsid w:val="00A53FF0"/>
    <w:rsid w:val="00A5429A"/>
    <w:rsid w:val="00A54993"/>
    <w:rsid w:val="00A551CA"/>
    <w:rsid w:val="00A5534E"/>
    <w:rsid w:val="00A5558E"/>
    <w:rsid w:val="00A556B6"/>
    <w:rsid w:val="00A559A9"/>
    <w:rsid w:val="00A55B4A"/>
    <w:rsid w:val="00A561A1"/>
    <w:rsid w:val="00A56511"/>
    <w:rsid w:val="00A5671B"/>
    <w:rsid w:val="00A56A18"/>
    <w:rsid w:val="00A603AD"/>
    <w:rsid w:val="00A60E94"/>
    <w:rsid w:val="00A622BF"/>
    <w:rsid w:val="00A62487"/>
    <w:rsid w:val="00A62908"/>
    <w:rsid w:val="00A62E57"/>
    <w:rsid w:val="00A633CD"/>
    <w:rsid w:val="00A638CA"/>
    <w:rsid w:val="00A63E1C"/>
    <w:rsid w:val="00A63E74"/>
    <w:rsid w:val="00A645C2"/>
    <w:rsid w:val="00A64A6E"/>
    <w:rsid w:val="00A656DA"/>
    <w:rsid w:val="00A65724"/>
    <w:rsid w:val="00A65908"/>
    <w:rsid w:val="00A65A5E"/>
    <w:rsid w:val="00A65B06"/>
    <w:rsid w:val="00A65D7C"/>
    <w:rsid w:val="00A65E06"/>
    <w:rsid w:val="00A67033"/>
    <w:rsid w:val="00A671E3"/>
    <w:rsid w:val="00A6770A"/>
    <w:rsid w:val="00A67A1C"/>
    <w:rsid w:val="00A7093E"/>
    <w:rsid w:val="00A70CCC"/>
    <w:rsid w:val="00A70D62"/>
    <w:rsid w:val="00A70E93"/>
    <w:rsid w:val="00A71053"/>
    <w:rsid w:val="00A711CA"/>
    <w:rsid w:val="00A71567"/>
    <w:rsid w:val="00A71866"/>
    <w:rsid w:val="00A71B19"/>
    <w:rsid w:val="00A72B44"/>
    <w:rsid w:val="00A72CA7"/>
    <w:rsid w:val="00A72FAD"/>
    <w:rsid w:val="00A73A19"/>
    <w:rsid w:val="00A742EF"/>
    <w:rsid w:val="00A76DF6"/>
    <w:rsid w:val="00A76E66"/>
    <w:rsid w:val="00A7710F"/>
    <w:rsid w:val="00A77687"/>
    <w:rsid w:val="00A778C1"/>
    <w:rsid w:val="00A8003E"/>
    <w:rsid w:val="00A80ACE"/>
    <w:rsid w:val="00A80C7D"/>
    <w:rsid w:val="00A81104"/>
    <w:rsid w:val="00A816B2"/>
    <w:rsid w:val="00A82033"/>
    <w:rsid w:val="00A8228A"/>
    <w:rsid w:val="00A824F2"/>
    <w:rsid w:val="00A82817"/>
    <w:rsid w:val="00A82A68"/>
    <w:rsid w:val="00A82C77"/>
    <w:rsid w:val="00A83129"/>
    <w:rsid w:val="00A83DAD"/>
    <w:rsid w:val="00A83E18"/>
    <w:rsid w:val="00A8544F"/>
    <w:rsid w:val="00A85972"/>
    <w:rsid w:val="00A85C02"/>
    <w:rsid w:val="00A86088"/>
    <w:rsid w:val="00A86796"/>
    <w:rsid w:val="00A87316"/>
    <w:rsid w:val="00A87571"/>
    <w:rsid w:val="00A87CF4"/>
    <w:rsid w:val="00A907E2"/>
    <w:rsid w:val="00A914CC"/>
    <w:rsid w:val="00A91AF2"/>
    <w:rsid w:val="00A91B94"/>
    <w:rsid w:val="00A92028"/>
    <w:rsid w:val="00A92613"/>
    <w:rsid w:val="00A9309E"/>
    <w:rsid w:val="00A93495"/>
    <w:rsid w:val="00A939A2"/>
    <w:rsid w:val="00A942A7"/>
    <w:rsid w:val="00A9522C"/>
    <w:rsid w:val="00A9572C"/>
    <w:rsid w:val="00A9663D"/>
    <w:rsid w:val="00A9684A"/>
    <w:rsid w:val="00A96E07"/>
    <w:rsid w:val="00A9779B"/>
    <w:rsid w:val="00A97ACD"/>
    <w:rsid w:val="00AA04A4"/>
    <w:rsid w:val="00AA0772"/>
    <w:rsid w:val="00AA0A6F"/>
    <w:rsid w:val="00AA1721"/>
    <w:rsid w:val="00AA1EC8"/>
    <w:rsid w:val="00AA23F3"/>
    <w:rsid w:val="00AA3031"/>
    <w:rsid w:val="00AA32B6"/>
    <w:rsid w:val="00AA365B"/>
    <w:rsid w:val="00AA3CDE"/>
    <w:rsid w:val="00AA3E43"/>
    <w:rsid w:val="00AA3F0C"/>
    <w:rsid w:val="00AA4566"/>
    <w:rsid w:val="00AA4751"/>
    <w:rsid w:val="00AA4E64"/>
    <w:rsid w:val="00AA4F52"/>
    <w:rsid w:val="00AA5C2D"/>
    <w:rsid w:val="00AA60F2"/>
    <w:rsid w:val="00AA64E2"/>
    <w:rsid w:val="00AA658E"/>
    <w:rsid w:val="00AA6AB9"/>
    <w:rsid w:val="00AB0DAC"/>
    <w:rsid w:val="00AB1986"/>
    <w:rsid w:val="00AB19FB"/>
    <w:rsid w:val="00AB1C2C"/>
    <w:rsid w:val="00AB2256"/>
    <w:rsid w:val="00AB3FE7"/>
    <w:rsid w:val="00AB46E7"/>
    <w:rsid w:val="00AB4D24"/>
    <w:rsid w:val="00AB58EB"/>
    <w:rsid w:val="00AB6223"/>
    <w:rsid w:val="00AB62EC"/>
    <w:rsid w:val="00AB6519"/>
    <w:rsid w:val="00AB77CD"/>
    <w:rsid w:val="00AB782D"/>
    <w:rsid w:val="00AB7F7C"/>
    <w:rsid w:val="00AC0B3D"/>
    <w:rsid w:val="00AC0E8B"/>
    <w:rsid w:val="00AC1A7A"/>
    <w:rsid w:val="00AC2134"/>
    <w:rsid w:val="00AC21E3"/>
    <w:rsid w:val="00AC2452"/>
    <w:rsid w:val="00AC294D"/>
    <w:rsid w:val="00AC2A57"/>
    <w:rsid w:val="00AC321C"/>
    <w:rsid w:val="00AC34AA"/>
    <w:rsid w:val="00AC4E5B"/>
    <w:rsid w:val="00AC5C6E"/>
    <w:rsid w:val="00AC5C7D"/>
    <w:rsid w:val="00AC5ECF"/>
    <w:rsid w:val="00AC62A6"/>
    <w:rsid w:val="00AC790B"/>
    <w:rsid w:val="00AD0BBD"/>
    <w:rsid w:val="00AD0D79"/>
    <w:rsid w:val="00AD118D"/>
    <w:rsid w:val="00AD11DA"/>
    <w:rsid w:val="00AD1F13"/>
    <w:rsid w:val="00AD1F5B"/>
    <w:rsid w:val="00AD2877"/>
    <w:rsid w:val="00AD28BD"/>
    <w:rsid w:val="00AD2ECA"/>
    <w:rsid w:val="00AD3F5C"/>
    <w:rsid w:val="00AD444D"/>
    <w:rsid w:val="00AD454C"/>
    <w:rsid w:val="00AD490C"/>
    <w:rsid w:val="00AD4DE3"/>
    <w:rsid w:val="00AD5404"/>
    <w:rsid w:val="00AD5C63"/>
    <w:rsid w:val="00AD5D67"/>
    <w:rsid w:val="00AD5F38"/>
    <w:rsid w:val="00AD66DC"/>
    <w:rsid w:val="00AD6B11"/>
    <w:rsid w:val="00AD7209"/>
    <w:rsid w:val="00AD7505"/>
    <w:rsid w:val="00AE0039"/>
    <w:rsid w:val="00AE0726"/>
    <w:rsid w:val="00AE072B"/>
    <w:rsid w:val="00AE07FA"/>
    <w:rsid w:val="00AE0F21"/>
    <w:rsid w:val="00AE1860"/>
    <w:rsid w:val="00AE1E9E"/>
    <w:rsid w:val="00AE1F8F"/>
    <w:rsid w:val="00AE3FCA"/>
    <w:rsid w:val="00AE423E"/>
    <w:rsid w:val="00AE4CB5"/>
    <w:rsid w:val="00AE6699"/>
    <w:rsid w:val="00AE6F4A"/>
    <w:rsid w:val="00AE6FA4"/>
    <w:rsid w:val="00AE7BED"/>
    <w:rsid w:val="00AE7C53"/>
    <w:rsid w:val="00AF1432"/>
    <w:rsid w:val="00AF188E"/>
    <w:rsid w:val="00AF2933"/>
    <w:rsid w:val="00AF294C"/>
    <w:rsid w:val="00AF2C75"/>
    <w:rsid w:val="00AF2E64"/>
    <w:rsid w:val="00AF32FC"/>
    <w:rsid w:val="00AF3DA3"/>
    <w:rsid w:val="00AF49AC"/>
    <w:rsid w:val="00AF4D5A"/>
    <w:rsid w:val="00AF5B5F"/>
    <w:rsid w:val="00AF6298"/>
    <w:rsid w:val="00AF6424"/>
    <w:rsid w:val="00AF6487"/>
    <w:rsid w:val="00AF6AF0"/>
    <w:rsid w:val="00AF71AF"/>
    <w:rsid w:val="00B005B7"/>
    <w:rsid w:val="00B013D3"/>
    <w:rsid w:val="00B0191E"/>
    <w:rsid w:val="00B019FA"/>
    <w:rsid w:val="00B01B15"/>
    <w:rsid w:val="00B01C4D"/>
    <w:rsid w:val="00B01EBC"/>
    <w:rsid w:val="00B02107"/>
    <w:rsid w:val="00B02AD8"/>
    <w:rsid w:val="00B03FAD"/>
    <w:rsid w:val="00B0425A"/>
    <w:rsid w:val="00B048E7"/>
    <w:rsid w:val="00B04A50"/>
    <w:rsid w:val="00B0527E"/>
    <w:rsid w:val="00B05983"/>
    <w:rsid w:val="00B05B18"/>
    <w:rsid w:val="00B06644"/>
    <w:rsid w:val="00B068CF"/>
    <w:rsid w:val="00B07607"/>
    <w:rsid w:val="00B07B28"/>
    <w:rsid w:val="00B07E0A"/>
    <w:rsid w:val="00B103AC"/>
    <w:rsid w:val="00B11A9E"/>
    <w:rsid w:val="00B12035"/>
    <w:rsid w:val="00B1309D"/>
    <w:rsid w:val="00B1335A"/>
    <w:rsid w:val="00B136FE"/>
    <w:rsid w:val="00B13782"/>
    <w:rsid w:val="00B13B5F"/>
    <w:rsid w:val="00B14308"/>
    <w:rsid w:val="00B14576"/>
    <w:rsid w:val="00B148F7"/>
    <w:rsid w:val="00B14BFE"/>
    <w:rsid w:val="00B15666"/>
    <w:rsid w:val="00B15725"/>
    <w:rsid w:val="00B15CBA"/>
    <w:rsid w:val="00B1611A"/>
    <w:rsid w:val="00B16A5E"/>
    <w:rsid w:val="00B173BB"/>
    <w:rsid w:val="00B176B3"/>
    <w:rsid w:val="00B17D58"/>
    <w:rsid w:val="00B2077E"/>
    <w:rsid w:val="00B208BF"/>
    <w:rsid w:val="00B214AC"/>
    <w:rsid w:val="00B221EA"/>
    <w:rsid w:val="00B2245E"/>
    <w:rsid w:val="00B23417"/>
    <w:rsid w:val="00B23660"/>
    <w:rsid w:val="00B2376E"/>
    <w:rsid w:val="00B23A0C"/>
    <w:rsid w:val="00B23EC6"/>
    <w:rsid w:val="00B243FF"/>
    <w:rsid w:val="00B2479B"/>
    <w:rsid w:val="00B263B6"/>
    <w:rsid w:val="00B26AEB"/>
    <w:rsid w:val="00B27019"/>
    <w:rsid w:val="00B27067"/>
    <w:rsid w:val="00B27196"/>
    <w:rsid w:val="00B27568"/>
    <w:rsid w:val="00B27B87"/>
    <w:rsid w:val="00B304B1"/>
    <w:rsid w:val="00B308A5"/>
    <w:rsid w:val="00B315DC"/>
    <w:rsid w:val="00B31696"/>
    <w:rsid w:val="00B31C5E"/>
    <w:rsid w:val="00B32082"/>
    <w:rsid w:val="00B320E9"/>
    <w:rsid w:val="00B32DF8"/>
    <w:rsid w:val="00B33466"/>
    <w:rsid w:val="00B334EB"/>
    <w:rsid w:val="00B33AB0"/>
    <w:rsid w:val="00B344A0"/>
    <w:rsid w:val="00B347A2"/>
    <w:rsid w:val="00B3546B"/>
    <w:rsid w:val="00B3560B"/>
    <w:rsid w:val="00B3688A"/>
    <w:rsid w:val="00B36944"/>
    <w:rsid w:val="00B36F65"/>
    <w:rsid w:val="00B37399"/>
    <w:rsid w:val="00B375BD"/>
    <w:rsid w:val="00B378C5"/>
    <w:rsid w:val="00B4031F"/>
    <w:rsid w:val="00B40810"/>
    <w:rsid w:val="00B4081B"/>
    <w:rsid w:val="00B410B6"/>
    <w:rsid w:val="00B42120"/>
    <w:rsid w:val="00B424B2"/>
    <w:rsid w:val="00B424B7"/>
    <w:rsid w:val="00B439CC"/>
    <w:rsid w:val="00B446EC"/>
    <w:rsid w:val="00B453A4"/>
    <w:rsid w:val="00B458E7"/>
    <w:rsid w:val="00B45E26"/>
    <w:rsid w:val="00B46182"/>
    <w:rsid w:val="00B46515"/>
    <w:rsid w:val="00B4662F"/>
    <w:rsid w:val="00B46773"/>
    <w:rsid w:val="00B46EC8"/>
    <w:rsid w:val="00B47000"/>
    <w:rsid w:val="00B47171"/>
    <w:rsid w:val="00B4773E"/>
    <w:rsid w:val="00B47B06"/>
    <w:rsid w:val="00B50620"/>
    <w:rsid w:val="00B50E19"/>
    <w:rsid w:val="00B50ED9"/>
    <w:rsid w:val="00B5112B"/>
    <w:rsid w:val="00B51BC4"/>
    <w:rsid w:val="00B51C39"/>
    <w:rsid w:val="00B51CC0"/>
    <w:rsid w:val="00B5208B"/>
    <w:rsid w:val="00B520DE"/>
    <w:rsid w:val="00B52410"/>
    <w:rsid w:val="00B52442"/>
    <w:rsid w:val="00B526B1"/>
    <w:rsid w:val="00B528BE"/>
    <w:rsid w:val="00B52D3A"/>
    <w:rsid w:val="00B5329C"/>
    <w:rsid w:val="00B53A93"/>
    <w:rsid w:val="00B53E5B"/>
    <w:rsid w:val="00B540BE"/>
    <w:rsid w:val="00B5435D"/>
    <w:rsid w:val="00B543CA"/>
    <w:rsid w:val="00B5469F"/>
    <w:rsid w:val="00B54CD6"/>
    <w:rsid w:val="00B5517C"/>
    <w:rsid w:val="00B553BF"/>
    <w:rsid w:val="00B55E2D"/>
    <w:rsid w:val="00B56241"/>
    <w:rsid w:val="00B56434"/>
    <w:rsid w:val="00B567DB"/>
    <w:rsid w:val="00B56DBB"/>
    <w:rsid w:val="00B56F29"/>
    <w:rsid w:val="00B57352"/>
    <w:rsid w:val="00B5747A"/>
    <w:rsid w:val="00B5752F"/>
    <w:rsid w:val="00B60A0C"/>
    <w:rsid w:val="00B616B2"/>
    <w:rsid w:val="00B62004"/>
    <w:rsid w:val="00B62498"/>
    <w:rsid w:val="00B62620"/>
    <w:rsid w:val="00B629A9"/>
    <w:rsid w:val="00B63C32"/>
    <w:rsid w:val="00B63ECE"/>
    <w:rsid w:val="00B63EEC"/>
    <w:rsid w:val="00B6400E"/>
    <w:rsid w:val="00B6431B"/>
    <w:rsid w:val="00B6477B"/>
    <w:rsid w:val="00B64804"/>
    <w:rsid w:val="00B64859"/>
    <w:rsid w:val="00B64B15"/>
    <w:rsid w:val="00B64B57"/>
    <w:rsid w:val="00B64E1D"/>
    <w:rsid w:val="00B65D5F"/>
    <w:rsid w:val="00B6718A"/>
    <w:rsid w:val="00B7006B"/>
    <w:rsid w:val="00B704C2"/>
    <w:rsid w:val="00B71C8C"/>
    <w:rsid w:val="00B722B7"/>
    <w:rsid w:val="00B73040"/>
    <w:rsid w:val="00B73311"/>
    <w:rsid w:val="00B73853"/>
    <w:rsid w:val="00B73FCC"/>
    <w:rsid w:val="00B741C5"/>
    <w:rsid w:val="00B747D9"/>
    <w:rsid w:val="00B748C4"/>
    <w:rsid w:val="00B74BE7"/>
    <w:rsid w:val="00B751AC"/>
    <w:rsid w:val="00B759FE"/>
    <w:rsid w:val="00B75B4B"/>
    <w:rsid w:val="00B75C07"/>
    <w:rsid w:val="00B75D9F"/>
    <w:rsid w:val="00B75DC1"/>
    <w:rsid w:val="00B76644"/>
    <w:rsid w:val="00B76870"/>
    <w:rsid w:val="00B769B2"/>
    <w:rsid w:val="00B76C09"/>
    <w:rsid w:val="00B76DE2"/>
    <w:rsid w:val="00B77192"/>
    <w:rsid w:val="00B77637"/>
    <w:rsid w:val="00B77CF3"/>
    <w:rsid w:val="00B77E64"/>
    <w:rsid w:val="00B80155"/>
    <w:rsid w:val="00B80A7E"/>
    <w:rsid w:val="00B818AF"/>
    <w:rsid w:val="00B81D34"/>
    <w:rsid w:val="00B826B4"/>
    <w:rsid w:val="00B8362E"/>
    <w:rsid w:val="00B83A6B"/>
    <w:rsid w:val="00B84B8B"/>
    <w:rsid w:val="00B84BD4"/>
    <w:rsid w:val="00B84E09"/>
    <w:rsid w:val="00B84F9F"/>
    <w:rsid w:val="00B86144"/>
    <w:rsid w:val="00B8651C"/>
    <w:rsid w:val="00B869FE"/>
    <w:rsid w:val="00B87331"/>
    <w:rsid w:val="00B90543"/>
    <w:rsid w:val="00B90997"/>
    <w:rsid w:val="00B915A5"/>
    <w:rsid w:val="00B92592"/>
    <w:rsid w:val="00B925A1"/>
    <w:rsid w:val="00B92C95"/>
    <w:rsid w:val="00B92D4D"/>
    <w:rsid w:val="00B92FE7"/>
    <w:rsid w:val="00B93605"/>
    <w:rsid w:val="00B9368B"/>
    <w:rsid w:val="00B9392B"/>
    <w:rsid w:val="00B93C65"/>
    <w:rsid w:val="00B9407D"/>
    <w:rsid w:val="00B9445B"/>
    <w:rsid w:val="00B9464C"/>
    <w:rsid w:val="00B9480C"/>
    <w:rsid w:val="00B9546F"/>
    <w:rsid w:val="00B955DA"/>
    <w:rsid w:val="00B95CA5"/>
    <w:rsid w:val="00B960B7"/>
    <w:rsid w:val="00B97034"/>
    <w:rsid w:val="00B97150"/>
    <w:rsid w:val="00B9721B"/>
    <w:rsid w:val="00BA084B"/>
    <w:rsid w:val="00BA0893"/>
    <w:rsid w:val="00BA08D3"/>
    <w:rsid w:val="00BA102B"/>
    <w:rsid w:val="00BA1265"/>
    <w:rsid w:val="00BA12BA"/>
    <w:rsid w:val="00BA17A5"/>
    <w:rsid w:val="00BA1F13"/>
    <w:rsid w:val="00BA273D"/>
    <w:rsid w:val="00BA3C75"/>
    <w:rsid w:val="00BA454A"/>
    <w:rsid w:val="00BA4A74"/>
    <w:rsid w:val="00BA4B3E"/>
    <w:rsid w:val="00BA4CEF"/>
    <w:rsid w:val="00BA518A"/>
    <w:rsid w:val="00BA539D"/>
    <w:rsid w:val="00BA5DF9"/>
    <w:rsid w:val="00BA6C95"/>
    <w:rsid w:val="00BA6F99"/>
    <w:rsid w:val="00BA72F6"/>
    <w:rsid w:val="00BA75A6"/>
    <w:rsid w:val="00BA793A"/>
    <w:rsid w:val="00BB0C3E"/>
    <w:rsid w:val="00BB12DD"/>
    <w:rsid w:val="00BB19E8"/>
    <w:rsid w:val="00BB1C44"/>
    <w:rsid w:val="00BB1DDB"/>
    <w:rsid w:val="00BB2497"/>
    <w:rsid w:val="00BB3223"/>
    <w:rsid w:val="00BB4346"/>
    <w:rsid w:val="00BB4432"/>
    <w:rsid w:val="00BB4C5A"/>
    <w:rsid w:val="00BB56A6"/>
    <w:rsid w:val="00BB588E"/>
    <w:rsid w:val="00BB5D9C"/>
    <w:rsid w:val="00BB6113"/>
    <w:rsid w:val="00BB65FA"/>
    <w:rsid w:val="00BB6B87"/>
    <w:rsid w:val="00BC0E28"/>
    <w:rsid w:val="00BC1BE1"/>
    <w:rsid w:val="00BC261C"/>
    <w:rsid w:val="00BC2CB4"/>
    <w:rsid w:val="00BC30ED"/>
    <w:rsid w:val="00BC3174"/>
    <w:rsid w:val="00BC3A13"/>
    <w:rsid w:val="00BC450F"/>
    <w:rsid w:val="00BC455D"/>
    <w:rsid w:val="00BC4EE6"/>
    <w:rsid w:val="00BC5667"/>
    <w:rsid w:val="00BC5F85"/>
    <w:rsid w:val="00BC63E8"/>
    <w:rsid w:val="00BC6425"/>
    <w:rsid w:val="00BC6976"/>
    <w:rsid w:val="00BC6D6B"/>
    <w:rsid w:val="00BC7592"/>
    <w:rsid w:val="00BC784A"/>
    <w:rsid w:val="00BC7BDC"/>
    <w:rsid w:val="00BC7BF0"/>
    <w:rsid w:val="00BD00D4"/>
    <w:rsid w:val="00BD17E0"/>
    <w:rsid w:val="00BD1CFD"/>
    <w:rsid w:val="00BD1D76"/>
    <w:rsid w:val="00BD20BC"/>
    <w:rsid w:val="00BD4161"/>
    <w:rsid w:val="00BD4707"/>
    <w:rsid w:val="00BD534E"/>
    <w:rsid w:val="00BD5BF1"/>
    <w:rsid w:val="00BD60E2"/>
    <w:rsid w:val="00BD65B4"/>
    <w:rsid w:val="00BD772B"/>
    <w:rsid w:val="00BE0B84"/>
    <w:rsid w:val="00BE0F48"/>
    <w:rsid w:val="00BE19EC"/>
    <w:rsid w:val="00BE1D9E"/>
    <w:rsid w:val="00BE23A6"/>
    <w:rsid w:val="00BE2887"/>
    <w:rsid w:val="00BE2B2D"/>
    <w:rsid w:val="00BE2B2E"/>
    <w:rsid w:val="00BE308C"/>
    <w:rsid w:val="00BE3A2E"/>
    <w:rsid w:val="00BE40A9"/>
    <w:rsid w:val="00BE426E"/>
    <w:rsid w:val="00BE471F"/>
    <w:rsid w:val="00BE4ED2"/>
    <w:rsid w:val="00BE547E"/>
    <w:rsid w:val="00BE5522"/>
    <w:rsid w:val="00BE56D9"/>
    <w:rsid w:val="00BE6AE2"/>
    <w:rsid w:val="00BE6BF9"/>
    <w:rsid w:val="00BE6C29"/>
    <w:rsid w:val="00BE6F00"/>
    <w:rsid w:val="00BE706F"/>
    <w:rsid w:val="00BE739E"/>
    <w:rsid w:val="00BE7A87"/>
    <w:rsid w:val="00BE7D29"/>
    <w:rsid w:val="00BE7D99"/>
    <w:rsid w:val="00BE7F1C"/>
    <w:rsid w:val="00BE7FB6"/>
    <w:rsid w:val="00BF027B"/>
    <w:rsid w:val="00BF077C"/>
    <w:rsid w:val="00BF0CB3"/>
    <w:rsid w:val="00BF0CDA"/>
    <w:rsid w:val="00BF1B3A"/>
    <w:rsid w:val="00BF21CF"/>
    <w:rsid w:val="00BF2777"/>
    <w:rsid w:val="00BF2AB2"/>
    <w:rsid w:val="00BF2B34"/>
    <w:rsid w:val="00BF2B82"/>
    <w:rsid w:val="00BF3706"/>
    <w:rsid w:val="00BF3A02"/>
    <w:rsid w:val="00BF4CA3"/>
    <w:rsid w:val="00BF4F97"/>
    <w:rsid w:val="00BF564A"/>
    <w:rsid w:val="00BF594E"/>
    <w:rsid w:val="00BF6B58"/>
    <w:rsid w:val="00BF7541"/>
    <w:rsid w:val="00C00493"/>
    <w:rsid w:val="00C00F74"/>
    <w:rsid w:val="00C010A4"/>
    <w:rsid w:val="00C01CA2"/>
    <w:rsid w:val="00C025E3"/>
    <w:rsid w:val="00C02FD5"/>
    <w:rsid w:val="00C0444E"/>
    <w:rsid w:val="00C044FA"/>
    <w:rsid w:val="00C0489E"/>
    <w:rsid w:val="00C0591B"/>
    <w:rsid w:val="00C05AA7"/>
    <w:rsid w:val="00C05CE4"/>
    <w:rsid w:val="00C05DD5"/>
    <w:rsid w:val="00C10710"/>
    <w:rsid w:val="00C1128A"/>
    <w:rsid w:val="00C11436"/>
    <w:rsid w:val="00C1144C"/>
    <w:rsid w:val="00C117CF"/>
    <w:rsid w:val="00C11A81"/>
    <w:rsid w:val="00C120FB"/>
    <w:rsid w:val="00C1224A"/>
    <w:rsid w:val="00C12C80"/>
    <w:rsid w:val="00C13373"/>
    <w:rsid w:val="00C134F8"/>
    <w:rsid w:val="00C158BC"/>
    <w:rsid w:val="00C15F06"/>
    <w:rsid w:val="00C1679C"/>
    <w:rsid w:val="00C16F96"/>
    <w:rsid w:val="00C200A8"/>
    <w:rsid w:val="00C2028F"/>
    <w:rsid w:val="00C203A1"/>
    <w:rsid w:val="00C20574"/>
    <w:rsid w:val="00C2059F"/>
    <w:rsid w:val="00C2159A"/>
    <w:rsid w:val="00C21667"/>
    <w:rsid w:val="00C21AA2"/>
    <w:rsid w:val="00C2250B"/>
    <w:rsid w:val="00C22F29"/>
    <w:rsid w:val="00C23270"/>
    <w:rsid w:val="00C232BF"/>
    <w:rsid w:val="00C23A6A"/>
    <w:rsid w:val="00C24CD0"/>
    <w:rsid w:val="00C2509A"/>
    <w:rsid w:val="00C254E3"/>
    <w:rsid w:val="00C26372"/>
    <w:rsid w:val="00C27613"/>
    <w:rsid w:val="00C279EC"/>
    <w:rsid w:val="00C27A91"/>
    <w:rsid w:val="00C31549"/>
    <w:rsid w:val="00C31F1F"/>
    <w:rsid w:val="00C3222E"/>
    <w:rsid w:val="00C3288C"/>
    <w:rsid w:val="00C32F75"/>
    <w:rsid w:val="00C32FBE"/>
    <w:rsid w:val="00C33C99"/>
    <w:rsid w:val="00C342B6"/>
    <w:rsid w:val="00C34642"/>
    <w:rsid w:val="00C348B4"/>
    <w:rsid w:val="00C35BC1"/>
    <w:rsid w:val="00C35F6E"/>
    <w:rsid w:val="00C361CB"/>
    <w:rsid w:val="00C37223"/>
    <w:rsid w:val="00C37745"/>
    <w:rsid w:val="00C40843"/>
    <w:rsid w:val="00C40FAA"/>
    <w:rsid w:val="00C41A82"/>
    <w:rsid w:val="00C4238F"/>
    <w:rsid w:val="00C427D0"/>
    <w:rsid w:val="00C42911"/>
    <w:rsid w:val="00C42AB5"/>
    <w:rsid w:val="00C43010"/>
    <w:rsid w:val="00C430F4"/>
    <w:rsid w:val="00C44812"/>
    <w:rsid w:val="00C44DA5"/>
    <w:rsid w:val="00C45D86"/>
    <w:rsid w:val="00C467B2"/>
    <w:rsid w:val="00C46D45"/>
    <w:rsid w:val="00C4778F"/>
    <w:rsid w:val="00C47A91"/>
    <w:rsid w:val="00C50025"/>
    <w:rsid w:val="00C500F6"/>
    <w:rsid w:val="00C50686"/>
    <w:rsid w:val="00C509FE"/>
    <w:rsid w:val="00C50D16"/>
    <w:rsid w:val="00C527D5"/>
    <w:rsid w:val="00C53B3D"/>
    <w:rsid w:val="00C543D7"/>
    <w:rsid w:val="00C54836"/>
    <w:rsid w:val="00C559AB"/>
    <w:rsid w:val="00C55B9E"/>
    <w:rsid w:val="00C55F7D"/>
    <w:rsid w:val="00C56386"/>
    <w:rsid w:val="00C564BD"/>
    <w:rsid w:val="00C57023"/>
    <w:rsid w:val="00C5749D"/>
    <w:rsid w:val="00C57511"/>
    <w:rsid w:val="00C57799"/>
    <w:rsid w:val="00C60EA8"/>
    <w:rsid w:val="00C60F75"/>
    <w:rsid w:val="00C6157D"/>
    <w:rsid w:val="00C61A7B"/>
    <w:rsid w:val="00C62035"/>
    <w:rsid w:val="00C6206F"/>
    <w:rsid w:val="00C621E0"/>
    <w:rsid w:val="00C625C9"/>
    <w:rsid w:val="00C625DB"/>
    <w:rsid w:val="00C62D7E"/>
    <w:rsid w:val="00C64A07"/>
    <w:rsid w:val="00C64AE1"/>
    <w:rsid w:val="00C65049"/>
    <w:rsid w:val="00C65562"/>
    <w:rsid w:val="00C656A4"/>
    <w:rsid w:val="00C656F0"/>
    <w:rsid w:val="00C659DB"/>
    <w:rsid w:val="00C660B4"/>
    <w:rsid w:val="00C66B55"/>
    <w:rsid w:val="00C66BDA"/>
    <w:rsid w:val="00C67AA3"/>
    <w:rsid w:val="00C67D17"/>
    <w:rsid w:val="00C702FE"/>
    <w:rsid w:val="00C7079D"/>
    <w:rsid w:val="00C717EA"/>
    <w:rsid w:val="00C71D6D"/>
    <w:rsid w:val="00C726E7"/>
    <w:rsid w:val="00C728D1"/>
    <w:rsid w:val="00C72D30"/>
    <w:rsid w:val="00C72D63"/>
    <w:rsid w:val="00C738ED"/>
    <w:rsid w:val="00C74E4E"/>
    <w:rsid w:val="00C74FE2"/>
    <w:rsid w:val="00C76134"/>
    <w:rsid w:val="00C76CBB"/>
    <w:rsid w:val="00C76F45"/>
    <w:rsid w:val="00C76F64"/>
    <w:rsid w:val="00C77DC7"/>
    <w:rsid w:val="00C812F5"/>
    <w:rsid w:val="00C81E6E"/>
    <w:rsid w:val="00C82808"/>
    <w:rsid w:val="00C828C7"/>
    <w:rsid w:val="00C831D8"/>
    <w:rsid w:val="00C83519"/>
    <w:rsid w:val="00C837DA"/>
    <w:rsid w:val="00C83C02"/>
    <w:rsid w:val="00C84CB3"/>
    <w:rsid w:val="00C84D0C"/>
    <w:rsid w:val="00C854E7"/>
    <w:rsid w:val="00C856B0"/>
    <w:rsid w:val="00C85AB3"/>
    <w:rsid w:val="00C85E94"/>
    <w:rsid w:val="00C860A0"/>
    <w:rsid w:val="00C860ED"/>
    <w:rsid w:val="00C86379"/>
    <w:rsid w:val="00C8716A"/>
    <w:rsid w:val="00C87723"/>
    <w:rsid w:val="00C879A3"/>
    <w:rsid w:val="00C87D34"/>
    <w:rsid w:val="00C87F6F"/>
    <w:rsid w:val="00C90DA5"/>
    <w:rsid w:val="00C90E6F"/>
    <w:rsid w:val="00C91786"/>
    <w:rsid w:val="00C9242E"/>
    <w:rsid w:val="00C92475"/>
    <w:rsid w:val="00C93B45"/>
    <w:rsid w:val="00C94197"/>
    <w:rsid w:val="00C9430D"/>
    <w:rsid w:val="00C95705"/>
    <w:rsid w:val="00C958BC"/>
    <w:rsid w:val="00C95A75"/>
    <w:rsid w:val="00C977C6"/>
    <w:rsid w:val="00C97AF7"/>
    <w:rsid w:val="00CA1A51"/>
    <w:rsid w:val="00CA1EF5"/>
    <w:rsid w:val="00CA2171"/>
    <w:rsid w:val="00CA240A"/>
    <w:rsid w:val="00CA3163"/>
    <w:rsid w:val="00CA3D78"/>
    <w:rsid w:val="00CA3ECC"/>
    <w:rsid w:val="00CA43F1"/>
    <w:rsid w:val="00CA4973"/>
    <w:rsid w:val="00CA4F2F"/>
    <w:rsid w:val="00CA5030"/>
    <w:rsid w:val="00CA5420"/>
    <w:rsid w:val="00CA5D05"/>
    <w:rsid w:val="00CA654B"/>
    <w:rsid w:val="00CA6621"/>
    <w:rsid w:val="00CA6DB3"/>
    <w:rsid w:val="00CA6F5B"/>
    <w:rsid w:val="00CA726F"/>
    <w:rsid w:val="00CA78B9"/>
    <w:rsid w:val="00CA78E7"/>
    <w:rsid w:val="00CA7D17"/>
    <w:rsid w:val="00CB001F"/>
    <w:rsid w:val="00CB0753"/>
    <w:rsid w:val="00CB11F6"/>
    <w:rsid w:val="00CB18BC"/>
    <w:rsid w:val="00CB1A80"/>
    <w:rsid w:val="00CB1DF8"/>
    <w:rsid w:val="00CB1EB6"/>
    <w:rsid w:val="00CB20F1"/>
    <w:rsid w:val="00CB224A"/>
    <w:rsid w:val="00CB22A3"/>
    <w:rsid w:val="00CB2327"/>
    <w:rsid w:val="00CB2776"/>
    <w:rsid w:val="00CB2A60"/>
    <w:rsid w:val="00CB2E4D"/>
    <w:rsid w:val="00CB34CF"/>
    <w:rsid w:val="00CB3CEC"/>
    <w:rsid w:val="00CB4813"/>
    <w:rsid w:val="00CB5676"/>
    <w:rsid w:val="00CB57C7"/>
    <w:rsid w:val="00CB67EF"/>
    <w:rsid w:val="00CB6825"/>
    <w:rsid w:val="00CB7533"/>
    <w:rsid w:val="00CC0860"/>
    <w:rsid w:val="00CC0B11"/>
    <w:rsid w:val="00CC13B1"/>
    <w:rsid w:val="00CC180E"/>
    <w:rsid w:val="00CC1DA3"/>
    <w:rsid w:val="00CC1DEE"/>
    <w:rsid w:val="00CC1FED"/>
    <w:rsid w:val="00CC29AA"/>
    <w:rsid w:val="00CC2DD1"/>
    <w:rsid w:val="00CC3310"/>
    <w:rsid w:val="00CC34E5"/>
    <w:rsid w:val="00CC355F"/>
    <w:rsid w:val="00CC37A9"/>
    <w:rsid w:val="00CC4393"/>
    <w:rsid w:val="00CC4896"/>
    <w:rsid w:val="00CC50DF"/>
    <w:rsid w:val="00CC5610"/>
    <w:rsid w:val="00CC598A"/>
    <w:rsid w:val="00CC5C51"/>
    <w:rsid w:val="00CC607C"/>
    <w:rsid w:val="00CC6971"/>
    <w:rsid w:val="00CC6E65"/>
    <w:rsid w:val="00CC7493"/>
    <w:rsid w:val="00CC7814"/>
    <w:rsid w:val="00CD02CF"/>
    <w:rsid w:val="00CD033F"/>
    <w:rsid w:val="00CD0792"/>
    <w:rsid w:val="00CD0939"/>
    <w:rsid w:val="00CD093C"/>
    <w:rsid w:val="00CD0F5F"/>
    <w:rsid w:val="00CD10CA"/>
    <w:rsid w:val="00CD1985"/>
    <w:rsid w:val="00CD1B16"/>
    <w:rsid w:val="00CD237C"/>
    <w:rsid w:val="00CD24B5"/>
    <w:rsid w:val="00CD275D"/>
    <w:rsid w:val="00CD2A96"/>
    <w:rsid w:val="00CD2E46"/>
    <w:rsid w:val="00CD33B6"/>
    <w:rsid w:val="00CD3B6F"/>
    <w:rsid w:val="00CD3C11"/>
    <w:rsid w:val="00CD4082"/>
    <w:rsid w:val="00CD40B3"/>
    <w:rsid w:val="00CD40EB"/>
    <w:rsid w:val="00CD418C"/>
    <w:rsid w:val="00CD44BE"/>
    <w:rsid w:val="00CD4539"/>
    <w:rsid w:val="00CD498E"/>
    <w:rsid w:val="00CD4AEC"/>
    <w:rsid w:val="00CD4B0B"/>
    <w:rsid w:val="00CD4C28"/>
    <w:rsid w:val="00CD4D8A"/>
    <w:rsid w:val="00CD520A"/>
    <w:rsid w:val="00CD5212"/>
    <w:rsid w:val="00CD5E86"/>
    <w:rsid w:val="00CD6052"/>
    <w:rsid w:val="00CD6848"/>
    <w:rsid w:val="00CD6F77"/>
    <w:rsid w:val="00CD7108"/>
    <w:rsid w:val="00CD717C"/>
    <w:rsid w:val="00CD77E0"/>
    <w:rsid w:val="00CE00E9"/>
    <w:rsid w:val="00CE0293"/>
    <w:rsid w:val="00CE0431"/>
    <w:rsid w:val="00CE072B"/>
    <w:rsid w:val="00CE07C7"/>
    <w:rsid w:val="00CE1C3E"/>
    <w:rsid w:val="00CE1F51"/>
    <w:rsid w:val="00CE22F0"/>
    <w:rsid w:val="00CE251E"/>
    <w:rsid w:val="00CE26DC"/>
    <w:rsid w:val="00CE27A0"/>
    <w:rsid w:val="00CE28A5"/>
    <w:rsid w:val="00CE2B31"/>
    <w:rsid w:val="00CE307A"/>
    <w:rsid w:val="00CE33FA"/>
    <w:rsid w:val="00CE3AE0"/>
    <w:rsid w:val="00CE467A"/>
    <w:rsid w:val="00CE4C40"/>
    <w:rsid w:val="00CE50FD"/>
    <w:rsid w:val="00CE5CB5"/>
    <w:rsid w:val="00CE5FC6"/>
    <w:rsid w:val="00CE6D7C"/>
    <w:rsid w:val="00CE6FB1"/>
    <w:rsid w:val="00CE790D"/>
    <w:rsid w:val="00CF0629"/>
    <w:rsid w:val="00CF0B77"/>
    <w:rsid w:val="00CF1C82"/>
    <w:rsid w:val="00CF2311"/>
    <w:rsid w:val="00CF2C50"/>
    <w:rsid w:val="00CF332C"/>
    <w:rsid w:val="00CF33A2"/>
    <w:rsid w:val="00CF3489"/>
    <w:rsid w:val="00CF3843"/>
    <w:rsid w:val="00CF3D57"/>
    <w:rsid w:val="00CF43DF"/>
    <w:rsid w:val="00CF4798"/>
    <w:rsid w:val="00CF4BF2"/>
    <w:rsid w:val="00CF4C0D"/>
    <w:rsid w:val="00CF4CF4"/>
    <w:rsid w:val="00CF4F68"/>
    <w:rsid w:val="00CF4F8F"/>
    <w:rsid w:val="00CF54EC"/>
    <w:rsid w:val="00CF5ADC"/>
    <w:rsid w:val="00CF5B6C"/>
    <w:rsid w:val="00CF5F0C"/>
    <w:rsid w:val="00CF6619"/>
    <w:rsid w:val="00CF71CA"/>
    <w:rsid w:val="00D00200"/>
    <w:rsid w:val="00D00345"/>
    <w:rsid w:val="00D004F1"/>
    <w:rsid w:val="00D00B50"/>
    <w:rsid w:val="00D00FC5"/>
    <w:rsid w:val="00D0166D"/>
    <w:rsid w:val="00D02041"/>
    <w:rsid w:val="00D022EC"/>
    <w:rsid w:val="00D03054"/>
    <w:rsid w:val="00D0311E"/>
    <w:rsid w:val="00D031B3"/>
    <w:rsid w:val="00D037D1"/>
    <w:rsid w:val="00D03B88"/>
    <w:rsid w:val="00D03BE9"/>
    <w:rsid w:val="00D04084"/>
    <w:rsid w:val="00D04277"/>
    <w:rsid w:val="00D0468A"/>
    <w:rsid w:val="00D04861"/>
    <w:rsid w:val="00D04D1D"/>
    <w:rsid w:val="00D04E36"/>
    <w:rsid w:val="00D054B6"/>
    <w:rsid w:val="00D05B08"/>
    <w:rsid w:val="00D05D39"/>
    <w:rsid w:val="00D06D67"/>
    <w:rsid w:val="00D06E4D"/>
    <w:rsid w:val="00D0706C"/>
    <w:rsid w:val="00D076CD"/>
    <w:rsid w:val="00D076D1"/>
    <w:rsid w:val="00D07859"/>
    <w:rsid w:val="00D07A1B"/>
    <w:rsid w:val="00D1019A"/>
    <w:rsid w:val="00D1089B"/>
    <w:rsid w:val="00D10D42"/>
    <w:rsid w:val="00D1193E"/>
    <w:rsid w:val="00D11CDB"/>
    <w:rsid w:val="00D120F5"/>
    <w:rsid w:val="00D1240F"/>
    <w:rsid w:val="00D127D5"/>
    <w:rsid w:val="00D133B9"/>
    <w:rsid w:val="00D13622"/>
    <w:rsid w:val="00D13BEF"/>
    <w:rsid w:val="00D140F0"/>
    <w:rsid w:val="00D140F7"/>
    <w:rsid w:val="00D14766"/>
    <w:rsid w:val="00D14F53"/>
    <w:rsid w:val="00D14F9C"/>
    <w:rsid w:val="00D15018"/>
    <w:rsid w:val="00D157E9"/>
    <w:rsid w:val="00D15BD2"/>
    <w:rsid w:val="00D16005"/>
    <w:rsid w:val="00D168C4"/>
    <w:rsid w:val="00D16903"/>
    <w:rsid w:val="00D16CAF"/>
    <w:rsid w:val="00D16F80"/>
    <w:rsid w:val="00D17213"/>
    <w:rsid w:val="00D17557"/>
    <w:rsid w:val="00D17701"/>
    <w:rsid w:val="00D1793D"/>
    <w:rsid w:val="00D17C3B"/>
    <w:rsid w:val="00D200A9"/>
    <w:rsid w:val="00D200EB"/>
    <w:rsid w:val="00D208BF"/>
    <w:rsid w:val="00D2098A"/>
    <w:rsid w:val="00D21160"/>
    <w:rsid w:val="00D21EDD"/>
    <w:rsid w:val="00D21FB0"/>
    <w:rsid w:val="00D22719"/>
    <w:rsid w:val="00D22815"/>
    <w:rsid w:val="00D22880"/>
    <w:rsid w:val="00D22FE4"/>
    <w:rsid w:val="00D23129"/>
    <w:rsid w:val="00D23507"/>
    <w:rsid w:val="00D239FD"/>
    <w:rsid w:val="00D24992"/>
    <w:rsid w:val="00D24F17"/>
    <w:rsid w:val="00D25180"/>
    <w:rsid w:val="00D25356"/>
    <w:rsid w:val="00D258D2"/>
    <w:rsid w:val="00D25DBE"/>
    <w:rsid w:val="00D265FF"/>
    <w:rsid w:val="00D267D3"/>
    <w:rsid w:val="00D27F6C"/>
    <w:rsid w:val="00D30430"/>
    <w:rsid w:val="00D30514"/>
    <w:rsid w:val="00D30D86"/>
    <w:rsid w:val="00D30EC3"/>
    <w:rsid w:val="00D31AF4"/>
    <w:rsid w:val="00D31BE6"/>
    <w:rsid w:val="00D326A4"/>
    <w:rsid w:val="00D32B93"/>
    <w:rsid w:val="00D32DF8"/>
    <w:rsid w:val="00D32EE0"/>
    <w:rsid w:val="00D33A71"/>
    <w:rsid w:val="00D33B14"/>
    <w:rsid w:val="00D33DBF"/>
    <w:rsid w:val="00D33E42"/>
    <w:rsid w:val="00D340EA"/>
    <w:rsid w:val="00D3411F"/>
    <w:rsid w:val="00D34384"/>
    <w:rsid w:val="00D3489F"/>
    <w:rsid w:val="00D352F8"/>
    <w:rsid w:val="00D35733"/>
    <w:rsid w:val="00D35981"/>
    <w:rsid w:val="00D35C9B"/>
    <w:rsid w:val="00D35DB8"/>
    <w:rsid w:val="00D36450"/>
    <w:rsid w:val="00D37C6D"/>
    <w:rsid w:val="00D37DC6"/>
    <w:rsid w:val="00D37E6C"/>
    <w:rsid w:val="00D40292"/>
    <w:rsid w:val="00D409C0"/>
    <w:rsid w:val="00D40EE9"/>
    <w:rsid w:val="00D41AB3"/>
    <w:rsid w:val="00D424B2"/>
    <w:rsid w:val="00D43A87"/>
    <w:rsid w:val="00D448CB"/>
    <w:rsid w:val="00D44FF6"/>
    <w:rsid w:val="00D4516D"/>
    <w:rsid w:val="00D45507"/>
    <w:rsid w:val="00D4590B"/>
    <w:rsid w:val="00D46773"/>
    <w:rsid w:val="00D46B43"/>
    <w:rsid w:val="00D471DD"/>
    <w:rsid w:val="00D476A0"/>
    <w:rsid w:val="00D47A18"/>
    <w:rsid w:val="00D508E6"/>
    <w:rsid w:val="00D50C37"/>
    <w:rsid w:val="00D50EB4"/>
    <w:rsid w:val="00D51030"/>
    <w:rsid w:val="00D51321"/>
    <w:rsid w:val="00D51493"/>
    <w:rsid w:val="00D514E5"/>
    <w:rsid w:val="00D517A1"/>
    <w:rsid w:val="00D51AFA"/>
    <w:rsid w:val="00D520B6"/>
    <w:rsid w:val="00D52309"/>
    <w:rsid w:val="00D524E6"/>
    <w:rsid w:val="00D52556"/>
    <w:rsid w:val="00D52701"/>
    <w:rsid w:val="00D5388B"/>
    <w:rsid w:val="00D53ACF"/>
    <w:rsid w:val="00D5422B"/>
    <w:rsid w:val="00D54E72"/>
    <w:rsid w:val="00D55563"/>
    <w:rsid w:val="00D559CE"/>
    <w:rsid w:val="00D55B45"/>
    <w:rsid w:val="00D55EE1"/>
    <w:rsid w:val="00D56903"/>
    <w:rsid w:val="00D56D11"/>
    <w:rsid w:val="00D56DC8"/>
    <w:rsid w:val="00D57B62"/>
    <w:rsid w:val="00D6042D"/>
    <w:rsid w:val="00D60CF9"/>
    <w:rsid w:val="00D611EC"/>
    <w:rsid w:val="00D6178F"/>
    <w:rsid w:val="00D61B22"/>
    <w:rsid w:val="00D61EA4"/>
    <w:rsid w:val="00D628A4"/>
    <w:rsid w:val="00D63330"/>
    <w:rsid w:val="00D63901"/>
    <w:rsid w:val="00D639E1"/>
    <w:rsid w:val="00D64642"/>
    <w:rsid w:val="00D653EB"/>
    <w:rsid w:val="00D65898"/>
    <w:rsid w:val="00D66294"/>
    <w:rsid w:val="00D66466"/>
    <w:rsid w:val="00D66653"/>
    <w:rsid w:val="00D66F44"/>
    <w:rsid w:val="00D67120"/>
    <w:rsid w:val="00D702E7"/>
    <w:rsid w:val="00D704CE"/>
    <w:rsid w:val="00D7070F"/>
    <w:rsid w:val="00D7071E"/>
    <w:rsid w:val="00D70E66"/>
    <w:rsid w:val="00D71590"/>
    <w:rsid w:val="00D72217"/>
    <w:rsid w:val="00D723C8"/>
    <w:rsid w:val="00D72C83"/>
    <w:rsid w:val="00D73CB0"/>
    <w:rsid w:val="00D74BB7"/>
    <w:rsid w:val="00D74D99"/>
    <w:rsid w:val="00D74F6C"/>
    <w:rsid w:val="00D75202"/>
    <w:rsid w:val="00D75BD2"/>
    <w:rsid w:val="00D76259"/>
    <w:rsid w:val="00D76391"/>
    <w:rsid w:val="00D7642D"/>
    <w:rsid w:val="00D76711"/>
    <w:rsid w:val="00D76D60"/>
    <w:rsid w:val="00D76E19"/>
    <w:rsid w:val="00D77327"/>
    <w:rsid w:val="00D80877"/>
    <w:rsid w:val="00D808F8"/>
    <w:rsid w:val="00D8299A"/>
    <w:rsid w:val="00D83508"/>
    <w:rsid w:val="00D8373B"/>
    <w:rsid w:val="00D83A94"/>
    <w:rsid w:val="00D83DDD"/>
    <w:rsid w:val="00D83E13"/>
    <w:rsid w:val="00D843D6"/>
    <w:rsid w:val="00D849BD"/>
    <w:rsid w:val="00D84AF4"/>
    <w:rsid w:val="00D857D9"/>
    <w:rsid w:val="00D859FF"/>
    <w:rsid w:val="00D85B91"/>
    <w:rsid w:val="00D85E6A"/>
    <w:rsid w:val="00D86F46"/>
    <w:rsid w:val="00D8744A"/>
    <w:rsid w:val="00D8763D"/>
    <w:rsid w:val="00D87C42"/>
    <w:rsid w:val="00D87DF9"/>
    <w:rsid w:val="00D9075E"/>
    <w:rsid w:val="00D91762"/>
    <w:rsid w:val="00D92116"/>
    <w:rsid w:val="00D92189"/>
    <w:rsid w:val="00D9282C"/>
    <w:rsid w:val="00D92F15"/>
    <w:rsid w:val="00D93333"/>
    <w:rsid w:val="00D93A3B"/>
    <w:rsid w:val="00D93FBA"/>
    <w:rsid w:val="00D94033"/>
    <w:rsid w:val="00D95803"/>
    <w:rsid w:val="00D977C7"/>
    <w:rsid w:val="00DA006E"/>
    <w:rsid w:val="00DA1276"/>
    <w:rsid w:val="00DA15BC"/>
    <w:rsid w:val="00DA2081"/>
    <w:rsid w:val="00DA21F5"/>
    <w:rsid w:val="00DA30BE"/>
    <w:rsid w:val="00DA44F9"/>
    <w:rsid w:val="00DA4F63"/>
    <w:rsid w:val="00DA55F0"/>
    <w:rsid w:val="00DA61C1"/>
    <w:rsid w:val="00DA6EA1"/>
    <w:rsid w:val="00DA7BB0"/>
    <w:rsid w:val="00DA7BF3"/>
    <w:rsid w:val="00DA7F68"/>
    <w:rsid w:val="00DB02E0"/>
    <w:rsid w:val="00DB0EAA"/>
    <w:rsid w:val="00DB10E0"/>
    <w:rsid w:val="00DB1E03"/>
    <w:rsid w:val="00DB21F1"/>
    <w:rsid w:val="00DB2BFD"/>
    <w:rsid w:val="00DB3974"/>
    <w:rsid w:val="00DB3B30"/>
    <w:rsid w:val="00DB415A"/>
    <w:rsid w:val="00DB4B1E"/>
    <w:rsid w:val="00DB4D79"/>
    <w:rsid w:val="00DB5947"/>
    <w:rsid w:val="00DB5D29"/>
    <w:rsid w:val="00DB5FB4"/>
    <w:rsid w:val="00DB6D9F"/>
    <w:rsid w:val="00DB6DC1"/>
    <w:rsid w:val="00DB7467"/>
    <w:rsid w:val="00DB7736"/>
    <w:rsid w:val="00DC17BD"/>
    <w:rsid w:val="00DC18BD"/>
    <w:rsid w:val="00DC1EAD"/>
    <w:rsid w:val="00DC1EC7"/>
    <w:rsid w:val="00DC27B4"/>
    <w:rsid w:val="00DC2916"/>
    <w:rsid w:val="00DC2937"/>
    <w:rsid w:val="00DC29D8"/>
    <w:rsid w:val="00DC2ED8"/>
    <w:rsid w:val="00DC2F6D"/>
    <w:rsid w:val="00DC35DB"/>
    <w:rsid w:val="00DC3E1D"/>
    <w:rsid w:val="00DC4B0E"/>
    <w:rsid w:val="00DC688F"/>
    <w:rsid w:val="00DC6CF7"/>
    <w:rsid w:val="00DC7158"/>
    <w:rsid w:val="00DC75BC"/>
    <w:rsid w:val="00DC7870"/>
    <w:rsid w:val="00DC7D3A"/>
    <w:rsid w:val="00DC7EAB"/>
    <w:rsid w:val="00DD00FA"/>
    <w:rsid w:val="00DD0151"/>
    <w:rsid w:val="00DD01A4"/>
    <w:rsid w:val="00DD07F8"/>
    <w:rsid w:val="00DD0B7E"/>
    <w:rsid w:val="00DD1073"/>
    <w:rsid w:val="00DD2719"/>
    <w:rsid w:val="00DD3852"/>
    <w:rsid w:val="00DD38FC"/>
    <w:rsid w:val="00DD3B57"/>
    <w:rsid w:val="00DD417D"/>
    <w:rsid w:val="00DD490E"/>
    <w:rsid w:val="00DD6147"/>
    <w:rsid w:val="00DD63B7"/>
    <w:rsid w:val="00DD67FA"/>
    <w:rsid w:val="00DD6A64"/>
    <w:rsid w:val="00DD6D2F"/>
    <w:rsid w:val="00DD7F24"/>
    <w:rsid w:val="00DE017A"/>
    <w:rsid w:val="00DE0394"/>
    <w:rsid w:val="00DE0530"/>
    <w:rsid w:val="00DE1B37"/>
    <w:rsid w:val="00DE2310"/>
    <w:rsid w:val="00DE2991"/>
    <w:rsid w:val="00DE2B63"/>
    <w:rsid w:val="00DE2E00"/>
    <w:rsid w:val="00DE3016"/>
    <w:rsid w:val="00DE345B"/>
    <w:rsid w:val="00DE35E4"/>
    <w:rsid w:val="00DE450D"/>
    <w:rsid w:val="00DE459F"/>
    <w:rsid w:val="00DE4B31"/>
    <w:rsid w:val="00DE4C08"/>
    <w:rsid w:val="00DE60FB"/>
    <w:rsid w:val="00DE7022"/>
    <w:rsid w:val="00DF1BA1"/>
    <w:rsid w:val="00DF1DD7"/>
    <w:rsid w:val="00DF21C9"/>
    <w:rsid w:val="00DF252A"/>
    <w:rsid w:val="00DF2643"/>
    <w:rsid w:val="00DF2A96"/>
    <w:rsid w:val="00DF358E"/>
    <w:rsid w:val="00DF395C"/>
    <w:rsid w:val="00DF4499"/>
    <w:rsid w:val="00DF4A6E"/>
    <w:rsid w:val="00DF4C9D"/>
    <w:rsid w:val="00DF60C3"/>
    <w:rsid w:val="00DF64D0"/>
    <w:rsid w:val="00DF7383"/>
    <w:rsid w:val="00E00125"/>
    <w:rsid w:val="00E02B08"/>
    <w:rsid w:val="00E03757"/>
    <w:rsid w:val="00E03931"/>
    <w:rsid w:val="00E03957"/>
    <w:rsid w:val="00E044D0"/>
    <w:rsid w:val="00E051B8"/>
    <w:rsid w:val="00E052BF"/>
    <w:rsid w:val="00E05B65"/>
    <w:rsid w:val="00E05DFE"/>
    <w:rsid w:val="00E062CC"/>
    <w:rsid w:val="00E06A3C"/>
    <w:rsid w:val="00E07192"/>
    <w:rsid w:val="00E07979"/>
    <w:rsid w:val="00E10BC8"/>
    <w:rsid w:val="00E10C72"/>
    <w:rsid w:val="00E10F7B"/>
    <w:rsid w:val="00E10F98"/>
    <w:rsid w:val="00E10FF2"/>
    <w:rsid w:val="00E1188E"/>
    <w:rsid w:val="00E13200"/>
    <w:rsid w:val="00E1340B"/>
    <w:rsid w:val="00E137BB"/>
    <w:rsid w:val="00E13977"/>
    <w:rsid w:val="00E14A91"/>
    <w:rsid w:val="00E157F3"/>
    <w:rsid w:val="00E15A81"/>
    <w:rsid w:val="00E15AAF"/>
    <w:rsid w:val="00E15E04"/>
    <w:rsid w:val="00E16249"/>
    <w:rsid w:val="00E1682C"/>
    <w:rsid w:val="00E169B6"/>
    <w:rsid w:val="00E16E88"/>
    <w:rsid w:val="00E17B9E"/>
    <w:rsid w:val="00E20D8B"/>
    <w:rsid w:val="00E22511"/>
    <w:rsid w:val="00E22798"/>
    <w:rsid w:val="00E22971"/>
    <w:rsid w:val="00E23143"/>
    <w:rsid w:val="00E235E3"/>
    <w:rsid w:val="00E23DAB"/>
    <w:rsid w:val="00E24147"/>
    <w:rsid w:val="00E243B5"/>
    <w:rsid w:val="00E2460A"/>
    <w:rsid w:val="00E2462E"/>
    <w:rsid w:val="00E24E11"/>
    <w:rsid w:val="00E2512D"/>
    <w:rsid w:val="00E25870"/>
    <w:rsid w:val="00E25AEC"/>
    <w:rsid w:val="00E2635C"/>
    <w:rsid w:val="00E265F8"/>
    <w:rsid w:val="00E267A8"/>
    <w:rsid w:val="00E26B60"/>
    <w:rsid w:val="00E26EB4"/>
    <w:rsid w:val="00E30311"/>
    <w:rsid w:val="00E30779"/>
    <w:rsid w:val="00E3084D"/>
    <w:rsid w:val="00E3085C"/>
    <w:rsid w:val="00E30D10"/>
    <w:rsid w:val="00E30D69"/>
    <w:rsid w:val="00E31473"/>
    <w:rsid w:val="00E31C68"/>
    <w:rsid w:val="00E31C9A"/>
    <w:rsid w:val="00E32ECC"/>
    <w:rsid w:val="00E32F34"/>
    <w:rsid w:val="00E33386"/>
    <w:rsid w:val="00E33995"/>
    <w:rsid w:val="00E33E27"/>
    <w:rsid w:val="00E33FC1"/>
    <w:rsid w:val="00E34233"/>
    <w:rsid w:val="00E342EE"/>
    <w:rsid w:val="00E358D4"/>
    <w:rsid w:val="00E35987"/>
    <w:rsid w:val="00E3639E"/>
    <w:rsid w:val="00E36AC6"/>
    <w:rsid w:val="00E36DFE"/>
    <w:rsid w:val="00E3738D"/>
    <w:rsid w:val="00E37682"/>
    <w:rsid w:val="00E40BFF"/>
    <w:rsid w:val="00E40C55"/>
    <w:rsid w:val="00E40CC0"/>
    <w:rsid w:val="00E41904"/>
    <w:rsid w:val="00E41D9F"/>
    <w:rsid w:val="00E43D0A"/>
    <w:rsid w:val="00E43F2F"/>
    <w:rsid w:val="00E449C5"/>
    <w:rsid w:val="00E455B1"/>
    <w:rsid w:val="00E45718"/>
    <w:rsid w:val="00E4596E"/>
    <w:rsid w:val="00E50ECF"/>
    <w:rsid w:val="00E51350"/>
    <w:rsid w:val="00E51CA1"/>
    <w:rsid w:val="00E52719"/>
    <w:rsid w:val="00E52DB8"/>
    <w:rsid w:val="00E52F8C"/>
    <w:rsid w:val="00E5320E"/>
    <w:rsid w:val="00E543B1"/>
    <w:rsid w:val="00E5474D"/>
    <w:rsid w:val="00E551DE"/>
    <w:rsid w:val="00E5534A"/>
    <w:rsid w:val="00E5547C"/>
    <w:rsid w:val="00E5607A"/>
    <w:rsid w:val="00E563F3"/>
    <w:rsid w:val="00E566B5"/>
    <w:rsid w:val="00E572C1"/>
    <w:rsid w:val="00E60B62"/>
    <w:rsid w:val="00E613C1"/>
    <w:rsid w:val="00E62140"/>
    <w:rsid w:val="00E6329C"/>
    <w:rsid w:val="00E63860"/>
    <w:rsid w:val="00E638BA"/>
    <w:rsid w:val="00E642A6"/>
    <w:rsid w:val="00E648DD"/>
    <w:rsid w:val="00E64B82"/>
    <w:rsid w:val="00E65773"/>
    <w:rsid w:val="00E65967"/>
    <w:rsid w:val="00E660AC"/>
    <w:rsid w:val="00E66AE1"/>
    <w:rsid w:val="00E67B4B"/>
    <w:rsid w:val="00E67B5F"/>
    <w:rsid w:val="00E70149"/>
    <w:rsid w:val="00E70460"/>
    <w:rsid w:val="00E70488"/>
    <w:rsid w:val="00E70654"/>
    <w:rsid w:val="00E70957"/>
    <w:rsid w:val="00E70E4C"/>
    <w:rsid w:val="00E71B35"/>
    <w:rsid w:val="00E71ECE"/>
    <w:rsid w:val="00E7242F"/>
    <w:rsid w:val="00E74481"/>
    <w:rsid w:val="00E748C7"/>
    <w:rsid w:val="00E74DFB"/>
    <w:rsid w:val="00E74F83"/>
    <w:rsid w:val="00E757AA"/>
    <w:rsid w:val="00E75D3C"/>
    <w:rsid w:val="00E76085"/>
    <w:rsid w:val="00E765AC"/>
    <w:rsid w:val="00E766F7"/>
    <w:rsid w:val="00E777E3"/>
    <w:rsid w:val="00E8045D"/>
    <w:rsid w:val="00E80580"/>
    <w:rsid w:val="00E80753"/>
    <w:rsid w:val="00E80B28"/>
    <w:rsid w:val="00E80DCF"/>
    <w:rsid w:val="00E80ED9"/>
    <w:rsid w:val="00E81816"/>
    <w:rsid w:val="00E82467"/>
    <w:rsid w:val="00E828E6"/>
    <w:rsid w:val="00E8349F"/>
    <w:rsid w:val="00E83CFF"/>
    <w:rsid w:val="00E84184"/>
    <w:rsid w:val="00E84937"/>
    <w:rsid w:val="00E84A85"/>
    <w:rsid w:val="00E85D73"/>
    <w:rsid w:val="00E8672F"/>
    <w:rsid w:val="00E871DE"/>
    <w:rsid w:val="00E87B19"/>
    <w:rsid w:val="00E87CC3"/>
    <w:rsid w:val="00E87DD8"/>
    <w:rsid w:val="00E90CA7"/>
    <w:rsid w:val="00E90E3E"/>
    <w:rsid w:val="00E91224"/>
    <w:rsid w:val="00E914E6"/>
    <w:rsid w:val="00E92CAD"/>
    <w:rsid w:val="00E93121"/>
    <w:rsid w:val="00E93328"/>
    <w:rsid w:val="00E940BE"/>
    <w:rsid w:val="00E94797"/>
    <w:rsid w:val="00E94FFE"/>
    <w:rsid w:val="00E95523"/>
    <w:rsid w:val="00E964BF"/>
    <w:rsid w:val="00E969CB"/>
    <w:rsid w:val="00E970C0"/>
    <w:rsid w:val="00E973C1"/>
    <w:rsid w:val="00E973E1"/>
    <w:rsid w:val="00E97B45"/>
    <w:rsid w:val="00EA02AB"/>
    <w:rsid w:val="00EA1FDA"/>
    <w:rsid w:val="00EA2079"/>
    <w:rsid w:val="00EA22AC"/>
    <w:rsid w:val="00EA24C7"/>
    <w:rsid w:val="00EA2CC8"/>
    <w:rsid w:val="00EA31B4"/>
    <w:rsid w:val="00EA358A"/>
    <w:rsid w:val="00EA383A"/>
    <w:rsid w:val="00EA38B4"/>
    <w:rsid w:val="00EA3AE6"/>
    <w:rsid w:val="00EA5571"/>
    <w:rsid w:val="00EA56F1"/>
    <w:rsid w:val="00EA5911"/>
    <w:rsid w:val="00EA5D74"/>
    <w:rsid w:val="00EA5EB2"/>
    <w:rsid w:val="00EA606E"/>
    <w:rsid w:val="00EA644E"/>
    <w:rsid w:val="00EA7505"/>
    <w:rsid w:val="00EA76C2"/>
    <w:rsid w:val="00EB0660"/>
    <w:rsid w:val="00EB1DAC"/>
    <w:rsid w:val="00EB270C"/>
    <w:rsid w:val="00EB341E"/>
    <w:rsid w:val="00EB40B5"/>
    <w:rsid w:val="00EB473F"/>
    <w:rsid w:val="00EB54B1"/>
    <w:rsid w:val="00EB58EB"/>
    <w:rsid w:val="00EB6B52"/>
    <w:rsid w:val="00EB77A4"/>
    <w:rsid w:val="00EB7E01"/>
    <w:rsid w:val="00EC010B"/>
    <w:rsid w:val="00EC0CBE"/>
    <w:rsid w:val="00EC161F"/>
    <w:rsid w:val="00EC164F"/>
    <w:rsid w:val="00EC265A"/>
    <w:rsid w:val="00EC2D23"/>
    <w:rsid w:val="00EC38C6"/>
    <w:rsid w:val="00EC3E41"/>
    <w:rsid w:val="00EC3FEB"/>
    <w:rsid w:val="00EC45D9"/>
    <w:rsid w:val="00EC4887"/>
    <w:rsid w:val="00EC5572"/>
    <w:rsid w:val="00EC5732"/>
    <w:rsid w:val="00EC5840"/>
    <w:rsid w:val="00EC7BD2"/>
    <w:rsid w:val="00ED00FE"/>
    <w:rsid w:val="00ED0344"/>
    <w:rsid w:val="00ED08A7"/>
    <w:rsid w:val="00ED0A21"/>
    <w:rsid w:val="00ED0DEE"/>
    <w:rsid w:val="00ED0FE0"/>
    <w:rsid w:val="00ED101D"/>
    <w:rsid w:val="00ED1142"/>
    <w:rsid w:val="00ED1A40"/>
    <w:rsid w:val="00ED1FE1"/>
    <w:rsid w:val="00ED24A1"/>
    <w:rsid w:val="00ED2E9D"/>
    <w:rsid w:val="00ED3648"/>
    <w:rsid w:val="00ED3DF9"/>
    <w:rsid w:val="00ED52AC"/>
    <w:rsid w:val="00ED5733"/>
    <w:rsid w:val="00ED59CC"/>
    <w:rsid w:val="00ED6C74"/>
    <w:rsid w:val="00ED6E8F"/>
    <w:rsid w:val="00ED6EB0"/>
    <w:rsid w:val="00ED7917"/>
    <w:rsid w:val="00EE0576"/>
    <w:rsid w:val="00EE08F7"/>
    <w:rsid w:val="00EE097F"/>
    <w:rsid w:val="00EE09E6"/>
    <w:rsid w:val="00EE10CA"/>
    <w:rsid w:val="00EE1764"/>
    <w:rsid w:val="00EE188E"/>
    <w:rsid w:val="00EE1F4C"/>
    <w:rsid w:val="00EE26B9"/>
    <w:rsid w:val="00EE29B6"/>
    <w:rsid w:val="00EE2E89"/>
    <w:rsid w:val="00EE4553"/>
    <w:rsid w:val="00EE4B91"/>
    <w:rsid w:val="00EE4F58"/>
    <w:rsid w:val="00EE4F8C"/>
    <w:rsid w:val="00EE5608"/>
    <w:rsid w:val="00EE5691"/>
    <w:rsid w:val="00EE5DF0"/>
    <w:rsid w:val="00EE6086"/>
    <w:rsid w:val="00EE61AF"/>
    <w:rsid w:val="00EE6249"/>
    <w:rsid w:val="00EE6297"/>
    <w:rsid w:val="00EE6E02"/>
    <w:rsid w:val="00EE73A5"/>
    <w:rsid w:val="00EE7B3E"/>
    <w:rsid w:val="00EF02C4"/>
    <w:rsid w:val="00EF02E2"/>
    <w:rsid w:val="00EF0505"/>
    <w:rsid w:val="00EF0EAC"/>
    <w:rsid w:val="00EF12B4"/>
    <w:rsid w:val="00EF1BD9"/>
    <w:rsid w:val="00EF21EF"/>
    <w:rsid w:val="00EF2948"/>
    <w:rsid w:val="00EF2D3B"/>
    <w:rsid w:val="00EF3DE8"/>
    <w:rsid w:val="00EF461F"/>
    <w:rsid w:val="00EF4E4E"/>
    <w:rsid w:val="00EF515D"/>
    <w:rsid w:val="00EF55B8"/>
    <w:rsid w:val="00EF5611"/>
    <w:rsid w:val="00EF5DF6"/>
    <w:rsid w:val="00EF6092"/>
    <w:rsid w:val="00EF7506"/>
    <w:rsid w:val="00F002B2"/>
    <w:rsid w:val="00F00321"/>
    <w:rsid w:val="00F009F7"/>
    <w:rsid w:val="00F0134D"/>
    <w:rsid w:val="00F014FB"/>
    <w:rsid w:val="00F017C3"/>
    <w:rsid w:val="00F026FC"/>
    <w:rsid w:val="00F02755"/>
    <w:rsid w:val="00F02BB6"/>
    <w:rsid w:val="00F02DC0"/>
    <w:rsid w:val="00F03557"/>
    <w:rsid w:val="00F03B45"/>
    <w:rsid w:val="00F04E2A"/>
    <w:rsid w:val="00F052E2"/>
    <w:rsid w:val="00F05DC7"/>
    <w:rsid w:val="00F06332"/>
    <w:rsid w:val="00F06336"/>
    <w:rsid w:val="00F064FB"/>
    <w:rsid w:val="00F0653D"/>
    <w:rsid w:val="00F0687E"/>
    <w:rsid w:val="00F06A35"/>
    <w:rsid w:val="00F10300"/>
    <w:rsid w:val="00F10E44"/>
    <w:rsid w:val="00F11706"/>
    <w:rsid w:val="00F117FE"/>
    <w:rsid w:val="00F119BA"/>
    <w:rsid w:val="00F12623"/>
    <w:rsid w:val="00F127BE"/>
    <w:rsid w:val="00F132A4"/>
    <w:rsid w:val="00F1366F"/>
    <w:rsid w:val="00F13800"/>
    <w:rsid w:val="00F13C9F"/>
    <w:rsid w:val="00F13D86"/>
    <w:rsid w:val="00F1546E"/>
    <w:rsid w:val="00F158F6"/>
    <w:rsid w:val="00F159DA"/>
    <w:rsid w:val="00F15BF5"/>
    <w:rsid w:val="00F1616B"/>
    <w:rsid w:val="00F17A24"/>
    <w:rsid w:val="00F17F64"/>
    <w:rsid w:val="00F17FBE"/>
    <w:rsid w:val="00F2017A"/>
    <w:rsid w:val="00F2044D"/>
    <w:rsid w:val="00F20509"/>
    <w:rsid w:val="00F20BB1"/>
    <w:rsid w:val="00F2125F"/>
    <w:rsid w:val="00F21730"/>
    <w:rsid w:val="00F2265A"/>
    <w:rsid w:val="00F22D02"/>
    <w:rsid w:val="00F22DE2"/>
    <w:rsid w:val="00F22F6E"/>
    <w:rsid w:val="00F244FC"/>
    <w:rsid w:val="00F248BD"/>
    <w:rsid w:val="00F24C56"/>
    <w:rsid w:val="00F24C6B"/>
    <w:rsid w:val="00F24D2F"/>
    <w:rsid w:val="00F262FE"/>
    <w:rsid w:val="00F2699D"/>
    <w:rsid w:val="00F277DF"/>
    <w:rsid w:val="00F27830"/>
    <w:rsid w:val="00F3089F"/>
    <w:rsid w:val="00F30C2C"/>
    <w:rsid w:val="00F3126B"/>
    <w:rsid w:val="00F315F1"/>
    <w:rsid w:val="00F31658"/>
    <w:rsid w:val="00F3176B"/>
    <w:rsid w:val="00F31A92"/>
    <w:rsid w:val="00F31DFC"/>
    <w:rsid w:val="00F33F63"/>
    <w:rsid w:val="00F33F8C"/>
    <w:rsid w:val="00F340DF"/>
    <w:rsid w:val="00F344D5"/>
    <w:rsid w:val="00F34F27"/>
    <w:rsid w:val="00F36247"/>
    <w:rsid w:val="00F371CD"/>
    <w:rsid w:val="00F37B3E"/>
    <w:rsid w:val="00F40178"/>
    <w:rsid w:val="00F40292"/>
    <w:rsid w:val="00F40580"/>
    <w:rsid w:val="00F41007"/>
    <w:rsid w:val="00F4151B"/>
    <w:rsid w:val="00F41771"/>
    <w:rsid w:val="00F42685"/>
    <w:rsid w:val="00F426F6"/>
    <w:rsid w:val="00F437B1"/>
    <w:rsid w:val="00F43C09"/>
    <w:rsid w:val="00F44641"/>
    <w:rsid w:val="00F446B2"/>
    <w:rsid w:val="00F453F9"/>
    <w:rsid w:val="00F460BA"/>
    <w:rsid w:val="00F460FB"/>
    <w:rsid w:val="00F4646E"/>
    <w:rsid w:val="00F47623"/>
    <w:rsid w:val="00F47E37"/>
    <w:rsid w:val="00F50472"/>
    <w:rsid w:val="00F512B2"/>
    <w:rsid w:val="00F51552"/>
    <w:rsid w:val="00F515DD"/>
    <w:rsid w:val="00F51618"/>
    <w:rsid w:val="00F517BC"/>
    <w:rsid w:val="00F5260E"/>
    <w:rsid w:val="00F52948"/>
    <w:rsid w:val="00F52F06"/>
    <w:rsid w:val="00F53717"/>
    <w:rsid w:val="00F539E5"/>
    <w:rsid w:val="00F53C22"/>
    <w:rsid w:val="00F5426A"/>
    <w:rsid w:val="00F54313"/>
    <w:rsid w:val="00F54A34"/>
    <w:rsid w:val="00F54BAD"/>
    <w:rsid w:val="00F55202"/>
    <w:rsid w:val="00F55B5E"/>
    <w:rsid w:val="00F55C67"/>
    <w:rsid w:val="00F55D78"/>
    <w:rsid w:val="00F56218"/>
    <w:rsid w:val="00F578C3"/>
    <w:rsid w:val="00F57E65"/>
    <w:rsid w:val="00F60761"/>
    <w:rsid w:val="00F60B8A"/>
    <w:rsid w:val="00F60DA4"/>
    <w:rsid w:val="00F60F6D"/>
    <w:rsid w:val="00F6124D"/>
    <w:rsid w:val="00F61FCF"/>
    <w:rsid w:val="00F622C7"/>
    <w:rsid w:val="00F62524"/>
    <w:rsid w:val="00F6296D"/>
    <w:rsid w:val="00F629D4"/>
    <w:rsid w:val="00F62D5F"/>
    <w:rsid w:val="00F6323F"/>
    <w:rsid w:val="00F6325D"/>
    <w:rsid w:val="00F632DA"/>
    <w:rsid w:val="00F63362"/>
    <w:rsid w:val="00F636E4"/>
    <w:rsid w:val="00F640DC"/>
    <w:rsid w:val="00F64660"/>
    <w:rsid w:val="00F6539F"/>
    <w:rsid w:val="00F660AD"/>
    <w:rsid w:val="00F662C6"/>
    <w:rsid w:val="00F66900"/>
    <w:rsid w:val="00F669CB"/>
    <w:rsid w:val="00F66F13"/>
    <w:rsid w:val="00F676E2"/>
    <w:rsid w:val="00F6779A"/>
    <w:rsid w:val="00F678F0"/>
    <w:rsid w:val="00F67CF4"/>
    <w:rsid w:val="00F67D2D"/>
    <w:rsid w:val="00F71153"/>
    <w:rsid w:val="00F711A3"/>
    <w:rsid w:val="00F712FA"/>
    <w:rsid w:val="00F713FB"/>
    <w:rsid w:val="00F71488"/>
    <w:rsid w:val="00F71D6D"/>
    <w:rsid w:val="00F7205C"/>
    <w:rsid w:val="00F725A2"/>
    <w:rsid w:val="00F72744"/>
    <w:rsid w:val="00F730B7"/>
    <w:rsid w:val="00F74512"/>
    <w:rsid w:val="00F7451E"/>
    <w:rsid w:val="00F75354"/>
    <w:rsid w:val="00F753C4"/>
    <w:rsid w:val="00F759E8"/>
    <w:rsid w:val="00F75AD9"/>
    <w:rsid w:val="00F75C7C"/>
    <w:rsid w:val="00F75D45"/>
    <w:rsid w:val="00F75DA1"/>
    <w:rsid w:val="00F76863"/>
    <w:rsid w:val="00F76D36"/>
    <w:rsid w:val="00F76D63"/>
    <w:rsid w:val="00F77225"/>
    <w:rsid w:val="00F81284"/>
    <w:rsid w:val="00F81478"/>
    <w:rsid w:val="00F814C9"/>
    <w:rsid w:val="00F815CA"/>
    <w:rsid w:val="00F8197B"/>
    <w:rsid w:val="00F81B86"/>
    <w:rsid w:val="00F82F6B"/>
    <w:rsid w:val="00F83289"/>
    <w:rsid w:val="00F84711"/>
    <w:rsid w:val="00F84FF7"/>
    <w:rsid w:val="00F854AD"/>
    <w:rsid w:val="00F85A6D"/>
    <w:rsid w:val="00F8623B"/>
    <w:rsid w:val="00F86A34"/>
    <w:rsid w:val="00F86A66"/>
    <w:rsid w:val="00F871DC"/>
    <w:rsid w:val="00F87B96"/>
    <w:rsid w:val="00F87E99"/>
    <w:rsid w:val="00F909A9"/>
    <w:rsid w:val="00F92084"/>
    <w:rsid w:val="00F92DFF"/>
    <w:rsid w:val="00F92F0A"/>
    <w:rsid w:val="00F93127"/>
    <w:rsid w:val="00F9327A"/>
    <w:rsid w:val="00F93879"/>
    <w:rsid w:val="00F94133"/>
    <w:rsid w:val="00F945C4"/>
    <w:rsid w:val="00F9549E"/>
    <w:rsid w:val="00F955D3"/>
    <w:rsid w:val="00F960E5"/>
    <w:rsid w:val="00F961BD"/>
    <w:rsid w:val="00F9651D"/>
    <w:rsid w:val="00F96C6F"/>
    <w:rsid w:val="00F975A8"/>
    <w:rsid w:val="00F97820"/>
    <w:rsid w:val="00F97E0D"/>
    <w:rsid w:val="00FA008B"/>
    <w:rsid w:val="00FA0093"/>
    <w:rsid w:val="00FA08A2"/>
    <w:rsid w:val="00FA0CB6"/>
    <w:rsid w:val="00FA1123"/>
    <w:rsid w:val="00FA221B"/>
    <w:rsid w:val="00FA274D"/>
    <w:rsid w:val="00FA27FB"/>
    <w:rsid w:val="00FA2A73"/>
    <w:rsid w:val="00FA3797"/>
    <w:rsid w:val="00FA3FF0"/>
    <w:rsid w:val="00FA45C8"/>
    <w:rsid w:val="00FA45FC"/>
    <w:rsid w:val="00FA588F"/>
    <w:rsid w:val="00FA6268"/>
    <w:rsid w:val="00FA6688"/>
    <w:rsid w:val="00FA67F2"/>
    <w:rsid w:val="00FA6831"/>
    <w:rsid w:val="00FA6DF2"/>
    <w:rsid w:val="00FA703E"/>
    <w:rsid w:val="00FA70E9"/>
    <w:rsid w:val="00FA72D5"/>
    <w:rsid w:val="00FA730A"/>
    <w:rsid w:val="00FA73F7"/>
    <w:rsid w:val="00FA7699"/>
    <w:rsid w:val="00FA7873"/>
    <w:rsid w:val="00FA7C0B"/>
    <w:rsid w:val="00FA7E95"/>
    <w:rsid w:val="00FB0D6B"/>
    <w:rsid w:val="00FB0DCE"/>
    <w:rsid w:val="00FB14B2"/>
    <w:rsid w:val="00FB1505"/>
    <w:rsid w:val="00FB2100"/>
    <w:rsid w:val="00FB27A0"/>
    <w:rsid w:val="00FB2A3A"/>
    <w:rsid w:val="00FB2B1E"/>
    <w:rsid w:val="00FB37A7"/>
    <w:rsid w:val="00FB3865"/>
    <w:rsid w:val="00FB3E94"/>
    <w:rsid w:val="00FB4445"/>
    <w:rsid w:val="00FB5369"/>
    <w:rsid w:val="00FB542E"/>
    <w:rsid w:val="00FB5853"/>
    <w:rsid w:val="00FB69AD"/>
    <w:rsid w:val="00FB737B"/>
    <w:rsid w:val="00FB767C"/>
    <w:rsid w:val="00FB7F16"/>
    <w:rsid w:val="00FC06BA"/>
    <w:rsid w:val="00FC1CDE"/>
    <w:rsid w:val="00FC278F"/>
    <w:rsid w:val="00FC2A6D"/>
    <w:rsid w:val="00FC3411"/>
    <w:rsid w:val="00FC37DB"/>
    <w:rsid w:val="00FC3E05"/>
    <w:rsid w:val="00FC4458"/>
    <w:rsid w:val="00FC4945"/>
    <w:rsid w:val="00FC4C66"/>
    <w:rsid w:val="00FC54EC"/>
    <w:rsid w:val="00FC54F4"/>
    <w:rsid w:val="00FC5675"/>
    <w:rsid w:val="00FC5770"/>
    <w:rsid w:val="00FC605A"/>
    <w:rsid w:val="00FC672E"/>
    <w:rsid w:val="00FC796F"/>
    <w:rsid w:val="00FC7C92"/>
    <w:rsid w:val="00FD04E5"/>
    <w:rsid w:val="00FD11E1"/>
    <w:rsid w:val="00FD1473"/>
    <w:rsid w:val="00FD217E"/>
    <w:rsid w:val="00FD22B1"/>
    <w:rsid w:val="00FD2934"/>
    <w:rsid w:val="00FD299A"/>
    <w:rsid w:val="00FD38EF"/>
    <w:rsid w:val="00FD41B8"/>
    <w:rsid w:val="00FD5860"/>
    <w:rsid w:val="00FD6A1D"/>
    <w:rsid w:val="00FD6C4B"/>
    <w:rsid w:val="00FD6CB9"/>
    <w:rsid w:val="00FD6F27"/>
    <w:rsid w:val="00FD6F3C"/>
    <w:rsid w:val="00FD76B3"/>
    <w:rsid w:val="00FD7C1E"/>
    <w:rsid w:val="00FE0241"/>
    <w:rsid w:val="00FE055B"/>
    <w:rsid w:val="00FE0CFE"/>
    <w:rsid w:val="00FE1C58"/>
    <w:rsid w:val="00FE1C71"/>
    <w:rsid w:val="00FE2463"/>
    <w:rsid w:val="00FE2673"/>
    <w:rsid w:val="00FE34D6"/>
    <w:rsid w:val="00FE3584"/>
    <w:rsid w:val="00FE368A"/>
    <w:rsid w:val="00FE3C48"/>
    <w:rsid w:val="00FE4C06"/>
    <w:rsid w:val="00FE5267"/>
    <w:rsid w:val="00FE5FD6"/>
    <w:rsid w:val="00FE61C0"/>
    <w:rsid w:val="00FE664D"/>
    <w:rsid w:val="00FE7243"/>
    <w:rsid w:val="00FE72A0"/>
    <w:rsid w:val="00FE7358"/>
    <w:rsid w:val="00FE77D5"/>
    <w:rsid w:val="00FE780D"/>
    <w:rsid w:val="00FF0441"/>
    <w:rsid w:val="00FF04A4"/>
    <w:rsid w:val="00FF06A9"/>
    <w:rsid w:val="00FF0BD1"/>
    <w:rsid w:val="00FF10F5"/>
    <w:rsid w:val="00FF16ED"/>
    <w:rsid w:val="00FF1E40"/>
    <w:rsid w:val="00FF2B41"/>
    <w:rsid w:val="00FF392B"/>
    <w:rsid w:val="00FF3C63"/>
    <w:rsid w:val="00FF3F7E"/>
    <w:rsid w:val="00FF40A7"/>
    <w:rsid w:val="00FF41C8"/>
    <w:rsid w:val="00FF43BA"/>
    <w:rsid w:val="00FF44D6"/>
    <w:rsid w:val="00FF4B25"/>
    <w:rsid w:val="00FF52F6"/>
    <w:rsid w:val="00FF5300"/>
    <w:rsid w:val="00FF5E3A"/>
    <w:rsid w:val="00FF6662"/>
    <w:rsid w:val="00FF67F6"/>
    <w:rsid w:val="00FF6C8C"/>
    <w:rsid w:val="05D171AF"/>
    <w:rsid w:val="07390BF3"/>
    <w:rsid w:val="0915C5C8"/>
    <w:rsid w:val="0A2B1E4E"/>
    <w:rsid w:val="0A54965D"/>
    <w:rsid w:val="10F4C20D"/>
    <w:rsid w:val="10FA622B"/>
    <w:rsid w:val="14350E50"/>
    <w:rsid w:val="16E9888D"/>
    <w:rsid w:val="20895036"/>
    <w:rsid w:val="24E97A1D"/>
    <w:rsid w:val="2CAE4F88"/>
    <w:rsid w:val="2CF34677"/>
    <w:rsid w:val="2DC02753"/>
    <w:rsid w:val="2E760548"/>
    <w:rsid w:val="345779DE"/>
    <w:rsid w:val="36AA4794"/>
    <w:rsid w:val="38EBB58E"/>
    <w:rsid w:val="3BBED6CC"/>
    <w:rsid w:val="3CACACB6"/>
    <w:rsid w:val="3D258A4F"/>
    <w:rsid w:val="3EA175A4"/>
    <w:rsid w:val="40553607"/>
    <w:rsid w:val="4094DFE4"/>
    <w:rsid w:val="416ACBB8"/>
    <w:rsid w:val="42B80D72"/>
    <w:rsid w:val="43694DF1"/>
    <w:rsid w:val="4567D02A"/>
    <w:rsid w:val="4F0AFF3F"/>
    <w:rsid w:val="53376ED9"/>
    <w:rsid w:val="5C2F4C01"/>
    <w:rsid w:val="626AFCEE"/>
    <w:rsid w:val="6536DEF1"/>
    <w:rsid w:val="6E3A1384"/>
    <w:rsid w:val="6F557724"/>
    <w:rsid w:val="6FDA8D3E"/>
    <w:rsid w:val="757E92C9"/>
    <w:rsid w:val="7EBC9D14"/>
    <w:rsid w:val="7F8FE19C"/>
    <w:rsid w:val="7FAFC5F7"/>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296928F"/>
  <w15:chartTrackingRefBased/>
  <w15:docId w15:val="{989387AC-0532-428F-9A55-E81FD4AC7B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color w:val="404040" w:themeColor="text1" w:themeTint="BF"/>
        <w:sz w:val="18"/>
        <w:lang w:val="de-DE" w:eastAsia="de-DE" w:bidi="ar-SA"/>
      </w:rPr>
    </w:rPrDefault>
    <w:pPrDefault>
      <w:pPr>
        <w:spacing w:after="18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qFormat="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B93605"/>
    <w:rPr>
      <w:sz w:val="22"/>
    </w:rPr>
  </w:style>
  <w:style w:type="paragraph" w:styleId="berschrift1">
    <w:name w:val="heading 1"/>
    <w:basedOn w:val="Standard"/>
    <w:next w:val="Standard"/>
    <w:link w:val="berschrift1Zchn"/>
    <w:uiPriority w:val="9"/>
    <w:qFormat/>
    <w:pPr>
      <w:keepNext/>
      <w:keepLines/>
      <w:spacing w:before="600" w:after="240" w:line="240" w:lineRule="auto"/>
      <w:outlineLvl w:val="0"/>
    </w:pPr>
    <w:rPr>
      <w:b/>
      <w:bCs/>
      <w:caps/>
      <w:color w:val="1F4E79" w:themeColor="accent1" w:themeShade="80"/>
      <w:sz w:val="28"/>
    </w:rPr>
  </w:style>
  <w:style w:type="paragraph" w:styleId="berschrift2">
    <w:name w:val="heading 2"/>
    <w:basedOn w:val="berschrift1"/>
    <w:link w:val="berschrift2Zchn"/>
    <w:uiPriority w:val="9"/>
    <w:unhideWhenUsed/>
    <w:qFormat/>
    <w:rsid w:val="005247A3"/>
    <w:pPr>
      <w:numPr>
        <w:numId w:val="4"/>
      </w:numPr>
      <w:spacing w:before="360" w:after="120"/>
      <w:outlineLvl w:val="1"/>
    </w:pPr>
    <w:rPr>
      <w:b w:val="0"/>
      <w:bCs w:val="0"/>
      <w:color w:val="5B9BD5" w:themeColor="accent1"/>
      <w:sz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pPr>
      <w:pBdr>
        <w:left w:val="double" w:sz="18" w:space="4" w:color="1F4E79" w:themeColor="accent1" w:themeShade="80"/>
      </w:pBdr>
      <w:spacing w:after="0" w:line="420" w:lineRule="exact"/>
    </w:pPr>
    <w:rPr>
      <w:rFonts w:asciiTheme="majorHAnsi" w:eastAsiaTheme="majorEastAsia" w:hAnsiTheme="majorHAnsi" w:cstheme="majorBidi"/>
      <w:caps/>
      <w:color w:val="1F4E79" w:themeColor="accent1" w:themeShade="80"/>
      <w:kern w:val="28"/>
      <w:sz w:val="38"/>
    </w:rPr>
  </w:style>
  <w:style w:type="character" w:customStyle="1" w:styleId="TitelZchn">
    <w:name w:val="Titel Zchn"/>
    <w:basedOn w:val="Absatz-Standardschriftart"/>
    <w:link w:val="Titel"/>
    <w:uiPriority w:val="10"/>
    <w:rPr>
      <w:rFonts w:asciiTheme="majorHAnsi" w:eastAsiaTheme="majorEastAsia" w:hAnsiTheme="majorHAnsi" w:cstheme="majorBidi"/>
      <w:caps/>
      <w:color w:val="1F4E79" w:themeColor="accent1" w:themeShade="80"/>
      <w:kern w:val="28"/>
      <w:sz w:val="38"/>
    </w:rPr>
  </w:style>
  <w:style w:type="table" w:styleId="Tabellenraster">
    <w:name w:val="Table Grid"/>
    <w:basedOn w:val="NormaleTabelle"/>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Untertitel">
    <w:name w:val="Subtitle"/>
    <w:basedOn w:val="Standard"/>
    <w:next w:val="Standard"/>
    <w:link w:val="UntertitelZchn"/>
    <w:uiPriority w:val="11"/>
    <w:qFormat/>
    <w:pPr>
      <w:numPr>
        <w:ilvl w:val="1"/>
      </w:numPr>
      <w:pBdr>
        <w:left w:val="double" w:sz="18" w:space="4" w:color="1F4E79" w:themeColor="accent1" w:themeShade="80"/>
      </w:pBdr>
      <w:spacing w:before="80" w:after="0" w:line="280" w:lineRule="exact"/>
    </w:pPr>
    <w:rPr>
      <w:b/>
      <w:bCs/>
      <w:color w:val="5B9BD5" w:themeColor="accent1"/>
      <w:sz w:val="24"/>
    </w:rPr>
  </w:style>
  <w:style w:type="character" w:customStyle="1" w:styleId="UntertitelZchn">
    <w:name w:val="Untertitel Zchn"/>
    <w:basedOn w:val="Absatz-Standardschriftart"/>
    <w:link w:val="Untertitel"/>
    <w:uiPriority w:val="11"/>
    <w:rPr>
      <w:b/>
      <w:bCs/>
      <w:color w:val="5B9BD5" w:themeColor="accent1"/>
      <w:sz w:val="24"/>
    </w:rPr>
  </w:style>
  <w:style w:type="character" w:customStyle="1" w:styleId="berschrift1Zchn">
    <w:name w:val="Überschrift 1 Zchn"/>
    <w:basedOn w:val="Absatz-Standardschriftart"/>
    <w:link w:val="berschrift1"/>
    <w:uiPriority w:val="9"/>
    <w:rPr>
      <w:b/>
      <w:bCs/>
      <w:caps/>
      <w:color w:val="1F4E79" w:themeColor="accent1" w:themeShade="80"/>
      <w:sz w:val="28"/>
    </w:rPr>
  </w:style>
  <w:style w:type="table" w:customStyle="1" w:styleId="TipTable">
    <w:name w:val="Tip Table"/>
    <w:basedOn w:val="NormaleTabelle"/>
    <w:uiPriority w:val="99"/>
    <w:pPr>
      <w:spacing w:after="0" w:line="240" w:lineRule="auto"/>
    </w:pPr>
    <w:tblPr>
      <w:tblCellMar>
        <w:top w:w="144" w:type="dxa"/>
        <w:left w:w="0" w:type="dxa"/>
        <w:right w:w="0" w:type="dxa"/>
      </w:tblCellMar>
    </w:tblPr>
    <w:tcPr>
      <w:shd w:val="clear" w:color="auto" w:fill="DEEAF6" w:themeFill="accent1" w:themeFillTint="33"/>
    </w:tcPr>
    <w:tblStylePr w:type="firstCol">
      <w:pPr>
        <w:wordWrap/>
        <w:jc w:val="center"/>
      </w:pPr>
    </w:tblStylePr>
  </w:style>
  <w:style w:type="paragraph" w:customStyle="1" w:styleId="Tipptext">
    <w:name w:val="Tipptext"/>
    <w:basedOn w:val="Standard"/>
    <w:uiPriority w:val="99"/>
    <w:pPr>
      <w:spacing w:after="160" w:line="264" w:lineRule="auto"/>
      <w:ind w:right="576"/>
    </w:pPr>
    <w:rPr>
      <w:i/>
      <w:iCs/>
      <w:color w:val="7F7F7F" w:themeColor="text1" w:themeTint="80"/>
      <w:sz w:val="16"/>
    </w:rPr>
  </w:style>
  <w:style w:type="character" w:styleId="Platzhaltertext">
    <w:name w:val="Placeholder Text"/>
    <w:basedOn w:val="Absatz-Standardschriftart"/>
    <w:uiPriority w:val="99"/>
    <w:semiHidden/>
    <w:rPr>
      <w:color w:val="808080"/>
    </w:rPr>
  </w:style>
  <w:style w:type="paragraph" w:styleId="KeinLeerraum">
    <w:name w:val="No Spacing"/>
    <w:link w:val="KeinLeerraumZchn"/>
    <w:uiPriority w:val="1"/>
    <w:qFormat/>
    <w:pPr>
      <w:spacing w:after="0" w:line="240" w:lineRule="auto"/>
    </w:pPr>
  </w:style>
  <w:style w:type="character" w:customStyle="1" w:styleId="berschrift2Zchn">
    <w:name w:val="Überschrift 2 Zchn"/>
    <w:basedOn w:val="Absatz-Standardschriftart"/>
    <w:link w:val="berschrift2"/>
    <w:uiPriority w:val="9"/>
    <w:rsid w:val="005247A3"/>
    <w:rPr>
      <w:caps/>
      <w:color w:val="5B9BD5" w:themeColor="accent1"/>
      <w:sz w:val="24"/>
    </w:rPr>
  </w:style>
  <w:style w:type="paragraph" w:styleId="Aufzhlungszeichen">
    <w:name w:val="List Bullet"/>
    <w:basedOn w:val="Standard"/>
    <w:uiPriority w:val="1"/>
    <w:unhideWhenUsed/>
    <w:qFormat/>
    <w:pPr>
      <w:numPr>
        <w:numId w:val="2"/>
      </w:numPr>
      <w:spacing w:after="60"/>
    </w:pPr>
  </w:style>
  <w:style w:type="paragraph" w:styleId="Kopfzeile">
    <w:name w:val="header"/>
    <w:basedOn w:val="Standard"/>
    <w:link w:val="KopfzeileZchn"/>
    <w:uiPriority w:val="99"/>
    <w:unhideWhenUsed/>
    <w:pPr>
      <w:tabs>
        <w:tab w:val="center" w:pos="4680"/>
        <w:tab w:val="right" w:pos="9360"/>
      </w:tabs>
      <w:spacing w:after="0" w:line="240" w:lineRule="auto"/>
    </w:pPr>
  </w:style>
  <w:style w:type="character" w:customStyle="1" w:styleId="KopfzeileZchn">
    <w:name w:val="Kopfzeile Zchn"/>
    <w:basedOn w:val="Absatz-Standardschriftart"/>
    <w:link w:val="Kopfzeile"/>
    <w:uiPriority w:val="99"/>
  </w:style>
  <w:style w:type="paragraph" w:styleId="Fuzeile">
    <w:name w:val="footer"/>
    <w:basedOn w:val="Standard"/>
    <w:link w:val="FuzeileZchn"/>
    <w:uiPriority w:val="99"/>
    <w:unhideWhenUsed/>
    <w:pPr>
      <w:spacing w:before="200" w:after="0" w:line="240" w:lineRule="auto"/>
      <w:contextualSpacing/>
      <w:jc w:val="right"/>
    </w:pPr>
    <w:rPr>
      <w:rFonts w:asciiTheme="majorHAnsi" w:eastAsiaTheme="majorEastAsia" w:hAnsiTheme="majorHAnsi" w:cstheme="majorBidi"/>
      <w:noProof/>
      <w:color w:val="1F4E79" w:themeColor="accent1" w:themeShade="80"/>
      <w:sz w:val="20"/>
    </w:rPr>
  </w:style>
  <w:style w:type="character" w:customStyle="1" w:styleId="FuzeileZchn">
    <w:name w:val="Fußzeile Zchn"/>
    <w:basedOn w:val="Absatz-Standardschriftart"/>
    <w:link w:val="Fuzeile"/>
    <w:uiPriority w:val="99"/>
    <w:rPr>
      <w:rFonts w:asciiTheme="majorHAnsi" w:eastAsiaTheme="majorEastAsia" w:hAnsiTheme="majorHAnsi" w:cstheme="majorBidi"/>
      <w:noProof/>
      <w:color w:val="1F4E79" w:themeColor="accent1" w:themeShade="80"/>
      <w:sz w:val="20"/>
    </w:rPr>
  </w:style>
  <w:style w:type="table" w:styleId="Gitternetztabelle4Akzent1">
    <w:name w:val="Grid Table 4 Accent 1"/>
    <w:basedOn w:val="NormaleTabelle"/>
    <w:uiPriority w:val="49"/>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29" w:type="dxa"/>
        <w:bottom w:w="29"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ellemithellemGitternetz">
    <w:name w:val="Grid Table Light"/>
    <w:basedOn w:val="NormaleTabelle"/>
    <w:uiPriority w:val="4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ProjectScopeTable">
    <w:name w:val="Project Scope Table"/>
    <w:basedOn w:val="NormaleTabelle"/>
    <w:uiPriority w:val="99"/>
    <w:pPr>
      <w:spacing w:before="120" w:after="120" w:line="240" w:lineRule="auto"/>
    </w:pPr>
    <w:tblPr>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CellMar>
        <w:left w:w="144" w:type="dxa"/>
        <w:right w:w="144" w:type="dxa"/>
      </w:tblCellMar>
    </w:tblPr>
    <w:tblStylePr w:type="firstRow">
      <w:pPr>
        <w:keepNext/>
        <w:wordWrap/>
      </w:pPr>
      <w:rPr>
        <w:b/>
      </w:rPr>
      <w:tblPr/>
      <w:tcPr>
        <w:shd w:val="clear" w:color="auto" w:fill="DEEAF6" w:themeFill="accent1" w:themeFillTint="33"/>
        <w:vAlign w:val="bottom"/>
      </w:tcPr>
    </w:tblStylePr>
    <w:tblStylePr w:type="lastRow">
      <w:rPr>
        <w:b/>
        <w:color w:val="FFFFFF" w:themeColor="background1"/>
      </w:rPr>
      <w:tblPr/>
      <w:tcPr>
        <w:shd w:val="clear" w:color="auto" w:fill="5B9BD5" w:themeFill="accent1"/>
      </w:tcPr>
    </w:tblStylePr>
  </w:style>
  <w:style w:type="paragraph" w:styleId="Funotentext">
    <w:name w:val="footnote text"/>
    <w:basedOn w:val="Standard"/>
    <w:link w:val="FunotentextZchn"/>
    <w:uiPriority w:val="12"/>
    <w:unhideWhenUsed/>
    <w:pPr>
      <w:spacing w:before="140" w:after="0" w:line="240" w:lineRule="auto"/>
    </w:pPr>
    <w:rPr>
      <w:i/>
      <w:iCs/>
      <w:sz w:val="14"/>
    </w:rPr>
  </w:style>
  <w:style w:type="character" w:customStyle="1" w:styleId="FunotentextZchn">
    <w:name w:val="Fußnotentext Zchn"/>
    <w:basedOn w:val="Absatz-Standardschriftart"/>
    <w:link w:val="Funotentext"/>
    <w:uiPriority w:val="12"/>
    <w:rPr>
      <w:i/>
      <w:iCs/>
      <w:sz w:val="14"/>
    </w:rPr>
  </w:style>
  <w:style w:type="character" w:customStyle="1" w:styleId="KeinLeerraumZchn">
    <w:name w:val="Kein Leerraum Zchn"/>
    <w:basedOn w:val="Absatz-Standardschriftart"/>
    <w:link w:val="KeinLeerraum"/>
    <w:uiPriority w:val="1"/>
    <w:rsid w:val="005B4726"/>
  </w:style>
  <w:style w:type="paragraph" w:styleId="Inhaltsverzeichnisberschrift">
    <w:name w:val="TOC Heading"/>
    <w:basedOn w:val="berschrift1"/>
    <w:next w:val="Standard"/>
    <w:uiPriority w:val="39"/>
    <w:unhideWhenUsed/>
    <w:qFormat/>
    <w:rsid w:val="00376591"/>
    <w:pPr>
      <w:spacing w:before="240" w:after="0" w:line="259" w:lineRule="auto"/>
      <w:outlineLvl w:val="9"/>
    </w:pPr>
    <w:rPr>
      <w:rFonts w:asciiTheme="majorHAnsi" w:eastAsiaTheme="majorEastAsia" w:hAnsiTheme="majorHAnsi" w:cstheme="majorBidi"/>
      <w:b w:val="0"/>
      <w:bCs w:val="0"/>
      <w:caps w:val="0"/>
      <w:color w:val="2E74B5" w:themeColor="accent1" w:themeShade="BF"/>
      <w:sz w:val="32"/>
      <w:szCs w:val="32"/>
    </w:rPr>
  </w:style>
  <w:style w:type="paragraph" w:styleId="Verzeichnis1">
    <w:name w:val="toc 1"/>
    <w:basedOn w:val="Standard"/>
    <w:next w:val="Standard"/>
    <w:autoRedefine/>
    <w:uiPriority w:val="39"/>
    <w:unhideWhenUsed/>
    <w:rsid w:val="00376591"/>
    <w:pPr>
      <w:spacing w:after="100"/>
    </w:pPr>
  </w:style>
  <w:style w:type="paragraph" w:styleId="Verzeichnis2">
    <w:name w:val="toc 2"/>
    <w:basedOn w:val="Standard"/>
    <w:next w:val="Standard"/>
    <w:autoRedefine/>
    <w:uiPriority w:val="39"/>
    <w:unhideWhenUsed/>
    <w:rsid w:val="00376591"/>
    <w:pPr>
      <w:spacing w:after="100"/>
      <w:ind w:left="180"/>
    </w:pPr>
  </w:style>
  <w:style w:type="character" w:styleId="Hyperlink">
    <w:name w:val="Hyperlink"/>
    <w:basedOn w:val="Absatz-Standardschriftart"/>
    <w:uiPriority w:val="99"/>
    <w:unhideWhenUsed/>
    <w:rsid w:val="00376591"/>
    <w:rPr>
      <w:color w:val="40ACD1" w:themeColor="hyperlink"/>
      <w:u w:val="single"/>
    </w:rPr>
  </w:style>
  <w:style w:type="paragraph" w:customStyle="1" w:styleId="Specialberschrift">
    <w:name w:val="SpecialÜberschrift"/>
    <w:basedOn w:val="Standard"/>
    <w:next w:val="Standard"/>
    <w:link w:val="SpecialberschriftZchn"/>
    <w:qFormat/>
    <w:rsid w:val="005A6FBD"/>
    <w:rPr>
      <w:b/>
      <w:color w:val="2E74B5" w:themeColor="accent1" w:themeShade="BF"/>
      <w:sz w:val="24"/>
    </w:rPr>
  </w:style>
  <w:style w:type="paragraph" w:customStyle="1" w:styleId="Special2mitAuflistungImInhaltsverzeichnis">
    <w:name w:val="Special2(mitAuflistungImInhaltsverzeichnis)"/>
    <w:basedOn w:val="berschrift1"/>
    <w:next w:val="Standard"/>
    <w:link w:val="Special2mitAuflistungImInhaltsverzeichnisZchn"/>
    <w:qFormat/>
    <w:rsid w:val="00B93605"/>
    <w:pPr>
      <w:numPr>
        <w:numId w:val="6"/>
      </w:numPr>
    </w:pPr>
    <w:rPr>
      <w:rFonts w:asciiTheme="majorHAnsi" w:hAnsiTheme="majorHAnsi"/>
      <w:caps w:val="0"/>
    </w:rPr>
  </w:style>
  <w:style w:type="character" w:customStyle="1" w:styleId="SpecialberschriftZchn">
    <w:name w:val="SpecialÜberschrift Zchn"/>
    <w:basedOn w:val="Absatz-Standardschriftart"/>
    <w:link w:val="Specialberschrift"/>
    <w:rsid w:val="005A6FBD"/>
    <w:rPr>
      <w:b/>
      <w:color w:val="2E74B5" w:themeColor="accent1" w:themeShade="BF"/>
      <w:sz w:val="24"/>
    </w:rPr>
  </w:style>
  <w:style w:type="paragraph" w:customStyle="1" w:styleId="Special21">
    <w:name w:val="Special2.1"/>
    <w:basedOn w:val="berschrift2"/>
    <w:next w:val="Standard"/>
    <w:link w:val="Special21Zchn"/>
    <w:qFormat/>
    <w:rsid w:val="00265B18"/>
    <w:pPr>
      <w:numPr>
        <w:numId w:val="0"/>
      </w:numPr>
    </w:pPr>
    <w:rPr>
      <w:rFonts w:asciiTheme="majorHAnsi" w:hAnsiTheme="majorHAnsi"/>
      <w:caps w:val="0"/>
      <w:color w:val="1F4E79" w:themeColor="accent1" w:themeShade="80"/>
    </w:rPr>
  </w:style>
  <w:style w:type="character" w:customStyle="1" w:styleId="Special2mitAuflistungImInhaltsverzeichnisZchn">
    <w:name w:val="Special2(mitAuflistungImInhaltsverzeichnis) Zchn"/>
    <w:basedOn w:val="berschrift1Zchn"/>
    <w:link w:val="Special2mitAuflistungImInhaltsverzeichnis"/>
    <w:rsid w:val="00690912"/>
    <w:rPr>
      <w:rFonts w:asciiTheme="majorHAnsi" w:hAnsiTheme="majorHAnsi"/>
      <w:b/>
      <w:bCs/>
      <w:caps w:val="0"/>
      <w:color w:val="1F4E79" w:themeColor="accent1" w:themeShade="80"/>
      <w:sz w:val="28"/>
    </w:rPr>
  </w:style>
  <w:style w:type="paragraph" w:styleId="Listenabsatz">
    <w:name w:val="List Paragraph"/>
    <w:basedOn w:val="Standard"/>
    <w:uiPriority w:val="34"/>
    <w:unhideWhenUsed/>
    <w:qFormat/>
    <w:rsid w:val="00E91224"/>
    <w:pPr>
      <w:ind w:left="720"/>
      <w:contextualSpacing/>
    </w:pPr>
  </w:style>
  <w:style w:type="character" w:customStyle="1" w:styleId="Special21Zchn">
    <w:name w:val="Special2.1 Zchn"/>
    <w:basedOn w:val="berschrift2Zchn"/>
    <w:link w:val="Special21"/>
    <w:rsid w:val="00265B18"/>
    <w:rPr>
      <w:rFonts w:asciiTheme="majorHAnsi" w:hAnsiTheme="majorHAnsi"/>
      <w:caps w:val="0"/>
      <w:color w:val="1F4E79" w:themeColor="accent1" w:themeShade="80"/>
      <w:sz w:val="24"/>
    </w:rPr>
  </w:style>
  <w:style w:type="paragraph" w:styleId="berarbeitung">
    <w:name w:val="Revision"/>
    <w:hidden/>
    <w:uiPriority w:val="99"/>
    <w:semiHidden/>
    <w:rsid w:val="000354A5"/>
    <w:pPr>
      <w:spacing w:after="0" w:line="240" w:lineRule="auto"/>
    </w:pPr>
    <w:rPr>
      <w:sz w:val="22"/>
    </w:rPr>
  </w:style>
  <w:style w:type="character" w:styleId="Kommentarzeichen">
    <w:name w:val="annotation reference"/>
    <w:basedOn w:val="Absatz-Standardschriftart"/>
    <w:uiPriority w:val="99"/>
    <w:semiHidden/>
    <w:unhideWhenUsed/>
    <w:rsid w:val="00DD3B57"/>
    <w:rPr>
      <w:sz w:val="16"/>
      <w:szCs w:val="16"/>
    </w:rPr>
  </w:style>
  <w:style w:type="paragraph" w:styleId="Kommentartext">
    <w:name w:val="annotation text"/>
    <w:basedOn w:val="Standard"/>
    <w:link w:val="KommentartextZchn"/>
    <w:uiPriority w:val="99"/>
    <w:unhideWhenUsed/>
    <w:rsid w:val="00DD3B57"/>
    <w:pPr>
      <w:spacing w:line="240" w:lineRule="auto"/>
    </w:pPr>
    <w:rPr>
      <w:sz w:val="20"/>
    </w:rPr>
  </w:style>
  <w:style w:type="character" w:customStyle="1" w:styleId="KommentartextZchn">
    <w:name w:val="Kommentartext Zchn"/>
    <w:basedOn w:val="Absatz-Standardschriftart"/>
    <w:link w:val="Kommentartext"/>
    <w:uiPriority w:val="99"/>
    <w:rsid w:val="00DD3B57"/>
    <w:rPr>
      <w:sz w:val="20"/>
    </w:rPr>
  </w:style>
  <w:style w:type="paragraph" w:styleId="Kommentarthema">
    <w:name w:val="annotation subject"/>
    <w:basedOn w:val="Kommentartext"/>
    <w:next w:val="Kommentartext"/>
    <w:link w:val="KommentarthemaZchn"/>
    <w:uiPriority w:val="99"/>
    <w:semiHidden/>
    <w:unhideWhenUsed/>
    <w:rsid w:val="00DD3B57"/>
    <w:rPr>
      <w:b/>
      <w:bCs/>
    </w:rPr>
  </w:style>
  <w:style w:type="character" w:customStyle="1" w:styleId="KommentarthemaZchn">
    <w:name w:val="Kommentarthema Zchn"/>
    <w:basedOn w:val="KommentartextZchn"/>
    <w:link w:val="Kommentarthema"/>
    <w:uiPriority w:val="99"/>
    <w:semiHidden/>
    <w:rsid w:val="00DD3B57"/>
    <w:rPr>
      <w:b/>
      <w:bCs/>
      <w:sz w:val="20"/>
    </w:rPr>
  </w:style>
  <w:style w:type="character" w:styleId="Funotenzeichen">
    <w:name w:val="footnote reference"/>
    <w:basedOn w:val="Absatz-Standardschriftart"/>
    <w:uiPriority w:val="99"/>
    <w:semiHidden/>
    <w:unhideWhenUsed/>
    <w:rsid w:val="002B1B99"/>
    <w:rPr>
      <w:vertAlign w:val="superscript"/>
    </w:rPr>
  </w:style>
  <w:style w:type="paragraph" w:styleId="Beschriftung">
    <w:name w:val="caption"/>
    <w:basedOn w:val="Standard"/>
    <w:next w:val="Standard"/>
    <w:uiPriority w:val="35"/>
    <w:unhideWhenUsed/>
    <w:qFormat/>
    <w:rsid w:val="009A1E0C"/>
    <w:pPr>
      <w:spacing w:after="200" w:line="240" w:lineRule="auto"/>
    </w:pPr>
    <w:rPr>
      <w:i/>
      <w:iCs/>
      <w:color w:val="2C283A" w:themeColor="text2"/>
      <w:sz w:val="18"/>
      <w:szCs w:val="18"/>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2597219">
      <w:bodyDiv w:val="1"/>
      <w:marLeft w:val="0"/>
      <w:marRight w:val="0"/>
      <w:marTop w:val="0"/>
      <w:marBottom w:val="0"/>
      <w:divBdr>
        <w:top w:val="none" w:sz="0" w:space="0" w:color="auto"/>
        <w:left w:val="none" w:sz="0" w:space="0" w:color="auto"/>
        <w:bottom w:val="none" w:sz="0" w:space="0" w:color="auto"/>
        <w:right w:val="none" w:sz="0" w:space="0" w:color="auto"/>
      </w:divBdr>
    </w:div>
    <w:div w:id="514852679">
      <w:bodyDiv w:val="1"/>
      <w:marLeft w:val="0"/>
      <w:marRight w:val="0"/>
      <w:marTop w:val="0"/>
      <w:marBottom w:val="0"/>
      <w:divBdr>
        <w:top w:val="none" w:sz="0" w:space="0" w:color="auto"/>
        <w:left w:val="none" w:sz="0" w:space="0" w:color="auto"/>
        <w:bottom w:val="none" w:sz="0" w:space="0" w:color="auto"/>
        <w:right w:val="none" w:sz="0" w:space="0" w:color="auto"/>
      </w:divBdr>
    </w:div>
    <w:div w:id="767431836">
      <w:bodyDiv w:val="1"/>
      <w:marLeft w:val="0"/>
      <w:marRight w:val="0"/>
      <w:marTop w:val="0"/>
      <w:marBottom w:val="0"/>
      <w:divBdr>
        <w:top w:val="none" w:sz="0" w:space="0" w:color="auto"/>
        <w:left w:val="none" w:sz="0" w:space="0" w:color="auto"/>
        <w:bottom w:val="none" w:sz="0" w:space="0" w:color="auto"/>
        <w:right w:val="none" w:sz="0" w:space="0" w:color="auto"/>
      </w:divBdr>
    </w:div>
    <w:div w:id="999700399">
      <w:bodyDiv w:val="1"/>
      <w:marLeft w:val="0"/>
      <w:marRight w:val="0"/>
      <w:marTop w:val="0"/>
      <w:marBottom w:val="0"/>
      <w:divBdr>
        <w:top w:val="none" w:sz="0" w:space="0" w:color="auto"/>
        <w:left w:val="none" w:sz="0" w:space="0" w:color="auto"/>
        <w:bottom w:val="none" w:sz="0" w:space="0" w:color="auto"/>
        <w:right w:val="none" w:sz="0" w:space="0" w:color="auto"/>
      </w:divBdr>
    </w:div>
    <w:div w:id="1427724242">
      <w:bodyDiv w:val="1"/>
      <w:marLeft w:val="0"/>
      <w:marRight w:val="0"/>
      <w:marTop w:val="0"/>
      <w:marBottom w:val="0"/>
      <w:divBdr>
        <w:top w:val="none" w:sz="0" w:space="0" w:color="auto"/>
        <w:left w:val="none" w:sz="0" w:space="0" w:color="auto"/>
        <w:bottom w:val="none" w:sz="0" w:space="0" w:color="auto"/>
        <w:right w:val="none" w:sz="0" w:space="0" w:color="auto"/>
      </w:divBdr>
    </w:div>
    <w:div w:id="1985544756">
      <w:bodyDiv w:val="1"/>
      <w:marLeft w:val="0"/>
      <w:marRight w:val="0"/>
      <w:marTop w:val="0"/>
      <w:marBottom w:val="0"/>
      <w:divBdr>
        <w:top w:val="none" w:sz="0" w:space="0" w:color="auto"/>
        <w:left w:val="none" w:sz="0" w:space="0" w:color="auto"/>
        <w:bottom w:val="none" w:sz="0" w:space="0" w:color="auto"/>
        <w:right w:val="none" w:sz="0" w:space="0" w:color="auto"/>
      </w:divBdr>
    </w:div>
  </w:divs>
  <w:encoding w:val="macintosh"/>
  <w:optimizeForBrowser/>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customXml" Target="../customXml/item3.xml"/><Relationship Id="rId21" Type="http://schemas.openxmlformats.org/officeDocument/2006/relationships/image" Target="media/image10.png"/><Relationship Id="rId34" Type="http://schemas.openxmlformats.org/officeDocument/2006/relationships/footer" Target="footer3.xml"/><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eader" Target="header3.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3.png"/><Relationship Id="rId32" Type="http://schemas.openxmlformats.org/officeDocument/2006/relationships/footer" Target="footer2.xml"/><Relationship Id="rId37"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glossaryDocument" Target="glossary/document.xml"/><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eader" Target="header2.xml"/><Relationship Id="rId35" Type="http://schemas.openxmlformats.org/officeDocument/2006/relationships/fontTable" Target="fontTable.xml"/></Relationships>
</file>

<file path=word/_rels/header2.xml.rels><?xml version="1.0" encoding="UTF-8" standalone="yes"?>
<Relationships xmlns="http://schemas.openxmlformats.org/package/2006/relationships"><Relationship Id="rId2" Type="http://schemas.openxmlformats.org/officeDocument/2006/relationships/image" Target="media/image19.png"/><Relationship Id="rId1" Type="http://schemas.openxmlformats.org/officeDocument/2006/relationships/image" Target="media/image18.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loh\AppData\Roaming\Microsoft\Templates\Projektumfang.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09BE549CF2B4488D858CCFC1163EA41A"/>
        <w:category>
          <w:name w:val="Allgemein"/>
          <w:gallery w:val="placeholder"/>
        </w:category>
        <w:types>
          <w:type w:val="bbPlcHdr"/>
        </w:types>
        <w:behaviors>
          <w:behavior w:val="content"/>
        </w:behaviors>
        <w:guid w:val="{9EEE4894-8F4C-46A5-ADBD-3692EFF92577}"/>
      </w:docPartPr>
      <w:docPartBody>
        <w:p w:rsidR="00162671" w:rsidRDefault="001F3C26">
          <w:pPr>
            <w:pStyle w:val="09BE549CF2B4488D858CCFC1163EA41A"/>
          </w:pPr>
          <w:r>
            <w:t>[Datum auswählen]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6BB4"/>
    <w:rsid w:val="00001D1E"/>
    <w:rsid w:val="000F1881"/>
    <w:rsid w:val="00162671"/>
    <w:rsid w:val="001B09B0"/>
    <w:rsid w:val="001B2F8C"/>
    <w:rsid w:val="001F3C26"/>
    <w:rsid w:val="00290B11"/>
    <w:rsid w:val="003D10EB"/>
    <w:rsid w:val="0041466F"/>
    <w:rsid w:val="004865DC"/>
    <w:rsid w:val="00545AF1"/>
    <w:rsid w:val="00567C1F"/>
    <w:rsid w:val="005C1E6B"/>
    <w:rsid w:val="00654AB4"/>
    <w:rsid w:val="00666BB4"/>
    <w:rsid w:val="00694AF7"/>
    <w:rsid w:val="006B7C51"/>
    <w:rsid w:val="007A35D8"/>
    <w:rsid w:val="009330F2"/>
    <w:rsid w:val="00961383"/>
    <w:rsid w:val="00A070E7"/>
    <w:rsid w:val="00A636EB"/>
    <w:rsid w:val="00B101BF"/>
    <w:rsid w:val="00BC2959"/>
    <w:rsid w:val="00BC53E4"/>
    <w:rsid w:val="00D52BA5"/>
    <w:rsid w:val="00DD6702"/>
    <w:rsid w:val="00E14B0A"/>
    <w:rsid w:val="00E54A73"/>
    <w:rsid w:val="00F13799"/>
    <w:rsid w:val="00F2721C"/>
    <w:rsid w:val="00F34256"/>
    <w:rsid w:val="00FD0C67"/>
  </w:rsids>
  <m:mathPr>
    <m:mathFont m:val="Cambria Math"/>
    <m:brkBin m:val="before"/>
    <m:brkBinSub m:val="--"/>
    <m:smallFrac m:val="0"/>
    <m:dispDef/>
    <m:lMargin m:val="0"/>
    <m:rMargin m:val="0"/>
    <m:defJc m:val="centerGroup"/>
    <m:wrapIndent m:val="1440"/>
    <m:intLim m:val="subSup"/>
    <m:naryLim m:val="undOvr"/>
  </m:mathPr>
  <w:themeFontLang w:val="de-DE" w:eastAsia="ja-JP" w:bidi="ar-SA"/>
  <w:clrSchemeMapping w:bg1="light1" w:t1="dark1" w:bg2="light2" w:t2="dark2" w:accent1="accent1" w:accent2="accent2" w:accent3="accent3" w:accent4="accent4" w:accent5="accent5" w:accent6="accent6" w:hyperlink="hyperlink" w:followedHyperlink="followedHyperlink"/>
  <w:decimalSymbol w:val=","/>
  <w:listSeparator w:val=";"/>
  <w14:docId w14:val="58A1A2A5"/>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de-DE" w:eastAsia="de-D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B101BF"/>
    <w:rPr>
      <w:color w:val="808080"/>
    </w:rPr>
  </w:style>
  <w:style w:type="paragraph" w:customStyle="1" w:styleId="09BE549CF2B4488D858CCFC1163EA41A">
    <w:name w:val="09BE549CF2B4488D858CCFC1163EA41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Proposal">
      <a:dk1>
        <a:sysClr val="windowText" lastClr="000000"/>
      </a:dk1>
      <a:lt1>
        <a:sysClr val="window" lastClr="FFFFFF"/>
      </a:lt1>
      <a:dk2>
        <a:srgbClr val="2C283A"/>
      </a:dk2>
      <a:lt2>
        <a:srgbClr val="F1EAE6"/>
      </a:lt2>
      <a:accent1>
        <a:srgbClr val="5B9BD5"/>
      </a:accent1>
      <a:accent2>
        <a:srgbClr val="86BB40"/>
      </a:accent2>
      <a:accent3>
        <a:srgbClr val="F4BF2E"/>
      </a:accent3>
      <a:accent4>
        <a:srgbClr val="F3866C"/>
      </a:accent4>
      <a:accent5>
        <a:srgbClr val="92588D"/>
      </a:accent5>
      <a:accent6>
        <a:srgbClr val="F3533F"/>
      </a:accent6>
      <a:hlink>
        <a:srgbClr val="40ACD1"/>
      </a:hlink>
      <a:folHlink>
        <a:srgbClr val="92588D"/>
      </a:folHlink>
    </a:clrScheme>
    <a:fontScheme name="Arial Black-Arial">
      <a:majorFont>
        <a:latin typeface="Arial Black"/>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Arial"/>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kument" ma:contentTypeID="0x0101002DE9A0D8FAA7B442A1C89D5C3B0F577D" ma:contentTypeVersion="10" ma:contentTypeDescription="Ein neues Dokument erstellen." ma:contentTypeScope="" ma:versionID="b70bdd3dc5264f36040d4a52df4192fd">
  <xsd:schema xmlns:xsd="http://www.w3.org/2001/XMLSchema" xmlns:xs="http://www.w3.org/2001/XMLSchema" xmlns:p="http://schemas.microsoft.com/office/2006/metadata/properties" xmlns:ns2="11673d8a-6ab4-435a-878e-d49cd20e328d" targetNamespace="http://schemas.microsoft.com/office/2006/metadata/properties" ma:root="true" ma:fieldsID="1dac869b407514919d484287260374f3" ns2:_="">
    <xsd:import namespace="11673d8a-6ab4-435a-878e-d49cd20e328d"/>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GenerationTime" minOccurs="0"/>
                <xsd:element ref="ns2:MediaServiceEventHashCode" minOccurs="0"/>
                <xsd:element ref="ns2:MediaServiceDateTaken" minOccurs="0"/>
                <xsd:element ref="ns2:MediaServiceOCR"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1673d8a-6ab4-435a-878e-d49cd20e328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DateTaken" ma:index="15" nillable="true" ma:displayName="MediaServiceDateTaken" ma:hidden="true" ma:internalName="MediaServiceDateTaken"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LengthInSeconds" ma:index="17"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9F23AB5-4E5A-4916-8E32-B7D9B348364D}">
  <ds:schemaRefs>
    <ds:schemaRef ds:uri="http://schemas.microsoft.com/sharepoint/v3/contenttype/forms"/>
  </ds:schemaRefs>
</ds:datastoreItem>
</file>

<file path=customXml/itemProps3.xml><?xml version="1.0" encoding="utf-8"?>
<ds:datastoreItem xmlns:ds="http://schemas.openxmlformats.org/officeDocument/2006/customXml" ds:itemID="{0E1FA49B-FB34-4DE8-A0DE-5F57A9F92F63}">
  <ds:schemaRefs>
    <ds:schemaRef ds:uri="http://schemas.openxmlformats.org/officeDocument/2006/bibliography"/>
  </ds:schemaRefs>
</ds:datastoreItem>
</file>

<file path=customXml/itemProps4.xml><?xml version="1.0" encoding="utf-8"?>
<ds:datastoreItem xmlns:ds="http://schemas.openxmlformats.org/officeDocument/2006/customXml" ds:itemID="{608BCD8F-9F59-454C-8F4A-FBAEC0A1232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1673d8a-6ab4-435a-878e-d49cd20e328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8A6D547B-1A8E-42A3-8288-1ECB4B3B303B}">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Projektumfang</Template>
  <TotalTime>0</TotalTime>
  <Pages>19</Pages>
  <Words>3034</Words>
  <Characters>19117</Characters>
  <Application>Microsoft Office Word</Application>
  <DocSecurity>0</DocSecurity>
  <Lines>159</Lines>
  <Paragraphs>44</Paragraphs>
  <ScaleCrop>false</ScaleCrop>
  <HeadingPairs>
    <vt:vector size="2" baseType="variant">
      <vt:variant>
        <vt:lpstr>Titel</vt:lpstr>
      </vt:variant>
      <vt:variant>
        <vt:i4>1</vt:i4>
      </vt:variant>
    </vt:vector>
  </HeadingPairs>
  <TitlesOfParts>
    <vt:vector size="1" baseType="lpstr">
      <vt:lpstr>Benutzer-handbuch</vt:lpstr>
    </vt:vector>
  </TitlesOfParts>
  <Company/>
  <LinksUpToDate>false</LinksUpToDate>
  <CharactersWithSpaces>22107</CharactersWithSpaces>
  <SharedDoc>false</SharedDoc>
  <HLinks>
    <vt:vector size="36" baseType="variant">
      <vt:variant>
        <vt:i4>1441853</vt:i4>
      </vt:variant>
      <vt:variant>
        <vt:i4>32</vt:i4>
      </vt:variant>
      <vt:variant>
        <vt:i4>0</vt:i4>
      </vt:variant>
      <vt:variant>
        <vt:i4>5</vt:i4>
      </vt:variant>
      <vt:variant>
        <vt:lpwstr/>
      </vt:variant>
      <vt:variant>
        <vt:lpwstr>_Toc87604670</vt:lpwstr>
      </vt:variant>
      <vt:variant>
        <vt:i4>2031676</vt:i4>
      </vt:variant>
      <vt:variant>
        <vt:i4>26</vt:i4>
      </vt:variant>
      <vt:variant>
        <vt:i4>0</vt:i4>
      </vt:variant>
      <vt:variant>
        <vt:i4>5</vt:i4>
      </vt:variant>
      <vt:variant>
        <vt:lpwstr/>
      </vt:variant>
      <vt:variant>
        <vt:lpwstr>_Toc87604669</vt:lpwstr>
      </vt:variant>
      <vt:variant>
        <vt:i4>1966140</vt:i4>
      </vt:variant>
      <vt:variant>
        <vt:i4>20</vt:i4>
      </vt:variant>
      <vt:variant>
        <vt:i4>0</vt:i4>
      </vt:variant>
      <vt:variant>
        <vt:i4>5</vt:i4>
      </vt:variant>
      <vt:variant>
        <vt:lpwstr/>
      </vt:variant>
      <vt:variant>
        <vt:lpwstr>_Toc87604668</vt:lpwstr>
      </vt:variant>
      <vt:variant>
        <vt:i4>1114172</vt:i4>
      </vt:variant>
      <vt:variant>
        <vt:i4>14</vt:i4>
      </vt:variant>
      <vt:variant>
        <vt:i4>0</vt:i4>
      </vt:variant>
      <vt:variant>
        <vt:i4>5</vt:i4>
      </vt:variant>
      <vt:variant>
        <vt:lpwstr/>
      </vt:variant>
      <vt:variant>
        <vt:lpwstr>_Toc87604667</vt:lpwstr>
      </vt:variant>
      <vt:variant>
        <vt:i4>1048636</vt:i4>
      </vt:variant>
      <vt:variant>
        <vt:i4>8</vt:i4>
      </vt:variant>
      <vt:variant>
        <vt:i4>0</vt:i4>
      </vt:variant>
      <vt:variant>
        <vt:i4>5</vt:i4>
      </vt:variant>
      <vt:variant>
        <vt:lpwstr/>
      </vt:variant>
      <vt:variant>
        <vt:lpwstr>_Toc87604666</vt:lpwstr>
      </vt:variant>
      <vt:variant>
        <vt:i4>1245244</vt:i4>
      </vt:variant>
      <vt:variant>
        <vt:i4>2</vt:i4>
      </vt:variant>
      <vt:variant>
        <vt:i4>0</vt:i4>
      </vt:variant>
      <vt:variant>
        <vt:i4>5</vt:i4>
      </vt:variant>
      <vt:variant>
        <vt:lpwstr/>
      </vt:variant>
      <vt:variant>
        <vt:lpwstr>_Toc87604665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Ergebnis-dokumentation</dc:title>
  <dc:subject>PLANINATOR 3000</dc:subject>
  <dc:creator>LAHMMP AG</dc:creator>
  <cp:keywords/>
  <cp:lastModifiedBy>Weinschenk Adam (wi20130)</cp:lastModifiedBy>
  <cp:revision>300</cp:revision>
  <dcterms:created xsi:type="dcterms:W3CDTF">2021-11-08T03:31:00Z</dcterms:created>
  <dcterms:modified xsi:type="dcterms:W3CDTF">2021-11-28T16:30:00Z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0x0101002DE9A0D8FAA7B442A1C89D5C3B0F577D</vt:lpwstr>
  </property>
  <property fmtid="{D5CDD505-2E9C-101B-9397-08002B2CF9AE}" pid="3" name="InternalTags">
    <vt:lpwstr/>
  </property>
  <property fmtid="{D5CDD505-2E9C-101B-9397-08002B2CF9AE}" pid="4" name="FeatureTags">
    <vt:lpwstr/>
  </property>
  <property fmtid="{D5CDD505-2E9C-101B-9397-08002B2CF9AE}" pid="5" name="LocalizationTags">
    <vt:lpwstr/>
  </property>
  <property fmtid="{D5CDD505-2E9C-101B-9397-08002B2CF9AE}" pid="6" name="ScenarioTags">
    <vt:lpwstr/>
  </property>
  <property fmtid="{D5CDD505-2E9C-101B-9397-08002B2CF9AE}" pid="7" name="CampaignTags">
    <vt:lpwstr/>
  </property>
  <property fmtid="{D5CDD505-2E9C-101B-9397-08002B2CF9AE}" pid="8" name="HiddenCategoryTags">
    <vt:lpwstr/>
  </property>
  <property fmtid="{D5CDD505-2E9C-101B-9397-08002B2CF9AE}" pid="9" name="CategoryTags">
    <vt:lpwstr/>
  </property>
  <property fmtid="{D5CDD505-2E9C-101B-9397-08002B2CF9AE}" pid="10" name="LocMarketGroupTiers">
    <vt:lpwstr/>
  </property>
  <property fmtid="{D5CDD505-2E9C-101B-9397-08002B2CF9AE}" pid="11" name="CategoryTagsTaxHTField0">
    <vt:lpwstr/>
  </property>
  <property fmtid="{D5CDD505-2E9C-101B-9397-08002B2CF9AE}" pid="12" name="HiddenCategoryTagsTaxHTField0">
    <vt:lpwstr/>
  </property>
</Properties>
</file>