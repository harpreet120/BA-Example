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8C4ED" w14:textId="28381B19" w:rsidR="005F7535" w:rsidRDefault="005F7535"/>
    <w:sdt>
      <w:sdtPr>
        <w:id w:val="1157041697"/>
        <w:docPartObj>
          <w:docPartGallery w:val="Cover Pages"/>
          <w:docPartUnique/>
        </w:docPartObj>
      </w:sdtPr>
      <w:sdtEndPr>
        <w:rPr>
          <w:caps/>
          <w:color w:val="2C283A" w:themeColor="text2"/>
        </w:rPr>
      </w:sdtEndPr>
      <w:sdtContent>
        <w:p w14:paraId="264DD759" w14:textId="456BAC19" w:rsidR="001952D7" w:rsidRDefault="005F7535">
          <w:r>
            <w:rPr>
              <w:noProof/>
            </w:rPr>
            <w:drawing>
              <wp:anchor distT="0" distB="0" distL="114300" distR="114300" simplePos="0" relativeHeight="251658246" behindDoc="0" locked="0" layoutInCell="1" allowOverlap="1" wp14:anchorId="4B9672F1" wp14:editId="383C8B34">
                <wp:simplePos x="0" y="0"/>
                <wp:positionH relativeFrom="column">
                  <wp:posOffset>2466975</wp:posOffset>
                </wp:positionH>
                <wp:positionV relativeFrom="paragraph">
                  <wp:posOffset>15875</wp:posOffset>
                </wp:positionV>
                <wp:extent cx="3164205" cy="2590800"/>
                <wp:effectExtent l="0" t="0" r="0" b="0"/>
                <wp:wrapNone/>
                <wp:docPr id="3" name="Grafi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64205" cy="25908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="00E3077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F825A08" wp14:editId="31AF5ABB">
                    <wp:simplePos x="0" y="0"/>
                    <wp:positionH relativeFrom="page">
                      <wp:posOffset>3327009</wp:posOffset>
                    </wp:positionH>
                    <wp:positionV relativeFrom="page">
                      <wp:posOffset>267286</wp:posOffset>
                    </wp:positionV>
                    <wp:extent cx="3263705" cy="7414553"/>
                    <wp:effectExtent l="0" t="0" r="13335" b="15240"/>
                    <wp:wrapNone/>
                    <wp:docPr id="468" name="Rechteck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63705" cy="741455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arto="http://schemas.microsoft.com/office/word/2006/arto">
                <w:pict>
                  <v:rect w14:anchorId="29891625" id="Rechteck 468" o:spid="_x0000_s1026" style="position:absolute;margin-left:261.95pt;margin-top:21.05pt;width:257pt;height:583.8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" fillcolor="white [3212]" strokecolor="white [3212]" strokeweight="1.25pt">
                    <w10:wrap anchorx="page" anchory="page"/>
                  </v:rect>
                </w:pict>
              </mc:Fallback>
            </mc:AlternateContent>
          </w:r>
          <w:r w:rsidR="001952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037FCA54" wp14:editId="7036244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052689" cy="3017520"/>
                    <wp:effectExtent l="0" t="0" r="0" b="0"/>
                    <wp:wrapNone/>
                    <wp:docPr id="467" name="Rechteck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052689" cy="3017520"/>
                            </a:xfrm>
                            <a:prstGeom prst="rect">
                              <a:avLst/>
                            </a:prstGeom>
                            <a:solidFill>
                              <a:srgbClr val="336699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23FB022" w14:textId="55EE7903" w:rsidR="001952D7" w:rsidRDefault="0092571D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Exposee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D3523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37FCA54" id="Rechteck 467" o:spid="_x0000_s1026" style="position:absolute;margin-left:0;margin-top:0;width:240.35pt;height:237.6pt;z-index:251658241;visibility:visible;mso-wrap-style:square;mso-width-percent:0;mso-height-percent:300;mso-left-percent:455;mso-top-percent:25;mso-wrap-distance-left:9pt;mso-wrap-distance-top:0;mso-wrap-distance-right:9pt;mso-wrap-distance-bottom:0;mso-position-horizontal-relative:page;mso-position-vertical-relative:page;mso-width-percent: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" fillcolor="#369" stroked="f" strokeweight="1pt">
                    <v:textbox inset="14.4pt,14.4pt,14.4pt,28.8pt">
                      <w:txbxContent>
                        <w:p w14:paraId="123FB022" w14:textId="55EE7903" w:rsidR="001952D7" w:rsidRDefault="0092571D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Exposee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2D3523"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1952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134B390B" wp14:editId="47D807F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feld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911176C" w14:textId="246666F9" w:rsidR="001952D7" w:rsidRDefault="0092571D">
                                <w:pPr>
                                  <w:pStyle w:val="KeinLeerraum"/>
                                  <w:rPr>
                                    <w:color w:val="2C283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2C283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B2A60">
                                      <w:rPr>
                                        <w:color w:val="2C283A" w:themeColor="text2"/>
                                      </w:rPr>
                                      <w:t>L</w:t>
                                    </w:r>
                                    <w:r w:rsidR="003E15FF">
                                      <w:rPr>
                                        <w:color w:val="2C283A" w:themeColor="text2"/>
                                      </w:rPr>
                                      <w:t>AHMMP</w:t>
                                    </w:r>
                                    <w:r w:rsidR="00CB2A60">
                                      <w:rPr>
                                        <w:color w:val="2C283A" w:themeColor="text2"/>
                                      </w:rPr>
                                      <w:t xml:space="preserve"> AG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4B39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465" o:spid="_x0000_s1027" type="#_x0000_t202" style="position:absolute;margin-left:0;margin-top:0;width:220.3pt;height:21.15pt;z-index:251658245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" filled="f" stroked="f" strokeweight=".5pt">
                    <v:textbox style="mso-fit-shape-to-text:t">
                      <w:txbxContent>
                        <w:p w14:paraId="3911176C" w14:textId="246666F9" w:rsidR="001952D7" w:rsidRDefault="0092571D">
                          <w:pPr>
                            <w:pStyle w:val="KeinLeerraum"/>
                            <w:rPr>
                              <w:color w:val="2C283A" w:themeColor="text2"/>
                            </w:rPr>
                          </w:pPr>
                          <w:sdt>
                            <w:sdtPr>
                              <w:rPr>
                                <w:color w:val="2C283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CB2A60">
                                <w:rPr>
                                  <w:color w:val="2C283A" w:themeColor="text2"/>
                                </w:rPr>
                                <w:t>L</w:t>
                              </w:r>
                              <w:r w:rsidR="003E15FF">
                                <w:rPr>
                                  <w:color w:val="2C283A" w:themeColor="text2"/>
                                </w:rPr>
                                <w:t>AHMMP</w:t>
                              </w:r>
                              <w:r w:rsidR="00CB2A60">
                                <w:rPr>
                                  <w:color w:val="2C283A" w:themeColor="text2"/>
                                </w:rPr>
                                <w:t xml:space="preserve"> AG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952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1" locked="0" layoutInCell="1" allowOverlap="1" wp14:anchorId="45B5F4E1" wp14:editId="18E2E28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66" name="Rechteck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shade val="30000"/>
                                    <a:satMod val="115000"/>
                                  </a:schemeClr>
                                </a:gs>
                                <a:gs pos="50000">
                                  <a:schemeClr val="accent1">
                                    <a:shade val="67500"/>
                                    <a:satMod val="115000"/>
                                  </a:schemeClr>
                                </a:gs>
                                <a:gs pos="100000">
                                  <a:schemeClr val="accent1">
                                    <a:shade val="100000"/>
                                    <a:satMod val="115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BC5AEE" w14:textId="25DE4E89" w:rsidR="001952D7" w:rsidRDefault="001952D7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45B5F4E1" id="Rechteck 466" o:spid="_x0000_s1028" style="position:absolute;margin-left:0;margin-top:0;width:581.4pt;height:752.4pt;z-index:-2516582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" fillcolor="#122e47 [964]" stroked="f" strokeweight="1pt">
                    <v:fill color2="#5b9bd5 [3204]" rotate="t" angle="180" colors="0 #2c5981;.5 #4382ba;1 #529bde" focus="100%" type="gradient"/>
                    <v:textbox inset="21.6pt,,21.6pt">
                      <w:txbxContent>
                        <w:p w14:paraId="5FBC5AEE" w14:textId="25DE4E89" w:rsidR="001952D7" w:rsidRDefault="001952D7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1952D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0999404E" wp14:editId="5744955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hteck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pic="http://schemas.openxmlformats.org/drawingml/2006/picture" xmlns:a14="http://schemas.microsoft.com/office/drawing/2010/main" xmlns:ask="http://schemas.microsoft.com/office/drawing/2018/sketchyshapes">
                <w:pict w14:anchorId="6F8F4F4E">
                  <v:rect id="Rechteck 469" style="position:absolute;margin-left:0;margin-top:0;width:226.45pt;height:9.35pt;z-index:251658243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spid="_x0000_s1026" fillcolor="#5b9bd5 [3204]" stroked="f" strokeweight="1pt" w14:anchorId="2E0EBB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">
                    <w10:wrap anchorx="page" anchory="page"/>
                  </v:rect>
                </w:pict>
              </mc:Fallback>
            </mc:AlternateContent>
          </w:r>
        </w:p>
        <w:p w14:paraId="5DC065DF" w14:textId="3BE9F15B" w:rsidR="001952D7" w:rsidRDefault="005F7535">
          <w:pPr>
            <w:rPr>
              <w:color w:val="2C283A" w:themeColor="text2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247" behindDoc="0" locked="0" layoutInCell="1" allowOverlap="1" wp14:anchorId="5D65848A" wp14:editId="447649DC">
                    <wp:simplePos x="0" y="0"/>
                    <wp:positionH relativeFrom="column">
                      <wp:posOffset>2524125</wp:posOffset>
                    </wp:positionH>
                    <wp:positionV relativeFrom="paragraph">
                      <wp:posOffset>3581640</wp:posOffset>
                    </wp:positionV>
                    <wp:extent cx="2360930" cy="243840"/>
                    <wp:effectExtent l="0" t="0" r="12065" b="22860"/>
                    <wp:wrapSquare wrapText="bothSides"/>
                    <wp:docPr id="455" name="Textfeld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2438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370EA1A" w14:textId="77777777" w:rsidR="005F7535" w:rsidRDefault="005F7535" w:rsidP="005F7535">
                                <w:r>
                                  <w:t>für die Schwietzer GmbH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65848A" id="Textfeld 2" o:spid="_x0000_s1029" type="#_x0000_t202" style="position:absolute;margin-left:198.75pt;margin-top:282pt;width:185.9pt;height:19.2pt;z-index:251658247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" strokecolor="white [3212]">
                    <v:textbox>
                      <w:txbxContent>
                        <w:p w14:paraId="3370EA1A" w14:textId="77777777" w:rsidR="005F7535" w:rsidRDefault="005F7535" w:rsidP="005F7535">
                          <w:r>
                            <w:t>für die Schwietzer GmbH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6666B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D226D31" wp14:editId="747DDAF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3052445" cy="1746250"/>
                    <wp:effectExtent l="0" t="0" r="0" b="6350"/>
                    <wp:wrapSquare wrapText="bothSides"/>
                    <wp:docPr id="470" name="Textfeld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2445" cy="1746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1F4E79" w:themeColor="accent1" w:themeShade="80"/>
                                    <w:sz w:val="48"/>
                                    <w:szCs w:val="48"/>
                                  </w:rPr>
                                  <w:alias w:val="Titel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09F0431" w14:textId="07FE285A" w:rsidR="001952D7" w:rsidRPr="00CB2A60" w:rsidRDefault="00735038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1F4E79" w:themeColor="accent1" w:themeShade="80"/>
                                        <w:sz w:val="48"/>
                                        <w:szCs w:val="48"/>
                                      </w:rPr>
                                      <w:t>Benutzerhandbuch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2C283A" w:themeColor="text2"/>
                                    <w:sz w:val="32"/>
                                    <w:szCs w:val="32"/>
                                  </w:rPr>
                                  <w:alias w:val="Untertitel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F70AC03" w14:textId="12AC460E" w:rsidR="001952D7" w:rsidRDefault="001952D7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2C283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C283A" w:themeColor="text2"/>
                                        <w:sz w:val="32"/>
                                        <w:szCs w:val="32"/>
                                      </w:rPr>
                                      <w:t>PLANINATOR 3000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226D31" id="Textfeld 470" o:spid="_x0000_s1030" type="#_x0000_t202" style="position:absolute;margin-left:0;margin-top:0;width:240.35pt;height:137.5pt;z-index:251658242;visibility:visible;mso-wrap-style:square;mso-width-percent:0;mso-height-percent:0;mso-left-percent:455;mso-top-percent:350;mso-wrap-distance-left:9pt;mso-wrap-distance-top:0;mso-wrap-distance-right:9pt;mso-wrap-distance-bottom:0;mso-position-horizontal-relative:page;mso-position-vertical-relative:page;mso-width-percent:0;mso-height-percent: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" filled="f" stroked="f" strokeweight=".5pt">
                    <v:textbox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1F4E79" w:themeColor="accent1" w:themeShade="80"/>
                              <w:sz w:val="48"/>
                              <w:szCs w:val="48"/>
                            </w:rPr>
                            <w:alias w:val="Titel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09F0431" w14:textId="07FE285A" w:rsidR="001952D7" w:rsidRPr="00CB2A60" w:rsidRDefault="00735038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1F4E79" w:themeColor="accent1" w:themeShade="80"/>
                                  <w:sz w:val="48"/>
                                  <w:szCs w:val="48"/>
                                </w:rPr>
                                <w:t>Benutzerhandbuch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2C283A" w:themeColor="text2"/>
                              <w:sz w:val="32"/>
                              <w:szCs w:val="32"/>
                            </w:rPr>
                            <w:alias w:val="Untertitel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F70AC03" w14:textId="12AC460E" w:rsidR="001952D7" w:rsidRDefault="001952D7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2C283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C283A" w:themeColor="text2"/>
                                  <w:sz w:val="32"/>
                                  <w:szCs w:val="32"/>
                                </w:rPr>
                                <w:t>PLANINATOR 3000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952D7">
            <w:rPr>
              <w:caps/>
              <w:color w:val="2C283A" w:themeColor="text2"/>
              <w:sz w:val="18"/>
            </w:rPr>
            <w:br w:type="page"/>
          </w:r>
        </w:p>
      </w:sdtContent>
    </w:sdt>
    <w:p w14:paraId="2C95CE8B" w14:textId="67307C53" w:rsidR="00C93B45" w:rsidRPr="006D6319" w:rsidRDefault="00250646">
      <w:pPr>
        <w:pStyle w:val="Titel"/>
        <w:rPr>
          <w:sz w:val="32"/>
          <w:szCs w:val="16"/>
        </w:rPr>
      </w:pPr>
      <w:r>
        <w:rPr>
          <w:sz w:val="44"/>
          <w:szCs w:val="24"/>
        </w:rPr>
        <w:lastRenderedPageBreak/>
        <w:t>Benutzerhandbuch</w:t>
      </w:r>
      <w:r w:rsidR="00214A9D" w:rsidRPr="00BE2B2E">
        <w:br/>
      </w:r>
      <w:r w:rsidR="00214A9D" w:rsidRPr="006D6319">
        <w:rPr>
          <w:sz w:val="32"/>
          <w:szCs w:val="16"/>
        </w:rPr>
        <w:t>P</w:t>
      </w:r>
      <w:r w:rsidR="006D6319" w:rsidRPr="006D6319">
        <w:rPr>
          <w:sz w:val="32"/>
          <w:szCs w:val="16"/>
        </w:rPr>
        <w:t>laninator 3000</w:t>
      </w:r>
    </w:p>
    <w:sdt>
      <w:sdtPr>
        <w:id w:val="216403978"/>
        <w:placeholder>
          <w:docPart w:val="B65E3A00BFBA49958BEA2B99A72C2B98"/>
        </w:placeholder>
        <w:date w:fullDate="2021-11-28T00:00:00Z">
          <w:dateFormat w:val="dd.MM.yyyy"/>
          <w:lid w:val="de-DE"/>
          <w:storeMappedDataAs w:val="dateTime"/>
          <w:calendar w:val="gregorian"/>
        </w:date>
      </w:sdtPr>
      <w:sdtEndPr/>
      <w:sdtContent>
        <w:p w14:paraId="0A216625" w14:textId="3E5E2BE6" w:rsidR="00C93B45" w:rsidRPr="00BE2B2E" w:rsidRDefault="006D6881">
          <w:pPr>
            <w:pStyle w:val="Untertitel"/>
          </w:pPr>
          <w:r>
            <w:t>2</w:t>
          </w:r>
          <w:r w:rsidR="002A4D08">
            <w:t>8</w:t>
          </w:r>
          <w:r w:rsidR="002D3523">
            <w:t>.1</w:t>
          </w:r>
          <w:r w:rsidR="002A5D65">
            <w:t>1</w:t>
          </w:r>
          <w:r w:rsidR="002D3523">
            <w:t>.2021</w:t>
          </w:r>
        </w:p>
      </w:sdtContent>
    </w:sdt>
    <w:p w14:paraId="11DC3B43" w14:textId="48DA4385" w:rsidR="001D0404" w:rsidRDefault="001D0404" w:rsidP="001D0404"/>
    <w:sdt>
      <w:sdtPr>
        <w:rPr>
          <w:rFonts w:asciiTheme="minorHAnsi" w:eastAsiaTheme="minorHAnsi" w:hAnsiTheme="minorHAnsi" w:cstheme="minorBidi"/>
          <w:color w:val="404040" w:themeColor="text1" w:themeTint="BF"/>
          <w:sz w:val="22"/>
          <w:szCs w:val="20"/>
        </w:rPr>
        <w:id w:val="297886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149A7D" w14:textId="3543E624" w:rsidR="00376591" w:rsidRDefault="00376591">
          <w:pPr>
            <w:pStyle w:val="Inhaltsverzeichnisberschrift"/>
          </w:pPr>
          <w:r>
            <w:t>Inhalt</w:t>
          </w:r>
        </w:p>
        <w:p w14:paraId="2F177C92" w14:textId="7BE6058F" w:rsidR="00A115CF" w:rsidRDefault="00376591">
          <w:pPr>
            <w:pStyle w:val="Verzeichnis1"/>
            <w:tabs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013084" w:history="1">
            <w:r w:rsidR="00A115CF" w:rsidRPr="004D20BB">
              <w:rPr>
                <w:rStyle w:val="Hyperlink"/>
                <w:noProof/>
              </w:rPr>
              <w:t>Kurze Zusammenfassung</w:t>
            </w:r>
            <w:r w:rsidR="00A115CF">
              <w:rPr>
                <w:noProof/>
                <w:webHidden/>
              </w:rPr>
              <w:tab/>
            </w:r>
            <w:r w:rsidR="00A115CF">
              <w:rPr>
                <w:noProof/>
                <w:webHidden/>
              </w:rPr>
              <w:fldChar w:fldCharType="begin"/>
            </w:r>
            <w:r w:rsidR="00A115CF">
              <w:rPr>
                <w:noProof/>
                <w:webHidden/>
              </w:rPr>
              <w:instrText xml:space="preserve"> PAGEREF _Toc89013084 \h </w:instrText>
            </w:r>
            <w:r w:rsidR="00A115CF">
              <w:rPr>
                <w:noProof/>
                <w:webHidden/>
              </w:rPr>
            </w:r>
            <w:r w:rsidR="00A115CF"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2</w:t>
            </w:r>
            <w:r w:rsidR="00A115CF">
              <w:rPr>
                <w:noProof/>
                <w:webHidden/>
              </w:rPr>
              <w:fldChar w:fldCharType="end"/>
            </w:r>
          </w:hyperlink>
        </w:p>
        <w:p w14:paraId="3312AE61" w14:textId="270E04E5" w:rsidR="00A115CF" w:rsidRDefault="00A115CF">
          <w:pPr>
            <w:pStyle w:val="Verzeichnis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85" w:history="1">
            <w:r w:rsidRPr="004D20BB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881B2" w14:textId="78BED324" w:rsidR="00A115CF" w:rsidRDefault="00A115CF">
          <w:pPr>
            <w:pStyle w:val="Verzeichnis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86" w:history="1">
            <w:r w:rsidRPr="004D20BB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48E4A" w14:textId="4767C306" w:rsidR="00A115CF" w:rsidRDefault="00A115CF">
          <w:pPr>
            <w:pStyle w:val="Verzeichnis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87" w:history="1">
            <w:r w:rsidRPr="004D20BB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Ansicht: Owner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373D7" w14:textId="24543176" w:rsidR="00A115CF" w:rsidRDefault="00A115CF">
          <w:pPr>
            <w:pStyle w:val="Verzeichnis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88" w:history="1">
            <w:r w:rsidRPr="004D20BB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Budget-Übersicht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FD978" w14:textId="381070F3" w:rsidR="00A115CF" w:rsidRDefault="00A115CF">
          <w:pPr>
            <w:pStyle w:val="Verzeichnis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89" w:history="1">
            <w:r w:rsidRPr="004D20BB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Kosten-Übersicht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6ACAF" w14:textId="7FDB6047" w:rsidR="00A115CF" w:rsidRDefault="00A115CF">
          <w:pPr>
            <w:pStyle w:val="Verzeichnis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90" w:history="1">
            <w:r w:rsidRPr="004D20BB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Forecast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B721D" w14:textId="6FCE8BB9" w:rsidR="00A115CF" w:rsidRDefault="00A115CF">
          <w:pPr>
            <w:pStyle w:val="Verzeichnis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91" w:history="1">
            <w:r w:rsidRPr="004D20BB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Ansicht: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5B9BE" w14:textId="7E3F1070" w:rsidR="00A115CF" w:rsidRDefault="00A115CF">
          <w:pPr>
            <w:pStyle w:val="Verzeichnis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92" w:history="1">
            <w:r w:rsidRPr="004D20BB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Budget-Übersicht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3ADDA" w14:textId="7F51D128" w:rsidR="00A115CF" w:rsidRDefault="00A115CF">
          <w:pPr>
            <w:pStyle w:val="Verzeichnis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93" w:history="1">
            <w:r w:rsidRPr="004D20BB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Budget anlegen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1598A" w14:textId="0D25A176" w:rsidR="00A115CF" w:rsidRDefault="00A115CF">
          <w:pPr>
            <w:pStyle w:val="Verzeichnis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94" w:history="1">
            <w:r w:rsidRPr="004D20BB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Budget anpassen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4D8B4" w14:textId="342E8C94" w:rsidR="00A115CF" w:rsidRDefault="00A115CF">
          <w:pPr>
            <w:pStyle w:val="Verzeichnis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95" w:history="1">
            <w:r w:rsidRPr="004D20BB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Soll-Ist-Vergleich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A357F" w14:textId="72D84E1A" w:rsidR="00A115CF" w:rsidRDefault="00A115CF">
          <w:pPr>
            <w:pStyle w:val="Verzeichnis1"/>
            <w:tabs>
              <w:tab w:val="left" w:pos="44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96" w:history="1">
            <w:r w:rsidRPr="004D20BB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Ansicht: 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34D9C" w14:textId="7D3FD443" w:rsidR="00A115CF" w:rsidRDefault="00A115CF">
          <w:pPr>
            <w:pStyle w:val="Verzeichnis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97" w:history="1">
            <w:r w:rsidRPr="004D20BB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Erstellen von Benutzern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538E9" w14:textId="7EF44F61" w:rsidR="00A115CF" w:rsidRDefault="00A115CF">
          <w:pPr>
            <w:pStyle w:val="Verzeichnis2"/>
            <w:tabs>
              <w:tab w:val="left" w:pos="880"/>
              <w:tab w:val="right" w:leader="dot" w:pos="9017"/>
            </w:tabs>
            <w:rPr>
              <w:rFonts w:eastAsiaTheme="minorEastAsia"/>
              <w:noProof/>
              <w:color w:val="auto"/>
              <w:szCs w:val="22"/>
            </w:rPr>
          </w:pPr>
          <w:hyperlink w:anchor="_Toc89013098" w:history="1">
            <w:r w:rsidRPr="004D20BB">
              <w:rPr>
                <w:rStyle w:val="Hyperlink"/>
                <w:noProof/>
              </w:rPr>
              <w:t xml:space="preserve">5.2 </w:t>
            </w:r>
            <w:r>
              <w:rPr>
                <w:rFonts w:eastAsiaTheme="minorEastAsia"/>
                <w:noProof/>
                <w:color w:val="auto"/>
                <w:szCs w:val="22"/>
              </w:rPr>
              <w:tab/>
            </w:r>
            <w:r w:rsidRPr="004D20BB">
              <w:rPr>
                <w:rStyle w:val="Hyperlink"/>
                <w:noProof/>
              </w:rPr>
              <w:t>Anpassen von Rollen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_Toc89013098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503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794CF" w14:textId="3944F0F3" w:rsidR="00376591" w:rsidRDefault="00376591">
          <w:r>
            <w:rPr>
              <w:b/>
              <w:bCs/>
            </w:rPr>
            <w:fldChar w:fldCharType="end"/>
          </w:r>
        </w:p>
      </w:sdtContent>
    </w:sdt>
    <w:p w14:paraId="785D1869" w14:textId="01E2BA4E" w:rsidR="001D0404" w:rsidRDefault="001D0404" w:rsidP="001D0404"/>
    <w:p w14:paraId="42A39196" w14:textId="77777777" w:rsidR="00E23DAB" w:rsidRDefault="00E23DAB">
      <w:pPr>
        <w:rPr>
          <w:b/>
          <w:bCs/>
          <w:caps/>
          <w:color w:val="1F4E79" w:themeColor="accent1" w:themeShade="80"/>
          <w:sz w:val="28"/>
        </w:rPr>
      </w:pPr>
      <w:r>
        <w:br w:type="page"/>
      </w:r>
    </w:p>
    <w:p w14:paraId="3E583D08" w14:textId="062132B9" w:rsidR="00C93B45" w:rsidRPr="00BE2B2E" w:rsidRDefault="00F713FB">
      <w:pPr>
        <w:pStyle w:val="berschrift1"/>
      </w:pPr>
      <w:bookmarkStart w:id="0" w:name="_Toc89013084"/>
      <w:r>
        <w:lastRenderedPageBreak/>
        <w:t>Kurze Zusammenfassung</w:t>
      </w:r>
      <w:bookmarkEnd w:id="0"/>
    </w:p>
    <w:p w14:paraId="5A2A4075" w14:textId="02A3EAC5" w:rsidR="00C93B45" w:rsidRPr="00BE2B2E" w:rsidRDefault="00F00321" w:rsidP="005A6FBD">
      <w:pPr>
        <w:pStyle w:val="Specialberschrift"/>
      </w:pPr>
      <w:r>
        <w:t>Einführung</w:t>
      </w:r>
    </w:p>
    <w:tbl>
      <w:tblPr>
        <w:tblStyle w:val="TipTable"/>
        <w:tblW w:w="5000" w:type="pct"/>
        <w:tblLook w:val="04A0" w:firstRow="1" w:lastRow="0" w:firstColumn="1" w:lastColumn="0" w:noHBand="0" w:noVBand="1"/>
      </w:tblPr>
      <w:tblGrid>
        <w:gridCol w:w="556"/>
        <w:gridCol w:w="8471"/>
      </w:tblGrid>
      <w:tr w:rsidR="008A0C5B" w:rsidRPr="00BE2B2E" w14:paraId="0B496D07" w14:textId="77777777" w:rsidTr="00666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39D8DCCA" w14:textId="77777777" w:rsidR="008A0C5B" w:rsidRPr="00BE2B2E" w:rsidRDefault="008A0C5B" w:rsidP="00666980"/>
        </w:tc>
        <w:tc>
          <w:tcPr>
            <w:tcW w:w="4692" w:type="pct"/>
          </w:tcPr>
          <w:p w14:paraId="4F9B138A" w14:textId="361A4869" w:rsidR="008A0C5B" w:rsidRPr="003B2016" w:rsidRDefault="006F6E7A" w:rsidP="00666980">
            <w:pPr>
              <w:pStyle w:val="Tipptext"/>
              <w:ind w:left="170" w:right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Hier ist eine kurze Beschreibung dazu, </w:t>
            </w:r>
            <w:r w:rsidR="005C40A4">
              <w:rPr>
                <w:i w:val="0"/>
                <w:iCs w:val="0"/>
              </w:rPr>
              <w:t xml:space="preserve">welche Leistung der Planinator 3000 für Sie erbringt. </w:t>
            </w:r>
            <w:r w:rsidR="002432FC">
              <w:rPr>
                <w:i w:val="0"/>
                <w:iCs w:val="0"/>
              </w:rPr>
              <w:t>Außerdem erfolgt hier eine kleine Übersicht über den Aufbau des Planinators.</w:t>
            </w:r>
          </w:p>
        </w:tc>
      </w:tr>
    </w:tbl>
    <w:p w14:paraId="4DD95A73" w14:textId="3960E704" w:rsidR="00C93B45" w:rsidRPr="00863F87" w:rsidRDefault="00C93B45">
      <w:pPr>
        <w:rPr>
          <w:sz w:val="4"/>
          <w:szCs w:val="4"/>
        </w:rPr>
      </w:pPr>
    </w:p>
    <w:p w14:paraId="266FCE10" w14:textId="44E4672D" w:rsidR="00C93B45" w:rsidRDefault="00F00321" w:rsidP="005A6FBD">
      <w:pPr>
        <w:pStyle w:val="Specialberschrift"/>
      </w:pPr>
      <w:r>
        <w:t>Login</w:t>
      </w:r>
    </w:p>
    <w:tbl>
      <w:tblPr>
        <w:tblStyle w:val="TipTable"/>
        <w:tblW w:w="5000" w:type="pct"/>
        <w:tblLook w:val="04A0" w:firstRow="1" w:lastRow="0" w:firstColumn="1" w:lastColumn="0" w:noHBand="0" w:noVBand="1"/>
      </w:tblPr>
      <w:tblGrid>
        <w:gridCol w:w="6"/>
        <w:gridCol w:w="9021"/>
      </w:tblGrid>
      <w:tr w:rsidR="008A0C5B" w:rsidRPr="00BE2B2E" w14:paraId="09B1C1F6" w14:textId="77777777" w:rsidTr="006B49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" w:type="pct"/>
          </w:tcPr>
          <w:p w14:paraId="3AC9C931" w14:textId="77777777" w:rsidR="008A0C5B" w:rsidRPr="00BE2B2E" w:rsidRDefault="008A0C5B" w:rsidP="00666980"/>
        </w:tc>
        <w:tc>
          <w:tcPr>
            <w:tcW w:w="4997" w:type="pct"/>
          </w:tcPr>
          <w:p w14:paraId="6A383763" w14:textId="3D68B78D" w:rsidR="008A0C5B" w:rsidRPr="003B2016" w:rsidRDefault="002432FC" w:rsidP="00B73040">
            <w:pPr>
              <w:pStyle w:val="Tipptext"/>
              <w:ind w:left="699" w:right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Der Login ist für jede Rolle gleich aufgebaut. </w:t>
            </w:r>
            <w:r w:rsidR="00D46B43">
              <w:rPr>
                <w:i w:val="0"/>
                <w:iCs w:val="0"/>
              </w:rPr>
              <w:t>Sie können sich mit ihrem Benutzernamen und Passwort einloggen</w:t>
            </w:r>
            <w:r w:rsidR="00543DA6">
              <w:rPr>
                <w:i w:val="0"/>
                <w:iCs w:val="0"/>
              </w:rPr>
              <w:t>.</w:t>
            </w:r>
          </w:p>
        </w:tc>
      </w:tr>
    </w:tbl>
    <w:p w14:paraId="47AF326C" w14:textId="4E557F68" w:rsidR="00C93B45" w:rsidRPr="00863F87" w:rsidRDefault="00C93B45">
      <w:pPr>
        <w:rPr>
          <w:sz w:val="4"/>
          <w:szCs w:val="4"/>
        </w:rPr>
      </w:pPr>
    </w:p>
    <w:p w14:paraId="5BFA2514" w14:textId="5BA09BD5" w:rsidR="00C93B45" w:rsidRPr="00BE2B2E" w:rsidRDefault="00F00321" w:rsidP="00D63330">
      <w:pPr>
        <w:pStyle w:val="Specialberschrift"/>
      </w:pPr>
      <w:r>
        <w:t>Ansicht: Owner</w:t>
      </w:r>
    </w:p>
    <w:tbl>
      <w:tblPr>
        <w:tblStyle w:val="TipTable"/>
        <w:tblW w:w="5000" w:type="pct"/>
        <w:tblLook w:val="04A0" w:firstRow="1" w:lastRow="0" w:firstColumn="1" w:lastColumn="0" w:noHBand="0" w:noVBand="1"/>
      </w:tblPr>
      <w:tblGrid>
        <w:gridCol w:w="556"/>
        <w:gridCol w:w="8471"/>
      </w:tblGrid>
      <w:tr w:rsidR="008A0C5B" w:rsidRPr="00BE2B2E" w14:paraId="19B91FCF" w14:textId="77777777" w:rsidTr="00666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3EFD5047" w14:textId="77777777" w:rsidR="008A0C5B" w:rsidRPr="00BE2B2E" w:rsidRDefault="008A0C5B" w:rsidP="00666980"/>
        </w:tc>
        <w:tc>
          <w:tcPr>
            <w:tcW w:w="4692" w:type="pct"/>
          </w:tcPr>
          <w:p w14:paraId="66E34A51" w14:textId="77777777" w:rsidR="00CD1885" w:rsidRDefault="007C3209" w:rsidP="00CD1885">
            <w:pPr>
              <w:pStyle w:val="Tipptext"/>
              <w:ind w:left="170" w:right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Diese Ansicht ist nur für den Owner sichtbar und speziell für die Funktionen dieser Rolle </w:t>
            </w:r>
            <w:r w:rsidR="00773D8E">
              <w:rPr>
                <w:i w:val="0"/>
                <w:iCs w:val="0"/>
              </w:rPr>
              <w:t>angepasst</w:t>
            </w:r>
            <w:r w:rsidR="005E36A3">
              <w:rPr>
                <w:i w:val="0"/>
                <w:iCs w:val="0"/>
              </w:rPr>
              <w:t>:</w:t>
            </w:r>
          </w:p>
          <w:p w14:paraId="433A98D6" w14:textId="1EFCE4D4" w:rsidR="005E36A3" w:rsidRDefault="005E36A3" w:rsidP="004D5B53">
            <w:pPr>
              <w:pStyle w:val="Tipptext"/>
              <w:numPr>
                <w:ilvl w:val="0"/>
                <w:numId w:val="48"/>
              </w:numPr>
              <w:ind w:right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Budget-Übersicht</w:t>
            </w:r>
          </w:p>
          <w:p w14:paraId="7866CDA3" w14:textId="423BF648" w:rsidR="005E36A3" w:rsidRDefault="005E36A3" w:rsidP="004D5B53">
            <w:pPr>
              <w:pStyle w:val="Tipptext"/>
              <w:numPr>
                <w:ilvl w:val="0"/>
                <w:numId w:val="48"/>
              </w:numPr>
              <w:ind w:right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Kosten-Übersicht</w:t>
            </w:r>
            <w:r w:rsidR="00B72AAA">
              <w:rPr>
                <w:i w:val="0"/>
                <w:iCs w:val="0"/>
              </w:rPr>
              <w:t xml:space="preserve"> (inkl. Kosten anlegen und korrigieren)</w:t>
            </w:r>
          </w:p>
          <w:p w14:paraId="16FD97E6" w14:textId="5C4C5D56" w:rsidR="008A0C5B" w:rsidRPr="003B2016" w:rsidRDefault="005E36A3" w:rsidP="004D5B53">
            <w:pPr>
              <w:pStyle w:val="Tipptext"/>
              <w:numPr>
                <w:ilvl w:val="0"/>
                <w:numId w:val="48"/>
              </w:numPr>
              <w:ind w:right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Forecast</w:t>
            </w:r>
            <w:r w:rsidR="00B72AAA">
              <w:rPr>
                <w:i w:val="0"/>
                <w:iCs w:val="0"/>
              </w:rPr>
              <w:t xml:space="preserve"> (inkl. Forecast anlegen)</w:t>
            </w:r>
          </w:p>
        </w:tc>
      </w:tr>
    </w:tbl>
    <w:p w14:paraId="135D4049" w14:textId="77777777" w:rsidR="008D41ED" w:rsidRPr="00863F87" w:rsidRDefault="008D41ED" w:rsidP="00CA43F1">
      <w:pPr>
        <w:rPr>
          <w:sz w:val="4"/>
          <w:szCs w:val="4"/>
        </w:rPr>
      </w:pPr>
    </w:p>
    <w:p w14:paraId="7B77F334" w14:textId="1636A70C" w:rsidR="00CA43F1" w:rsidRPr="00BE2B2E" w:rsidRDefault="00F00321" w:rsidP="00CA43F1">
      <w:pPr>
        <w:pStyle w:val="Specialberschrift"/>
      </w:pPr>
      <w:r>
        <w:t>Ansicht: Management</w:t>
      </w:r>
    </w:p>
    <w:tbl>
      <w:tblPr>
        <w:tblStyle w:val="TipTable"/>
        <w:tblW w:w="5000" w:type="pct"/>
        <w:tblLook w:val="04A0" w:firstRow="1" w:lastRow="0" w:firstColumn="1" w:lastColumn="0" w:noHBand="0" w:noVBand="1"/>
      </w:tblPr>
      <w:tblGrid>
        <w:gridCol w:w="556"/>
        <w:gridCol w:w="8471"/>
      </w:tblGrid>
      <w:tr w:rsidR="00CA43F1" w:rsidRPr="00BE2B2E" w14:paraId="6657609C" w14:textId="77777777" w:rsidTr="00650A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3BA050E" w14:textId="77777777" w:rsidR="00CA43F1" w:rsidRPr="00BE2B2E" w:rsidRDefault="00CA43F1" w:rsidP="00650AFB"/>
        </w:tc>
        <w:tc>
          <w:tcPr>
            <w:tcW w:w="4692" w:type="pct"/>
          </w:tcPr>
          <w:p w14:paraId="09F285D0" w14:textId="77777777" w:rsidR="00CC7606" w:rsidRDefault="006217B9" w:rsidP="00CC7606">
            <w:pPr>
              <w:pStyle w:val="Tipptext"/>
              <w:ind w:left="170" w:right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Diese Ansicht ist nur für d</w:t>
            </w:r>
            <w:r w:rsidR="00E93328">
              <w:rPr>
                <w:i w:val="0"/>
                <w:iCs w:val="0"/>
              </w:rPr>
              <w:t>as Management</w:t>
            </w:r>
            <w:r>
              <w:rPr>
                <w:i w:val="0"/>
                <w:iCs w:val="0"/>
              </w:rPr>
              <w:t xml:space="preserve"> sichtbar und speziell für die Funktionen dieser Rolle angepasst</w:t>
            </w:r>
            <w:r w:rsidR="00CC7606">
              <w:rPr>
                <w:i w:val="0"/>
                <w:iCs w:val="0"/>
              </w:rPr>
              <w:t>:</w:t>
            </w:r>
          </w:p>
          <w:p w14:paraId="3B82759A" w14:textId="77777777" w:rsidR="00CC7606" w:rsidRDefault="000F085E" w:rsidP="004D5B53">
            <w:pPr>
              <w:pStyle w:val="Tipptext"/>
              <w:numPr>
                <w:ilvl w:val="0"/>
                <w:numId w:val="47"/>
              </w:numPr>
              <w:ind w:right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Budget-Übersicht</w:t>
            </w:r>
          </w:p>
          <w:p w14:paraId="73A8697F" w14:textId="77777777" w:rsidR="000F085E" w:rsidRDefault="000F085E" w:rsidP="004D5B53">
            <w:pPr>
              <w:pStyle w:val="Tipptext"/>
              <w:numPr>
                <w:ilvl w:val="0"/>
                <w:numId w:val="47"/>
              </w:numPr>
              <w:ind w:right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Budget anlegen und anpassen</w:t>
            </w:r>
          </w:p>
          <w:p w14:paraId="5260CAF8" w14:textId="35959F7A" w:rsidR="00CA43F1" w:rsidRPr="003B2016" w:rsidRDefault="000F085E" w:rsidP="004D5B53">
            <w:pPr>
              <w:pStyle w:val="Tipptext"/>
              <w:numPr>
                <w:ilvl w:val="0"/>
                <w:numId w:val="47"/>
              </w:numPr>
              <w:ind w:right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Soll-Ist-Vergleich</w:t>
            </w:r>
          </w:p>
        </w:tc>
      </w:tr>
    </w:tbl>
    <w:p w14:paraId="65890C8A" w14:textId="20699809" w:rsidR="00C93B45" w:rsidRPr="00863F87" w:rsidRDefault="00C93B45">
      <w:pPr>
        <w:rPr>
          <w:sz w:val="4"/>
          <w:szCs w:val="4"/>
        </w:rPr>
      </w:pPr>
    </w:p>
    <w:p w14:paraId="55B2F175" w14:textId="019705E0" w:rsidR="00C93B45" w:rsidRPr="00BE2B2E" w:rsidRDefault="00A522EF" w:rsidP="005A6FBD">
      <w:pPr>
        <w:pStyle w:val="Specialberschrift"/>
      </w:pPr>
      <w:r>
        <w:t>A</w:t>
      </w:r>
      <w:r w:rsidR="00F00321">
        <w:t>nsicht: Administrator</w:t>
      </w:r>
    </w:p>
    <w:tbl>
      <w:tblPr>
        <w:tblStyle w:val="TipTable"/>
        <w:tblW w:w="5000" w:type="pct"/>
        <w:tblLook w:val="04A0" w:firstRow="1" w:lastRow="0" w:firstColumn="1" w:lastColumn="0" w:noHBand="0" w:noVBand="1"/>
      </w:tblPr>
      <w:tblGrid>
        <w:gridCol w:w="556"/>
        <w:gridCol w:w="8471"/>
      </w:tblGrid>
      <w:tr w:rsidR="008A0C5B" w:rsidRPr="00BE2B2E" w14:paraId="4A24634F" w14:textId="77777777" w:rsidTr="006669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522342F" w14:textId="0A68AF64" w:rsidR="008A0C5B" w:rsidRPr="00BE2B2E" w:rsidRDefault="008A0C5B" w:rsidP="00666980"/>
        </w:tc>
        <w:tc>
          <w:tcPr>
            <w:tcW w:w="4692" w:type="pct"/>
          </w:tcPr>
          <w:p w14:paraId="406A24D2" w14:textId="77777777" w:rsidR="004D5B53" w:rsidRDefault="006217B9" w:rsidP="004D5B53">
            <w:pPr>
              <w:pStyle w:val="Tipptext"/>
              <w:ind w:left="170" w:right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Diese Ansicht ist nur für den </w:t>
            </w:r>
            <w:r w:rsidR="00E93328">
              <w:rPr>
                <w:i w:val="0"/>
                <w:iCs w:val="0"/>
              </w:rPr>
              <w:t>Administrator</w:t>
            </w:r>
            <w:r>
              <w:rPr>
                <w:i w:val="0"/>
                <w:iCs w:val="0"/>
              </w:rPr>
              <w:t xml:space="preserve"> sichtbar und speziell für die Funktionen dieser Rolle angepasst</w:t>
            </w:r>
            <w:r w:rsidR="00103C9F">
              <w:rPr>
                <w:i w:val="0"/>
                <w:iCs w:val="0"/>
              </w:rPr>
              <w:t>:</w:t>
            </w:r>
          </w:p>
          <w:p w14:paraId="1F6C2DE5" w14:textId="77777777" w:rsidR="004D5B53" w:rsidRDefault="00103C9F" w:rsidP="004D5B53">
            <w:pPr>
              <w:pStyle w:val="Tipptext"/>
              <w:numPr>
                <w:ilvl w:val="0"/>
                <w:numId w:val="49"/>
              </w:numPr>
              <w:ind w:right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Erstellen von Benutzern</w:t>
            </w:r>
          </w:p>
          <w:p w14:paraId="1C38CD30" w14:textId="2192FFCD" w:rsidR="008A0C5B" w:rsidRPr="003B2016" w:rsidRDefault="00103C9F" w:rsidP="004D5B53">
            <w:pPr>
              <w:pStyle w:val="Tipptext"/>
              <w:numPr>
                <w:ilvl w:val="0"/>
                <w:numId w:val="49"/>
              </w:numPr>
              <w:ind w:right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 w:rsidRPr="004D5B53">
              <w:rPr>
                <w:i w:val="0"/>
                <w:iCs w:val="0"/>
              </w:rPr>
              <w:t>Anpassen von Rollen</w:t>
            </w:r>
          </w:p>
        </w:tc>
      </w:tr>
    </w:tbl>
    <w:p w14:paraId="34E1719D" w14:textId="503F2950" w:rsidR="00A522EF" w:rsidRDefault="00A522EF" w:rsidP="00A522EF">
      <w:pPr>
        <w:pStyle w:val="Specialberschrift"/>
        <w:rPr>
          <w:sz w:val="4"/>
          <w:szCs w:val="4"/>
        </w:rPr>
      </w:pPr>
    </w:p>
    <w:p w14:paraId="2220B349" w14:textId="5B8ACD76" w:rsidR="00563060" w:rsidRDefault="00563060">
      <w:r>
        <w:br w:type="page"/>
      </w:r>
    </w:p>
    <w:p w14:paraId="39FFAE1D" w14:textId="0AF08D76" w:rsidR="007F04FF" w:rsidRDefault="00845F65" w:rsidP="00A442E9">
      <w:pPr>
        <w:pStyle w:val="Special2mitAuflistungImInhaltsverzeichnis"/>
      </w:pPr>
      <w:bookmarkStart w:id="1" w:name="_Toc89013085"/>
      <w:r>
        <w:lastRenderedPageBreak/>
        <w:t>Einführung</w:t>
      </w:r>
      <w:bookmarkEnd w:id="1"/>
    </w:p>
    <w:p w14:paraId="0153BD10" w14:textId="1B3BB1BA" w:rsidR="00AC690A" w:rsidRDefault="008B2BC3" w:rsidP="008E514F">
      <w:r>
        <w:t>Lieber Planinatorbenutzer</w:t>
      </w:r>
      <w:r w:rsidR="00AC690A">
        <w:t>,</w:t>
      </w:r>
    </w:p>
    <w:p w14:paraId="3850EEBB" w14:textId="3C4AFA20" w:rsidR="00AC690A" w:rsidRDefault="00AC690A" w:rsidP="008E514F">
      <w:r>
        <w:t xml:space="preserve">Es freut uns sehr, dass Sie sich </w:t>
      </w:r>
      <w:r w:rsidR="000462C2">
        <w:t xml:space="preserve">für eine Zusammenarbeit mit uns entschieden haben und wir </w:t>
      </w:r>
      <w:r w:rsidR="00B5038B">
        <w:t>Sie mit</w:t>
      </w:r>
      <w:r w:rsidR="000462C2">
        <w:t xml:space="preserve"> unsere</w:t>
      </w:r>
      <w:r w:rsidR="00B5038B">
        <w:t>m</w:t>
      </w:r>
      <w:r w:rsidR="000462C2">
        <w:t xml:space="preserve"> Planinator </w:t>
      </w:r>
      <w:r w:rsidR="00B5038B">
        <w:t>bekannt machen dürfen.</w:t>
      </w:r>
    </w:p>
    <w:p w14:paraId="496FA562" w14:textId="1B886BC7" w:rsidR="00845F65" w:rsidRDefault="0067034B" w:rsidP="008E514F">
      <w:r>
        <w:t>Der Planinator 3000 ist ein</w:t>
      </w:r>
      <w:r w:rsidR="00573221">
        <w:t xml:space="preserve"> Applikationstool zur Verwaltung von Budgets. </w:t>
      </w:r>
      <w:r w:rsidR="00820861">
        <w:t xml:space="preserve">Als solches entsprechen die Anforderungen und Restriktionen des Tools den buchhalterischen Anforderungen </w:t>
      </w:r>
      <w:r w:rsidR="005C2365">
        <w:t>dieser</w:t>
      </w:r>
      <w:r w:rsidR="00820861">
        <w:t xml:space="preserve"> Software. Des Weiteren </w:t>
      </w:r>
      <w:r w:rsidR="00732C7F">
        <w:t>bietet Ihnen der Planinator eine übersichtliche und leicht verständliche Oberfläche, um Sie bei ihrer täglichen Arbei</w:t>
      </w:r>
      <w:r w:rsidR="001618BF">
        <w:t>t zu unterstützen.</w:t>
      </w:r>
    </w:p>
    <w:p w14:paraId="6E627101" w14:textId="487B4BDA" w:rsidR="00AC690A" w:rsidRDefault="00AC690A" w:rsidP="008E514F">
      <w:r>
        <w:t xml:space="preserve">Bei Fragen melden Sie sich gerne unter </w:t>
      </w:r>
      <w:hyperlink r:id="rId13" w:history="1">
        <w:r w:rsidRPr="008579CD">
          <w:rPr>
            <w:rStyle w:val="Hyperlink"/>
          </w:rPr>
          <w:t>support@lahmmp.de</w:t>
        </w:r>
      </w:hyperlink>
      <w:r>
        <w:t xml:space="preserve"> oder bei Ihrem lokalen Administrator.</w:t>
      </w:r>
    </w:p>
    <w:p w14:paraId="565DFA91" w14:textId="51961585" w:rsidR="00AC690A" w:rsidRDefault="00AC690A" w:rsidP="008E514F">
      <w:r>
        <w:t>(Hinweis an die Dozenten: Diese Mailadresse existiert nur in der fiktiven Welt des Projektes. Bei Fragen melden Sie sich bitte über Teams beim Product Owner Adam Weinschenk.)</w:t>
      </w:r>
    </w:p>
    <w:p w14:paraId="7B08F454" w14:textId="77777777" w:rsidR="00AC690A" w:rsidRDefault="00AC690A" w:rsidP="008E514F"/>
    <w:p w14:paraId="35E90F80" w14:textId="3C8CA7AA" w:rsidR="00AC690A" w:rsidRDefault="00AC690A" w:rsidP="008E514F">
      <w:r>
        <w:t>Wir wünschen Ihnen viel Vergnügen mit unserer Software,</w:t>
      </w:r>
    </w:p>
    <w:p w14:paraId="7AACF736" w14:textId="44AECFF6" w:rsidR="00AC690A" w:rsidRDefault="00AC690A" w:rsidP="008E514F">
      <w:r>
        <w:t>Ihre Lahmmp GmbH</w:t>
      </w:r>
    </w:p>
    <w:p w14:paraId="4B955716" w14:textId="77777777" w:rsidR="00AC690A" w:rsidRDefault="00AC690A" w:rsidP="00AC690A"/>
    <w:p w14:paraId="5ADBC7CB" w14:textId="77777777" w:rsidR="00AC690A" w:rsidRDefault="00AC690A" w:rsidP="00AC690A"/>
    <w:p w14:paraId="4947C972" w14:textId="77777777" w:rsidR="00AC690A" w:rsidRDefault="00AC690A" w:rsidP="00AC690A"/>
    <w:p w14:paraId="79D69C2F" w14:textId="77777777" w:rsidR="00D55EE1" w:rsidRPr="00845F65" w:rsidRDefault="00D55EE1" w:rsidP="00845F65"/>
    <w:tbl>
      <w:tblPr>
        <w:tblStyle w:val="ProjectScopeTable"/>
        <w:tblpPr w:leftFromText="141" w:rightFromText="141" w:vertAnchor="text" w:horzAnchor="margin" w:tblpY="3169"/>
        <w:tblW w:w="0" w:type="auto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1F6C52" w14:paraId="5A7EF81F" w14:textId="77777777" w:rsidTr="001F6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5" w:type="dxa"/>
          </w:tcPr>
          <w:p w14:paraId="34A48E1D" w14:textId="77777777" w:rsidR="001F6C52" w:rsidRDefault="001F6C52" w:rsidP="001F6C52">
            <w:r>
              <w:t xml:space="preserve">Dokumenthistorie </w:t>
            </w:r>
          </w:p>
        </w:tc>
        <w:tc>
          <w:tcPr>
            <w:tcW w:w="3006" w:type="dxa"/>
          </w:tcPr>
          <w:p w14:paraId="27ECC2FB" w14:textId="77777777" w:rsidR="001F6C52" w:rsidRDefault="001F6C52" w:rsidP="001F6C52">
            <w:r>
              <w:t>Datum</w:t>
            </w:r>
          </w:p>
        </w:tc>
        <w:tc>
          <w:tcPr>
            <w:tcW w:w="3006" w:type="dxa"/>
          </w:tcPr>
          <w:p w14:paraId="4100E5DC" w14:textId="77777777" w:rsidR="001F6C52" w:rsidRDefault="001F6C52" w:rsidP="001F6C52">
            <w:r>
              <w:t xml:space="preserve">Organisation </w:t>
            </w:r>
          </w:p>
        </w:tc>
      </w:tr>
      <w:tr w:rsidR="001F6C52" w14:paraId="70CA8E7F" w14:textId="77777777" w:rsidTr="001F6C52">
        <w:tc>
          <w:tcPr>
            <w:tcW w:w="3005" w:type="dxa"/>
          </w:tcPr>
          <w:p w14:paraId="540196E0" w14:textId="77777777" w:rsidR="001F6C52" w:rsidRDefault="001F6C52" w:rsidP="001F6C52">
            <w:r>
              <w:t>Version 1.0</w:t>
            </w:r>
          </w:p>
        </w:tc>
        <w:tc>
          <w:tcPr>
            <w:tcW w:w="3006" w:type="dxa"/>
          </w:tcPr>
          <w:p w14:paraId="5C05F281" w14:textId="734224A1" w:rsidR="001F6C52" w:rsidRDefault="003F5822" w:rsidP="001F6C52">
            <w:r>
              <w:t>21</w:t>
            </w:r>
            <w:r w:rsidR="001F6C52">
              <w:t>.11.2021</w:t>
            </w:r>
          </w:p>
        </w:tc>
        <w:tc>
          <w:tcPr>
            <w:tcW w:w="3006" w:type="dxa"/>
          </w:tcPr>
          <w:p w14:paraId="6B35249D" w14:textId="77777777" w:rsidR="001F6C52" w:rsidRDefault="001F6C52" w:rsidP="001F6C52">
            <w:r>
              <w:t>Lammph AG</w:t>
            </w:r>
          </w:p>
        </w:tc>
      </w:tr>
    </w:tbl>
    <w:p w14:paraId="3D9D8212" w14:textId="01A8C663" w:rsidR="00635A41" w:rsidRDefault="00845F65" w:rsidP="0038254E">
      <w:r>
        <w:br w:type="page"/>
      </w:r>
    </w:p>
    <w:p w14:paraId="6B99B46E" w14:textId="4713E48C" w:rsidR="009C0471" w:rsidRDefault="009809AF" w:rsidP="002F60C9">
      <w:pPr>
        <w:pStyle w:val="Special2mitAuflistungImInhaltsverzeichnis"/>
      </w:pPr>
      <w:bookmarkStart w:id="2" w:name="_Toc89013086"/>
      <w:r>
        <w:lastRenderedPageBreak/>
        <w:t>Login</w:t>
      </w:r>
      <w:bookmarkEnd w:id="2"/>
    </w:p>
    <w:p w14:paraId="1C12FD9B" w14:textId="77777777" w:rsidR="00E56834" w:rsidRDefault="003A65E0" w:rsidP="0088129C">
      <w:pPr>
        <w:jc w:val="both"/>
      </w:pPr>
      <w:r>
        <w:t xml:space="preserve">Die Webseite </w:t>
      </w:r>
      <w:r w:rsidR="00972DF4">
        <w:t xml:space="preserve">ist </w:t>
      </w:r>
      <w:r w:rsidR="00200773">
        <w:t>über folgende Adresse zu</w:t>
      </w:r>
      <w:r w:rsidR="009779C7">
        <w:t xml:space="preserve"> erreichen:</w:t>
      </w:r>
      <w:r w:rsidR="00972DF4">
        <w:t xml:space="preserve"> </w:t>
      </w:r>
      <w:hyperlink r:id="rId14" w:history="1">
        <w:r w:rsidR="009779C7" w:rsidRPr="00751050">
          <w:rPr>
            <w:rStyle w:val="Hyperlink"/>
          </w:rPr>
          <w:t>http://localhost:8080/</w:t>
        </w:r>
      </w:hyperlink>
    </w:p>
    <w:p w14:paraId="6E536066" w14:textId="71872BC5" w:rsidR="009779C7" w:rsidRPr="00E56834" w:rsidRDefault="00A80B85" w:rsidP="0088129C">
      <w:pPr>
        <w:jc w:val="both"/>
      </w:pPr>
      <w:r>
        <w:rPr>
          <w:iCs/>
        </w:rPr>
        <w:t>Als erste Ansicht öffnet sich der Login-Screen</w:t>
      </w:r>
      <w:r w:rsidR="0088129C">
        <w:rPr>
          <w:iCs/>
        </w:rPr>
        <w:t xml:space="preserve">. </w:t>
      </w:r>
      <w:r w:rsidR="0088129C">
        <w:t xml:space="preserve">Für den Login benötigen Sie Ihre Login-Daten. Diese werden Ihnen von der Schwietzer-Administration zur Verfügung gestellt. </w:t>
      </w:r>
    </w:p>
    <w:p w14:paraId="42D67707" w14:textId="03E4ABC3" w:rsidR="00A302BF" w:rsidRDefault="00A302BF" w:rsidP="0088129C">
      <w:pPr>
        <w:jc w:val="both"/>
      </w:pPr>
      <w:r>
        <w:t>[</w:t>
      </w:r>
      <w:r w:rsidR="00537BAA">
        <w:t xml:space="preserve"> Für die Dozenten: Wir </w:t>
      </w:r>
      <w:r w:rsidR="006A2878">
        <w:t>stellen</w:t>
      </w:r>
      <w:r w:rsidR="00537BAA">
        <w:t xml:space="preserve"> Ihnen Daten zum Testen zur Verfügung. Die Logindaten hierfür sind: </w:t>
      </w:r>
    </w:p>
    <w:p w14:paraId="5DEBBD49" w14:textId="1E363EE5" w:rsidR="00AC760B" w:rsidRDefault="00911591" w:rsidP="004D5B53">
      <w:pPr>
        <w:pStyle w:val="Listenabsatz"/>
        <w:numPr>
          <w:ilvl w:val="0"/>
          <w:numId w:val="46"/>
        </w:numPr>
        <w:jc w:val="both"/>
      </w:pPr>
      <w:r>
        <w:t xml:space="preserve">Für den Admin: </w:t>
      </w:r>
      <w:r w:rsidR="00C71E95">
        <w:t>Username „admin“</w:t>
      </w:r>
      <w:r w:rsidR="00F04D2B">
        <w:t xml:space="preserve"> mit dem Passwort „Sonne“</w:t>
      </w:r>
      <w:r w:rsidR="00AC760B" w:rsidRPr="00AC760B">
        <w:t xml:space="preserve"> </w:t>
      </w:r>
    </w:p>
    <w:p w14:paraId="102B619A" w14:textId="2082CE03" w:rsidR="00AC760B" w:rsidRDefault="00911591" w:rsidP="004D5B53">
      <w:pPr>
        <w:pStyle w:val="Listenabsatz"/>
        <w:numPr>
          <w:ilvl w:val="0"/>
          <w:numId w:val="46"/>
        </w:numPr>
        <w:jc w:val="both"/>
      </w:pPr>
      <w:r>
        <w:t xml:space="preserve">Für den Owner: </w:t>
      </w:r>
      <w:r w:rsidR="00AC760B">
        <w:t>Username „owner“ mit dem Passwort „Sonne“</w:t>
      </w:r>
    </w:p>
    <w:p w14:paraId="37C98112" w14:textId="3680B9B7" w:rsidR="00AC760B" w:rsidRDefault="00911591" w:rsidP="004D5B53">
      <w:pPr>
        <w:pStyle w:val="Listenabsatz"/>
        <w:numPr>
          <w:ilvl w:val="0"/>
          <w:numId w:val="46"/>
        </w:numPr>
        <w:jc w:val="both"/>
      </w:pPr>
      <w:r>
        <w:t xml:space="preserve">Für das Management: </w:t>
      </w:r>
      <w:r w:rsidR="00AC760B">
        <w:t>Username „management“ mit dem Passwort „Sonne“</w:t>
      </w:r>
    </w:p>
    <w:p w14:paraId="6E2EAEB5" w14:textId="2A44A4E2" w:rsidR="00C71E95" w:rsidRDefault="00AC760B" w:rsidP="00AC760B">
      <w:pPr>
        <w:jc w:val="both"/>
      </w:pPr>
      <w:r>
        <w:t>]</w:t>
      </w:r>
    </w:p>
    <w:p w14:paraId="6D5FD0F9" w14:textId="77777777" w:rsidR="006A2878" w:rsidRDefault="006A2878" w:rsidP="00AC760B">
      <w:pPr>
        <w:jc w:val="both"/>
      </w:pPr>
    </w:p>
    <w:p w14:paraId="6BD91FD5" w14:textId="03A713E9" w:rsidR="00F31B1C" w:rsidRPr="00A80B85" w:rsidRDefault="00F31B1C" w:rsidP="0088129C">
      <w:pPr>
        <w:jc w:val="both"/>
        <w:rPr>
          <w:iCs/>
        </w:rPr>
      </w:pPr>
      <w:r w:rsidRPr="000A6C23">
        <w:rPr>
          <w:noProof/>
        </w:rPr>
        <w:drawing>
          <wp:inline distT="0" distB="0" distL="0" distR="0" wp14:anchorId="3BB389EB" wp14:editId="021B925D">
            <wp:extent cx="5732145" cy="3095625"/>
            <wp:effectExtent l="0" t="0" r="1905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2442" w14:textId="249A0963" w:rsidR="00471988" w:rsidRDefault="00471988" w:rsidP="00471988">
      <w:pPr>
        <w:jc w:val="both"/>
      </w:pPr>
      <w:r>
        <w:t xml:space="preserve">Nach dem Eintragen der Login-Daten können Sie sich über </w:t>
      </w:r>
      <w:r>
        <w:rPr>
          <w:i/>
        </w:rPr>
        <w:t>Sign In</w:t>
      </w:r>
      <w:r>
        <w:t xml:space="preserve"> einloggen. </w:t>
      </w:r>
      <w:r w:rsidR="00015949">
        <w:t>Nun</w:t>
      </w:r>
      <w:r>
        <w:t xml:space="preserve"> werden </w:t>
      </w:r>
      <w:r w:rsidR="00015949">
        <w:t>Sie</w:t>
      </w:r>
      <w:r>
        <w:t xml:space="preserve"> auf die Ansicht weitergeleitet, die Ihrer Rolle im System des Planinators3000 entspricht.</w:t>
      </w:r>
    </w:p>
    <w:p w14:paraId="53DF3B40" w14:textId="4738E53B" w:rsidR="000706FD" w:rsidRDefault="000706FD" w:rsidP="00471988">
      <w:pPr>
        <w:jc w:val="both"/>
      </w:pPr>
      <w:r>
        <w:t>Mögliche Rollen sind:</w:t>
      </w:r>
    </w:p>
    <w:p w14:paraId="73CFF405" w14:textId="2EC1668B" w:rsidR="000706FD" w:rsidRDefault="000706FD" w:rsidP="000706FD">
      <w:pPr>
        <w:pStyle w:val="Listenabsatz"/>
        <w:numPr>
          <w:ilvl w:val="0"/>
          <w:numId w:val="24"/>
        </w:numPr>
        <w:jc w:val="both"/>
      </w:pPr>
      <w:r>
        <w:t>OWNER</w:t>
      </w:r>
      <w:r w:rsidR="00FC043E">
        <w:t xml:space="preserve"> (Seite 6)</w:t>
      </w:r>
    </w:p>
    <w:p w14:paraId="7C63C4E5" w14:textId="3CB9C83C" w:rsidR="000706FD" w:rsidRDefault="000706FD" w:rsidP="000706FD">
      <w:pPr>
        <w:pStyle w:val="Listenabsatz"/>
        <w:numPr>
          <w:ilvl w:val="0"/>
          <w:numId w:val="24"/>
        </w:numPr>
        <w:jc w:val="both"/>
      </w:pPr>
      <w:r>
        <w:t>MANAGEMENT</w:t>
      </w:r>
      <w:r w:rsidR="00FC043E">
        <w:t xml:space="preserve"> (Seite 12)</w:t>
      </w:r>
    </w:p>
    <w:p w14:paraId="1B873FD9" w14:textId="386152AC" w:rsidR="000706FD" w:rsidRPr="00471988" w:rsidRDefault="000706FD" w:rsidP="000706FD">
      <w:pPr>
        <w:pStyle w:val="Listenabsatz"/>
        <w:numPr>
          <w:ilvl w:val="0"/>
          <w:numId w:val="24"/>
        </w:numPr>
        <w:jc w:val="both"/>
      </w:pPr>
      <w:r>
        <w:t>ADMINISTRATOR</w:t>
      </w:r>
      <w:r w:rsidR="00FC043E">
        <w:t xml:space="preserve"> (Seite 16)</w:t>
      </w:r>
    </w:p>
    <w:p w14:paraId="0D7FB891" w14:textId="77777777" w:rsidR="007A2E62" w:rsidRDefault="007A2E62">
      <w:pPr>
        <w:rPr>
          <w:rFonts w:asciiTheme="majorHAnsi" w:hAnsiTheme="majorHAnsi"/>
          <w:b/>
          <w:bCs/>
          <w:color w:val="1F4E79" w:themeColor="accent1" w:themeShade="80"/>
          <w:sz w:val="28"/>
          <w:highlight w:val="lightGray"/>
        </w:rPr>
      </w:pPr>
      <w:r>
        <w:rPr>
          <w:highlight w:val="lightGray"/>
        </w:rPr>
        <w:br w:type="page"/>
      </w:r>
    </w:p>
    <w:p w14:paraId="58649150" w14:textId="71F9D1BF" w:rsidR="007C5D12" w:rsidRDefault="00337071" w:rsidP="007A2E62">
      <w:pPr>
        <w:pStyle w:val="Special2mitAuflistungImInhaltsverzeichnis"/>
      </w:pPr>
      <w:bookmarkStart w:id="3" w:name="_Toc89013087"/>
      <w:r>
        <w:lastRenderedPageBreak/>
        <w:t xml:space="preserve">Ansicht: </w:t>
      </w:r>
      <w:r w:rsidR="009809AF">
        <w:t>Owner</w:t>
      </w:r>
      <w:bookmarkEnd w:id="3"/>
    </w:p>
    <w:p w14:paraId="3C893D7B" w14:textId="4C6D76BE" w:rsidR="00D86D0E" w:rsidRDefault="00D86D0E" w:rsidP="00D86D0E">
      <w:r>
        <w:t xml:space="preserve">Sollte ihre Benutzerrolle </w:t>
      </w:r>
      <w:r>
        <w:rPr>
          <w:i/>
        </w:rPr>
        <w:t>Owner</w:t>
      </w:r>
      <w:r>
        <w:t xml:space="preserve"> sein, gelangen Sie nach dem Login auf folgende Ansicht: </w:t>
      </w:r>
    </w:p>
    <w:p w14:paraId="2E91BBA9" w14:textId="648A7D63" w:rsidR="00D86D0E" w:rsidRDefault="00CE4365" w:rsidP="00D86D0E"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771FA98C" wp14:editId="302DD466">
                <wp:simplePos x="0" y="0"/>
                <wp:positionH relativeFrom="column">
                  <wp:posOffset>1141779</wp:posOffset>
                </wp:positionH>
                <wp:positionV relativeFrom="paragraph">
                  <wp:posOffset>624205</wp:posOffset>
                </wp:positionV>
                <wp:extent cx="143510" cy="151130"/>
                <wp:effectExtent l="0" t="0" r="8890" b="1270"/>
                <wp:wrapNone/>
                <wp:docPr id="55" name="Ellips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997F1D" w14:textId="77777777" w:rsidR="00EE3341" w:rsidRPr="00F42754" w:rsidRDefault="00EE3341" w:rsidP="00EE3341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1FA98C" id="Ellipse 55" o:spid="_x0000_s1031" style="position:absolute;margin-left:89.9pt;margin-top:49.15pt;width:11.3pt;height:11.9pt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39997F1D" w14:textId="77777777" w:rsidR="00EE3341" w:rsidRPr="00F42754" w:rsidRDefault="00EE3341" w:rsidP="00EE3341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5010C5">
        <w:rPr>
          <w:noProof/>
        </w:rPr>
        <mc:AlternateContent>
          <mc:Choice Requires="wps">
            <w:drawing>
              <wp:anchor distT="0" distB="0" distL="114300" distR="114300" simplePos="0" relativeHeight="251658273" behindDoc="0" locked="0" layoutInCell="1" allowOverlap="1" wp14:anchorId="5541A91A" wp14:editId="723FCD37">
                <wp:simplePos x="0" y="0"/>
                <wp:positionH relativeFrom="column">
                  <wp:posOffset>1139190</wp:posOffset>
                </wp:positionH>
                <wp:positionV relativeFrom="paragraph">
                  <wp:posOffset>968169</wp:posOffset>
                </wp:positionV>
                <wp:extent cx="144000" cy="151200"/>
                <wp:effectExtent l="0" t="0" r="8890" b="1270"/>
                <wp:wrapNone/>
                <wp:docPr id="60" name="Ellips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152244" w14:textId="0A32F44E" w:rsidR="005010C5" w:rsidRPr="00F42754" w:rsidRDefault="005010C5" w:rsidP="005010C5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41A91A" id="Ellipse 60" o:spid="_x0000_s1032" style="position:absolute;margin-left:89.7pt;margin-top:76.25pt;width:11.35pt;height:11.9pt;z-index:25165827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" fillcolor="#8f1709 [1609]" stroked="f" strokeweight="1pt">
                <v:stroke joinstyle="miter"/>
                <v:textbox inset="0,0,0,0">
                  <w:txbxContent>
                    <w:p w14:paraId="2F152244" w14:textId="0A32F44E" w:rsidR="005010C5" w:rsidRPr="00F42754" w:rsidRDefault="005010C5" w:rsidP="005010C5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5010C5"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56FCF539" wp14:editId="739F6FBA">
                <wp:simplePos x="0" y="0"/>
                <wp:positionH relativeFrom="column">
                  <wp:posOffset>1139587</wp:posOffset>
                </wp:positionH>
                <wp:positionV relativeFrom="paragraph">
                  <wp:posOffset>799407</wp:posOffset>
                </wp:positionV>
                <wp:extent cx="144000" cy="151200"/>
                <wp:effectExtent l="0" t="0" r="8890" b="1270"/>
                <wp:wrapNone/>
                <wp:docPr id="59" name="Ellips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35FEDC" w14:textId="274FD420" w:rsidR="005010C5" w:rsidRPr="00F42754" w:rsidRDefault="005010C5" w:rsidP="005010C5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FCF539" id="Ellipse 59" o:spid="_x0000_s1033" style="position:absolute;margin-left:89.75pt;margin-top:62.95pt;width:11.35pt;height:11.9pt;z-index:2516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" fillcolor="#8f1709 [1609]" stroked="f" strokeweight="1pt">
                <v:stroke joinstyle="miter"/>
                <v:textbox inset="0,0,0,0">
                  <w:txbxContent>
                    <w:p w14:paraId="5735FEDC" w14:textId="274FD420" w:rsidR="005010C5" w:rsidRPr="00F42754" w:rsidRDefault="005010C5" w:rsidP="005010C5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EE3341"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3940BF7E" wp14:editId="47CC3D54">
                <wp:simplePos x="0" y="0"/>
                <wp:positionH relativeFrom="column">
                  <wp:posOffset>722872</wp:posOffset>
                </wp:positionH>
                <wp:positionV relativeFrom="paragraph">
                  <wp:posOffset>418847</wp:posOffset>
                </wp:positionV>
                <wp:extent cx="144000" cy="151200"/>
                <wp:effectExtent l="0" t="0" r="8890" b="1270"/>
                <wp:wrapNone/>
                <wp:docPr id="58" name="El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3F6561" w14:textId="082DBFAE" w:rsidR="00EE3341" w:rsidRPr="00F42754" w:rsidRDefault="00EE3341" w:rsidP="00EE3341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40BF7E" id="Ellipse 58" o:spid="_x0000_s1034" style="position:absolute;margin-left:56.9pt;margin-top:33pt;width:11.35pt;height:11.9pt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" fillcolor="#8f1709 [1609]" stroked="f" strokeweight="1pt">
                <v:stroke joinstyle="miter"/>
                <v:textbox inset="0,0,0,0">
                  <w:txbxContent>
                    <w:p w14:paraId="733F6561" w14:textId="082DBFAE" w:rsidR="00EE3341" w:rsidRPr="00F42754" w:rsidRDefault="00EE3341" w:rsidP="00EE3341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EE3341"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7670D21E" wp14:editId="251E5FC5">
                <wp:simplePos x="0" y="0"/>
                <wp:positionH relativeFrom="column">
                  <wp:posOffset>5637588</wp:posOffset>
                </wp:positionH>
                <wp:positionV relativeFrom="paragraph">
                  <wp:posOffset>75286</wp:posOffset>
                </wp:positionV>
                <wp:extent cx="144000" cy="151200"/>
                <wp:effectExtent l="0" t="0" r="8890" b="1270"/>
                <wp:wrapNone/>
                <wp:docPr id="57" name="Ellips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D3A5BF" w14:textId="1DE99542" w:rsidR="00EE3341" w:rsidRPr="00F42754" w:rsidRDefault="00EE3341" w:rsidP="00EE3341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70D21E" id="Ellipse 57" o:spid="_x0000_s1035" style="position:absolute;margin-left:443.9pt;margin-top:5.95pt;width:11.35pt;height:11.9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" fillcolor="#8f1709 [1609]" stroked="f" strokeweight="1pt">
                <v:stroke joinstyle="miter"/>
                <v:textbox inset="0,0,0,0">
                  <w:txbxContent>
                    <w:p w14:paraId="22D3A5BF" w14:textId="1DE99542" w:rsidR="00EE3341" w:rsidRPr="00F42754" w:rsidRDefault="00EE3341" w:rsidP="00EE3341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EE3341"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57599AE" wp14:editId="06BAA58C">
                <wp:simplePos x="0" y="0"/>
                <wp:positionH relativeFrom="column">
                  <wp:posOffset>5224780</wp:posOffset>
                </wp:positionH>
                <wp:positionV relativeFrom="paragraph">
                  <wp:posOffset>37036</wp:posOffset>
                </wp:positionV>
                <wp:extent cx="144000" cy="151200"/>
                <wp:effectExtent l="0" t="0" r="8890" b="1270"/>
                <wp:wrapNone/>
                <wp:docPr id="56" name="Ellips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0B5036" w14:textId="0A042FEE" w:rsidR="00EE3341" w:rsidRPr="00F42754" w:rsidRDefault="00EE3341" w:rsidP="00EE3341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7599AE" id="Ellipse 56" o:spid="_x0000_s1036" style="position:absolute;margin-left:411.4pt;margin-top:2.9pt;width:11.35pt;height:11.9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" fillcolor="#8f1709 [1609]" stroked="f" strokeweight="1pt">
                <v:stroke joinstyle="miter"/>
                <v:textbox inset="0,0,0,0">
                  <w:txbxContent>
                    <w:p w14:paraId="490B5036" w14:textId="0A042FEE" w:rsidR="00EE3341" w:rsidRPr="00F42754" w:rsidRDefault="00EE3341" w:rsidP="00EE3341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 xml:space="preserve">1 </w:t>
                      </w:r>
                    </w:p>
                  </w:txbxContent>
                </v:textbox>
              </v:oval>
            </w:pict>
          </mc:Fallback>
        </mc:AlternateContent>
      </w:r>
      <w:r w:rsidR="00D86D0E" w:rsidRPr="009569FB">
        <w:rPr>
          <w:noProof/>
        </w:rPr>
        <w:drawing>
          <wp:inline distT="0" distB="0" distL="0" distR="0" wp14:anchorId="7C158DCF" wp14:editId="449163AB">
            <wp:extent cx="5732145" cy="2490663"/>
            <wp:effectExtent l="19050" t="19050" r="20955" b="2413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066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CD62F" w14:textId="77777777" w:rsidR="00BF3C48" w:rsidRDefault="00BF3C48" w:rsidP="00D86D0E"/>
    <w:p w14:paraId="27D91E09" w14:textId="75EA506D" w:rsidR="00D86D0E" w:rsidRDefault="00D86D0E" w:rsidP="00D86D0E">
      <w:r>
        <w:t xml:space="preserve">Die komplette Benutzeransicht entspricht einem einheitlichen Konzept. Dieses besteht aus einigen wichtigen Elementen, </w:t>
      </w:r>
      <w:r w:rsidR="00CA4B91">
        <w:t>die</w:t>
      </w:r>
      <w:r>
        <w:t xml:space="preserve"> im Folgenden aufgelistet werden:</w:t>
      </w:r>
    </w:p>
    <w:p w14:paraId="4F61F85D" w14:textId="35E59872" w:rsidR="00D86D0E" w:rsidRDefault="00D86D0E" w:rsidP="00D86D0E">
      <w:pPr>
        <w:pStyle w:val="Listenabsatz"/>
        <w:numPr>
          <w:ilvl w:val="0"/>
          <w:numId w:val="25"/>
        </w:numPr>
      </w:pPr>
      <w:r>
        <w:t xml:space="preserve">In der Kopfzeile erscheint oben </w:t>
      </w:r>
      <w:r w:rsidR="002862A2">
        <w:t>rechts</w:t>
      </w:r>
      <w:r>
        <w:t xml:space="preserve"> Ihr Benutzername.</w:t>
      </w:r>
    </w:p>
    <w:p w14:paraId="7C81F15B" w14:textId="77777777" w:rsidR="00D86D0E" w:rsidRDefault="00D86D0E" w:rsidP="00D86D0E">
      <w:pPr>
        <w:pStyle w:val="Listenabsatz"/>
        <w:numPr>
          <w:ilvl w:val="0"/>
          <w:numId w:val="25"/>
        </w:numPr>
      </w:pPr>
      <w:r>
        <w:t xml:space="preserve">Rechts neben dem Benutzernamen können Sie sich über den Button </w:t>
      </w:r>
      <w:r>
        <w:rPr>
          <w:i/>
        </w:rPr>
        <w:t xml:space="preserve">Abmelden </w:t>
      </w:r>
      <w:r>
        <w:t>aus dem Programm ausloggen</w:t>
      </w:r>
    </w:p>
    <w:p w14:paraId="20152DA4" w14:textId="77777777" w:rsidR="00D86D0E" w:rsidRDefault="00D86D0E" w:rsidP="00D86D0E">
      <w:pPr>
        <w:pStyle w:val="Listenabsatz"/>
        <w:numPr>
          <w:ilvl w:val="0"/>
          <w:numId w:val="25"/>
        </w:numPr>
      </w:pPr>
      <w:r>
        <w:t>Auf der linken Seite ist die Navigation. Sollten Sie einen Tooltip im Programm benötigen, können Sie sich vordefinierte Hilfestellungen über das Fragezeichen zur jeweiligen (in der Navigations-Bar ausgewählten) Ansicht anzeigen lassen. Durch das Auswählen der verschiedenen Ansichten können Sie zwischen den Ansichten navigieren.</w:t>
      </w:r>
    </w:p>
    <w:p w14:paraId="6784B089" w14:textId="2C372370" w:rsidR="00D86D0E" w:rsidRDefault="00D86D0E" w:rsidP="00D86D0E">
      <w:pPr>
        <w:pStyle w:val="Listenabsatz"/>
        <w:numPr>
          <w:ilvl w:val="0"/>
          <w:numId w:val="25"/>
        </w:numPr>
      </w:pPr>
      <w:r>
        <w:t xml:space="preserve">Die Ansicht </w:t>
      </w:r>
      <w:r w:rsidR="00706CF6">
        <w:rPr>
          <w:i/>
        </w:rPr>
        <w:t>Budget-Übersich</w:t>
      </w:r>
      <w:r w:rsidR="00225AF5">
        <w:rPr>
          <w:i/>
        </w:rPr>
        <w:t>t</w:t>
      </w:r>
      <w:r>
        <w:t xml:space="preserve"> wird beim </w:t>
      </w:r>
      <w:r w:rsidR="00844180">
        <w:t>Einloggen</w:t>
      </w:r>
      <w:r>
        <w:t xml:space="preserve"> automatisch geöffnet. </w:t>
      </w:r>
    </w:p>
    <w:p w14:paraId="68756E4E" w14:textId="701384CA" w:rsidR="00D86D0E" w:rsidRDefault="00D86D0E" w:rsidP="00D86D0E">
      <w:pPr>
        <w:pStyle w:val="Listenabsatz"/>
        <w:numPr>
          <w:ilvl w:val="0"/>
          <w:numId w:val="25"/>
        </w:numPr>
      </w:pPr>
      <w:r>
        <w:t xml:space="preserve">In der Ansicht </w:t>
      </w:r>
      <w:r w:rsidR="00706CF6">
        <w:rPr>
          <w:i/>
        </w:rPr>
        <w:t>Kosten-Übersicht</w:t>
      </w:r>
      <w:r>
        <w:rPr>
          <w:i/>
        </w:rPr>
        <w:t xml:space="preserve"> </w:t>
      </w:r>
      <w:r w:rsidR="001A12CD">
        <w:t xml:space="preserve">werden Ihnen alle Kosten </w:t>
      </w:r>
      <w:r w:rsidR="00176ADC">
        <w:t xml:space="preserve">aufgelistet (bei Bedarf auch nach Budgets gefiltert). </w:t>
      </w:r>
      <w:r w:rsidR="00A43901">
        <w:t>Außerdem können Sie hier neue Kosten anlegen bzw. Korrekturbuchungen zu Kostenpunkten vornehmen.</w:t>
      </w:r>
    </w:p>
    <w:p w14:paraId="7DBAA8EB" w14:textId="593AA713" w:rsidR="00706CF6" w:rsidRDefault="00706CF6" w:rsidP="00D86D0E">
      <w:pPr>
        <w:pStyle w:val="Listenabsatz"/>
        <w:numPr>
          <w:ilvl w:val="0"/>
          <w:numId w:val="25"/>
        </w:numPr>
      </w:pPr>
      <w:r>
        <w:t xml:space="preserve">In der Ansicht </w:t>
      </w:r>
      <w:r>
        <w:rPr>
          <w:i/>
        </w:rPr>
        <w:t>Forecast</w:t>
      </w:r>
      <w:r w:rsidR="0044632E">
        <w:rPr>
          <w:i/>
        </w:rPr>
        <w:t xml:space="preserve"> </w:t>
      </w:r>
      <w:r w:rsidR="0044632E">
        <w:t>sehen Sie Ihre Budgets und die Forecasts zu den Budgets</w:t>
      </w:r>
      <w:r w:rsidR="00744182">
        <w:t xml:space="preserve">. Außerdem können Sie hier neue Forecast-Werte anlegen bzw. </w:t>
      </w:r>
      <w:r w:rsidR="001A12CD">
        <w:t>Korrekturbuchungen zu Forecasts vornehmen.</w:t>
      </w:r>
    </w:p>
    <w:p w14:paraId="63B5867A" w14:textId="77777777" w:rsidR="00225AF5" w:rsidRDefault="00225AF5" w:rsidP="00225AF5"/>
    <w:p w14:paraId="3F5CC0A8" w14:textId="7854DCEF" w:rsidR="00225AF5" w:rsidRDefault="003961CC" w:rsidP="003961CC">
      <w:pPr>
        <w:pStyle w:val="Special21"/>
        <w:numPr>
          <w:ilvl w:val="1"/>
          <w:numId w:val="6"/>
        </w:numPr>
      </w:pPr>
      <w:bookmarkStart w:id="4" w:name="_Toc89013088"/>
      <w:r>
        <w:lastRenderedPageBreak/>
        <w:t>Budget-Übersicht</w:t>
      </w:r>
      <w:bookmarkEnd w:id="4"/>
    </w:p>
    <w:p w14:paraId="4E16F9C9" w14:textId="7DD4EAA3" w:rsidR="003D0574" w:rsidRDefault="008B224C" w:rsidP="003D0574">
      <w:r>
        <w:rPr>
          <w:noProof/>
        </w:rPr>
        <mc:AlternateContent>
          <mc:Choice Requires="wps">
            <w:drawing>
              <wp:anchor distT="0" distB="0" distL="114300" distR="114300" simplePos="0" relativeHeight="251658281" behindDoc="0" locked="0" layoutInCell="1" allowOverlap="1" wp14:anchorId="33576B0A" wp14:editId="176AA37D">
                <wp:simplePos x="0" y="0"/>
                <wp:positionH relativeFrom="column">
                  <wp:posOffset>4845489</wp:posOffset>
                </wp:positionH>
                <wp:positionV relativeFrom="paragraph">
                  <wp:posOffset>1626626</wp:posOffset>
                </wp:positionV>
                <wp:extent cx="144000" cy="151200"/>
                <wp:effectExtent l="0" t="0" r="8890" b="1270"/>
                <wp:wrapNone/>
                <wp:docPr id="30" name="El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87DCF" w14:textId="2C0B71BA" w:rsidR="008B224C" w:rsidRPr="00F42754" w:rsidRDefault="008B224C" w:rsidP="008B224C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576B0A" id="Ellipse 30" o:spid="_x0000_s1037" style="position:absolute;margin-left:381.55pt;margin-top:128.1pt;width:11.35pt;height:11.9pt;z-index:25165828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" fillcolor="#8f1709 [1609]" stroked="f" strokeweight="1pt">
                <v:stroke joinstyle="miter"/>
                <v:textbox inset="0,0,0,0">
                  <w:txbxContent>
                    <w:p w14:paraId="04587DCF" w14:textId="2C0B71BA" w:rsidR="008B224C" w:rsidRPr="00F42754" w:rsidRDefault="008B224C" w:rsidP="008B224C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2" behindDoc="0" locked="0" layoutInCell="1" allowOverlap="1" wp14:anchorId="266714FA" wp14:editId="76D65372">
                <wp:simplePos x="0" y="0"/>
                <wp:positionH relativeFrom="column">
                  <wp:posOffset>5233914</wp:posOffset>
                </wp:positionH>
                <wp:positionV relativeFrom="paragraph">
                  <wp:posOffset>1619299</wp:posOffset>
                </wp:positionV>
                <wp:extent cx="144000" cy="151200"/>
                <wp:effectExtent l="0" t="0" r="8890" b="1270"/>
                <wp:wrapNone/>
                <wp:docPr id="31" name="El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82A3D" w14:textId="35975D69" w:rsidR="008B224C" w:rsidRPr="00F42754" w:rsidRDefault="008B224C" w:rsidP="008B224C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6714FA" id="Ellipse 31" o:spid="_x0000_s1038" style="position:absolute;margin-left:412.1pt;margin-top:127.5pt;width:11.35pt;height:11.9pt;z-index:25165828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" fillcolor="#8f1709 [1609]" stroked="f" strokeweight="1pt">
                <v:stroke joinstyle="miter"/>
                <v:textbox inset="0,0,0,0">
                  <w:txbxContent>
                    <w:p w14:paraId="61C82A3D" w14:textId="35975D69" w:rsidR="008B224C" w:rsidRPr="00F42754" w:rsidRDefault="008B224C" w:rsidP="008B224C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0" behindDoc="0" locked="0" layoutInCell="1" allowOverlap="1" wp14:anchorId="3A623B69" wp14:editId="620A858E">
                <wp:simplePos x="0" y="0"/>
                <wp:positionH relativeFrom="column">
                  <wp:posOffset>3351335</wp:posOffset>
                </wp:positionH>
                <wp:positionV relativeFrom="paragraph">
                  <wp:posOffset>703580</wp:posOffset>
                </wp:positionV>
                <wp:extent cx="144000" cy="151200"/>
                <wp:effectExtent l="0" t="0" r="8890" b="1270"/>
                <wp:wrapNone/>
                <wp:docPr id="21" name="El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AC7B3" w14:textId="5F254E48" w:rsidR="008B224C" w:rsidRPr="00F42754" w:rsidRDefault="008B224C" w:rsidP="008B224C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623B69" id="Ellipse 21" o:spid="_x0000_s1039" style="position:absolute;margin-left:263.9pt;margin-top:55.4pt;width:11.35pt;height:11.9pt;z-index:251658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2FDAC7B3" w14:textId="5F254E48" w:rsidR="008B224C" w:rsidRPr="00F42754" w:rsidRDefault="008B224C" w:rsidP="008B224C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F3C48" w:rsidRPr="00BF3C48">
        <w:rPr>
          <w:noProof/>
        </w:rPr>
        <w:drawing>
          <wp:inline distT="0" distB="0" distL="0" distR="0" wp14:anchorId="7F656966" wp14:editId="4110FFE0">
            <wp:extent cx="5732145" cy="2490470"/>
            <wp:effectExtent l="19050" t="19050" r="20955" b="2413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04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1049EC" w14:textId="78D66789" w:rsidR="00BF3C48" w:rsidRDefault="00BF3C48" w:rsidP="003D0574">
      <w:r>
        <w:t>In der Budget</w:t>
      </w:r>
      <w:r w:rsidR="008B224C">
        <w:t>-Übersicht werden Ihnen alle Budgets übersichtlich angezeigt, die Ihnen als Owner zugewiesen sind.</w:t>
      </w:r>
    </w:p>
    <w:p w14:paraId="1EA5F537" w14:textId="1C71DCC5" w:rsidR="00693080" w:rsidRDefault="00B710F8" w:rsidP="003D0574">
      <w:r>
        <w:t>Diese Ansicht bietet folgende Funktionen:</w:t>
      </w:r>
    </w:p>
    <w:p w14:paraId="4A1F60F7" w14:textId="092F72DD" w:rsidR="00B710F8" w:rsidRDefault="00B710F8" w:rsidP="00B710F8">
      <w:pPr>
        <w:pStyle w:val="Listenabsatz"/>
        <w:numPr>
          <w:ilvl w:val="0"/>
          <w:numId w:val="30"/>
        </w:numPr>
      </w:pPr>
      <w:r>
        <w:t>Sie können nach einem Budget suchen, indem Sie nach der Budget-ID des Budgets filtern</w:t>
      </w:r>
      <w:r w:rsidR="00715744">
        <w:t xml:space="preserve"> und anschließend auf </w:t>
      </w:r>
      <w:r w:rsidR="00715744">
        <w:rPr>
          <w:i/>
        </w:rPr>
        <w:t>Aktualisieren</w:t>
      </w:r>
      <w:r w:rsidR="00715744">
        <w:t xml:space="preserve"> drücken.</w:t>
      </w:r>
      <w:r w:rsidR="00715744">
        <w:br/>
        <w:t>(Wenn Sie nach der 0 filtern, wird Ihnen wieder die komplette Übersicht angezeigt)</w:t>
      </w:r>
    </w:p>
    <w:p w14:paraId="3B941A57" w14:textId="586F162A" w:rsidR="004311F4" w:rsidRDefault="004311F4" w:rsidP="004311F4">
      <w:pPr>
        <w:pStyle w:val="Listenabsatz"/>
        <w:numPr>
          <w:ilvl w:val="0"/>
          <w:numId w:val="30"/>
        </w:numPr>
      </w:pPr>
      <w:r>
        <w:t xml:space="preserve">Sie können über den Button </w:t>
      </w:r>
      <w:r>
        <w:rPr>
          <w:i/>
        </w:rPr>
        <w:t>Kosten</w:t>
      </w:r>
      <w:r>
        <w:t xml:space="preserve"> zu der Kosten-</w:t>
      </w:r>
      <w:r w:rsidR="00B0749C">
        <w:t>Ü</w:t>
      </w:r>
      <w:r>
        <w:t>bersicht springen.</w:t>
      </w:r>
    </w:p>
    <w:p w14:paraId="76FE489A" w14:textId="54ACFFB4" w:rsidR="004311F4" w:rsidRPr="003D0574" w:rsidRDefault="004311F4" w:rsidP="004311F4">
      <w:pPr>
        <w:pStyle w:val="Listenabsatz"/>
        <w:numPr>
          <w:ilvl w:val="0"/>
          <w:numId w:val="30"/>
        </w:numPr>
      </w:pPr>
      <w:r>
        <w:t xml:space="preserve">Sie können über den Button </w:t>
      </w:r>
      <w:r>
        <w:rPr>
          <w:i/>
        </w:rPr>
        <w:t>Forecast</w:t>
      </w:r>
      <w:r w:rsidR="00B0749C">
        <w:rPr>
          <w:i/>
        </w:rPr>
        <w:t xml:space="preserve"> </w:t>
      </w:r>
      <w:r w:rsidR="00B0749C">
        <w:t>zur Forecast-Ansicht springen.</w:t>
      </w:r>
    </w:p>
    <w:p w14:paraId="469C9130" w14:textId="119CF338" w:rsidR="003961CC" w:rsidRDefault="003961CC" w:rsidP="003961CC">
      <w:pPr>
        <w:pStyle w:val="Special21"/>
        <w:numPr>
          <w:ilvl w:val="1"/>
          <w:numId w:val="6"/>
        </w:numPr>
      </w:pPr>
      <w:bookmarkStart w:id="5" w:name="_Toc89013089"/>
      <w:r>
        <w:t>Kosten-Übersicht</w:t>
      </w:r>
      <w:bookmarkEnd w:id="5"/>
    </w:p>
    <w:p w14:paraId="7F7AB247" w14:textId="195CC357" w:rsidR="003961CC" w:rsidRDefault="007B38B9" w:rsidP="003961CC">
      <w:pPr>
        <w:ind w:left="1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85" behindDoc="0" locked="0" layoutInCell="1" allowOverlap="1" wp14:anchorId="16BEABD6" wp14:editId="32DE8AA8">
                <wp:simplePos x="0" y="0"/>
                <wp:positionH relativeFrom="column">
                  <wp:posOffset>5531338</wp:posOffset>
                </wp:positionH>
                <wp:positionV relativeFrom="paragraph">
                  <wp:posOffset>2046263</wp:posOffset>
                </wp:positionV>
                <wp:extent cx="144000" cy="151200"/>
                <wp:effectExtent l="0" t="0" r="8890" b="1270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1F57C6" w14:textId="027151CB" w:rsidR="007B38B9" w:rsidRPr="00F42754" w:rsidRDefault="007B38B9" w:rsidP="007B38B9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EABD6" id="Ellipse 37" o:spid="_x0000_s1040" style="position:absolute;left:0;text-align:left;margin-left:435.55pt;margin-top:161.1pt;width:11.35pt;height:11.9pt;z-index:25165828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371F57C6" w14:textId="027151CB" w:rsidR="007B38B9" w:rsidRPr="00F42754" w:rsidRDefault="007B38B9" w:rsidP="007B38B9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4" behindDoc="0" locked="0" layoutInCell="1" allowOverlap="1" wp14:anchorId="2E26A75F" wp14:editId="18BC5342">
                <wp:simplePos x="0" y="0"/>
                <wp:positionH relativeFrom="column">
                  <wp:posOffset>5522546</wp:posOffset>
                </wp:positionH>
                <wp:positionV relativeFrom="paragraph">
                  <wp:posOffset>1729740</wp:posOffset>
                </wp:positionV>
                <wp:extent cx="144000" cy="151200"/>
                <wp:effectExtent l="0" t="0" r="8890" b="1270"/>
                <wp:wrapNone/>
                <wp:docPr id="36" name="El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892F4E" w14:textId="311A6035" w:rsidR="007B38B9" w:rsidRPr="00F42754" w:rsidRDefault="007B38B9" w:rsidP="007B38B9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26A75F" id="Ellipse 36" o:spid="_x0000_s1041" style="position:absolute;left:0;text-align:left;margin-left:434.85pt;margin-top:136.2pt;width:11.35pt;height:11.9pt;z-index:2516582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0F892F4E" w14:textId="311A6035" w:rsidR="007B38B9" w:rsidRPr="00F42754" w:rsidRDefault="007B38B9" w:rsidP="007B38B9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3" behindDoc="0" locked="0" layoutInCell="1" allowOverlap="1" wp14:anchorId="1B7F35F0" wp14:editId="5CCFD467">
                <wp:simplePos x="0" y="0"/>
                <wp:positionH relativeFrom="column">
                  <wp:posOffset>3421184</wp:posOffset>
                </wp:positionH>
                <wp:positionV relativeFrom="paragraph">
                  <wp:posOffset>701040</wp:posOffset>
                </wp:positionV>
                <wp:extent cx="144000" cy="151200"/>
                <wp:effectExtent l="0" t="0" r="8890" b="1270"/>
                <wp:wrapNone/>
                <wp:docPr id="34" name="El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E6CA3" w14:textId="77777777" w:rsidR="007B38B9" w:rsidRPr="00F42754" w:rsidRDefault="007B38B9" w:rsidP="007B38B9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7F35F0" id="Ellipse 34" o:spid="_x0000_s1042" style="position:absolute;left:0;text-align:left;margin-left:269.4pt;margin-top:55.2pt;width:11.35pt;height:11.9pt;z-index:2516582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75DE6CA3" w14:textId="77777777" w:rsidR="007B38B9" w:rsidRPr="00F42754" w:rsidRDefault="007B38B9" w:rsidP="007B38B9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F44FE7" w:rsidRPr="00F44FE7">
        <w:rPr>
          <w:noProof/>
        </w:rPr>
        <w:drawing>
          <wp:inline distT="0" distB="0" distL="0" distR="0" wp14:anchorId="2AA67586" wp14:editId="626EE855">
            <wp:extent cx="5732145" cy="2860040"/>
            <wp:effectExtent l="19050" t="19050" r="20955" b="1651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00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3C0FD" w14:textId="6CD997C5" w:rsidR="00150C06" w:rsidRDefault="00150C06" w:rsidP="003961CC">
      <w:pPr>
        <w:ind w:left="113"/>
      </w:pPr>
      <w:r>
        <w:t>In der Kosten-Übersicht werden Ihnen alle Kosten zu allen Ihren Budgets angezeigt.</w:t>
      </w:r>
      <w:r w:rsidR="004C0FB5">
        <w:t xml:space="preserve"> Hier können Sie auch neue Kosten hinzufügen.</w:t>
      </w:r>
    </w:p>
    <w:p w14:paraId="0D9ED80A" w14:textId="24DC1778" w:rsidR="004C0FB5" w:rsidRDefault="004C0FB5" w:rsidP="003961CC">
      <w:pPr>
        <w:ind w:left="113"/>
      </w:pPr>
      <w:r>
        <w:lastRenderedPageBreak/>
        <w:t>Diese Ansicht bietet folgende Funktionen:</w:t>
      </w:r>
    </w:p>
    <w:p w14:paraId="610F7CDD" w14:textId="719ADDDD" w:rsidR="00825AA7" w:rsidRDefault="00825AA7" w:rsidP="00825AA7">
      <w:pPr>
        <w:pStyle w:val="Listenabsatz"/>
        <w:numPr>
          <w:ilvl w:val="0"/>
          <w:numId w:val="31"/>
        </w:numPr>
      </w:pPr>
      <w:r>
        <w:t xml:space="preserve">Sie können </w:t>
      </w:r>
      <w:r w:rsidR="0069621D">
        <w:t>ihre Kosten nach</w:t>
      </w:r>
      <w:r>
        <w:t xml:space="preserve"> einem Budget </w:t>
      </w:r>
      <w:r w:rsidR="0069621D">
        <w:t>filtern</w:t>
      </w:r>
      <w:r>
        <w:t xml:space="preserve">, indem Sie </w:t>
      </w:r>
      <w:r w:rsidR="009921E4">
        <w:t>die</w:t>
      </w:r>
      <w:r>
        <w:t xml:space="preserve"> Budget-ID</w:t>
      </w:r>
      <w:r w:rsidR="009921E4">
        <w:t xml:space="preserve"> in der Suchleiste eingeben</w:t>
      </w:r>
      <w:r>
        <w:t xml:space="preserve"> und anschließend auf </w:t>
      </w:r>
      <w:r>
        <w:rPr>
          <w:i/>
        </w:rPr>
        <w:t>Aktualisieren</w:t>
      </w:r>
      <w:r>
        <w:t xml:space="preserve"> drücken.</w:t>
      </w:r>
      <w:r>
        <w:br/>
        <w:t>(Wenn Sie nach der 0 filtern, wird Ihnen wieder die komplette Übersicht angezeigt)</w:t>
      </w:r>
    </w:p>
    <w:p w14:paraId="3ED13FB9" w14:textId="2FA66F2D" w:rsidR="009921E4" w:rsidRDefault="00DC4530" w:rsidP="00825AA7">
      <w:pPr>
        <w:pStyle w:val="Listenabsatz"/>
        <w:numPr>
          <w:ilvl w:val="0"/>
          <w:numId w:val="31"/>
        </w:numPr>
      </w:pPr>
      <w:r>
        <w:t xml:space="preserve">Sie können neue Kosten anlegen. Die Ansicht zum </w:t>
      </w:r>
      <w:r w:rsidR="008721C4">
        <w:t>Eingeben der Werte ist aufklappbar.</w:t>
      </w:r>
    </w:p>
    <w:p w14:paraId="198E539E" w14:textId="3F16C2C9" w:rsidR="008721C4" w:rsidRDefault="008721C4" w:rsidP="008721C4">
      <w:pPr>
        <w:pStyle w:val="Listenabsatz"/>
        <w:numPr>
          <w:ilvl w:val="0"/>
          <w:numId w:val="31"/>
        </w:numPr>
      </w:pPr>
      <w:r>
        <w:t xml:space="preserve">Sie können </w:t>
      </w:r>
      <w:r w:rsidR="003A70EE">
        <w:t>eine Korrekturbuchung zu den Kosten</w:t>
      </w:r>
      <w:r>
        <w:t xml:space="preserve"> </w:t>
      </w:r>
      <w:r w:rsidR="003A70EE">
        <w:t>vornehmen</w:t>
      </w:r>
      <w:r>
        <w:t xml:space="preserve">. Die Ansicht zum Eingeben der </w:t>
      </w:r>
      <w:r w:rsidR="003A70EE">
        <w:t>Korrekturw</w:t>
      </w:r>
      <w:r>
        <w:t>erte ist aufklappbar.</w:t>
      </w:r>
    </w:p>
    <w:p w14:paraId="6F280E4A" w14:textId="77777777" w:rsidR="003A70EE" w:rsidRDefault="003A70EE" w:rsidP="003A70EE"/>
    <w:p w14:paraId="1424AB8D" w14:textId="65AD3D2E" w:rsidR="003A70EE" w:rsidRDefault="00306096" w:rsidP="003A70EE">
      <w:r>
        <w:rPr>
          <w:noProof/>
        </w:rPr>
        <mc:AlternateContent>
          <mc:Choice Requires="wps">
            <w:drawing>
              <wp:anchor distT="0" distB="0" distL="114300" distR="114300" simplePos="0" relativeHeight="251658289" behindDoc="0" locked="0" layoutInCell="1" allowOverlap="1" wp14:anchorId="4211018D" wp14:editId="3A6FF1C4">
                <wp:simplePos x="0" y="0"/>
                <wp:positionH relativeFrom="column">
                  <wp:posOffset>5136173</wp:posOffset>
                </wp:positionH>
                <wp:positionV relativeFrom="paragraph">
                  <wp:posOffset>2108444</wp:posOffset>
                </wp:positionV>
                <wp:extent cx="144000" cy="151200"/>
                <wp:effectExtent l="0" t="0" r="8890" b="1270"/>
                <wp:wrapNone/>
                <wp:docPr id="454" name="Ellips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6D56F2" w14:textId="2E86A542" w:rsidR="00306096" w:rsidRPr="00F42754" w:rsidRDefault="00803BCC" w:rsidP="00306096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11018D" id="Ellipse 454" o:spid="_x0000_s1043" style="position:absolute;margin-left:404.4pt;margin-top:166pt;width:11.35pt;height:11.9pt;z-index:25165828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086D56F2" w14:textId="2E86A542" w:rsidR="00306096" w:rsidRPr="00F42754" w:rsidRDefault="00803BCC" w:rsidP="00306096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8" behindDoc="0" locked="0" layoutInCell="1" allowOverlap="1" wp14:anchorId="6BEB0073" wp14:editId="17B72647">
                <wp:simplePos x="0" y="0"/>
                <wp:positionH relativeFrom="column">
                  <wp:posOffset>4054719</wp:posOffset>
                </wp:positionH>
                <wp:positionV relativeFrom="paragraph">
                  <wp:posOffset>2108444</wp:posOffset>
                </wp:positionV>
                <wp:extent cx="144000" cy="151200"/>
                <wp:effectExtent l="0" t="0" r="8890" b="1270"/>
                <wp:wrapNone/>
                <wp:docPr id="452" name="Ellips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4EF52" w14:textId="569B3A15" w:rsidR="00306096" w:rsidRPr="00F42754" w:rsidRDefault="00803BCC" w:rsidP="00306096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EB0073" id="Ellipse 452" o:spid="_x0000_s1044" style="position:absolute;margin-left:319.25pt;margin-top:166pt;width:11.35pt;height:11.9pt;z-index:25165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11B4EF52" w14:textId="569B3A15" w:rsidR="00306096" w:rsidRPr="00F42754" w:rsidRDefault="00803BCC" w:rsidP="00306096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7" behindDoc="0" locked="0" layoutInCell="1" allowOverlap="1" wp14:anchorId="30C98D25" wp14:editId="4DDA9353">
                <wp:simplePos x="0" y="0"/>
                <wp:positionH relativeFrom="margin">
                  <wp:align>center</wp:align>
                </wp:positionH>
                <wp:positionV relativeFrom="paragraph">
                  <wp:posOffset>2108444</wp:posOffset>
                </wp:positionV>
                <wp:extent cx="144000" cy="151200"/>
                <wp:effectExtent l="0" t="0" r="8890" b="1270"/>
                <wp:wrapNone/>
                <wp:docPr id="451" name="Ellips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0A8FB" w14:textId="7B2F6860" w:rsidR="00306096" w:rsidRPr="00F42754" w:rsidRDefault="00803BCC" w:rsidP="00306096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98D25" id="Ellipse 451" o:spid="_x0000_s1045" style="position:absolute;margin-left:0;margin-top:166pt;width:11.35pt;height:11.9pt;z-index:251658287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" fillcolor="#8f1709 [1609]" stroked="f" strokeweight="1pt">
                <v:stroke joinstyle="miter"/>
                <v:textbox inset="0,0,0,0">
                  <w:txbxContent>
                    <w:p w14:paraId="5900A8FB" w14:textId="7B2F6860" w:rsidR="00306096" w:rsidRPr="00F42754" w:rsidRDefault="00803BCC" w:rsidP="00306096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b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86" behindDoc="0" locked="0" layoutInCell="1" allowOverlap="1" wp14:anchorId="22124A8B" wp14:editId="02A0A882">
                <wp:simplePos x="0" y="0"/>
                <wp:positionH relativeFrom="column">
                  <wp:posOffset>1443404</wp:posOffset>
                </wp:positionH>
                <wp:positionV relativeFrom="paragraph">
                  <wp:posOffset>2099652</wp:posOffset>
                </wp:positionV>
                <wp:extent cx="144000" cy="151200"/>
                <wp:effectExtent l="0" t="0" r="8890" b="1270"/>
                <wp:wrapNone/>
                <wp:docPr id="449" name="Ellips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628429" w14:textId="5A65B59D" w:rsidR="00306096" w:rsidRPr="00F42754" w:rsidRDefault="00803BCC" w:rsidP="00306096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124A8B" id="Ellipse 449" o:spid="_x0000_s1046" style="position:absolute;margin-left:113.65pt;margin-top:165.35pt;width:11.35pt;height:11.9pt;z-index:25165828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0D628429" w14:textId="5A65B59D" w:rsidR="00306096" w:rsidRPr="00F42754" w:rsidRDefault="00803BCC" w:rsidP="00306096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96C8D" w:rsidRPr="00296C8D">
        <w:rPr>
          <w:noProof/>
        </w:rPr>
        <w:drawing>
          <wp:inline distT="0" distB="0" distL="0" distR="0" wp14:anchorId="23972D4F" wp14:editId="00A2228B">
            <wp:extent cx="5732145" cy="2797971"/>
            <wp:effectExtent l="19050" t="19050" r="20955" b="2159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rafik 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9797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8B120" w14:textId="5837720B" w:rsidR="00803BCC" w:rsidRDefault="00803BCC" w:rsidP="003A70EE">
      <w:r>
        <w:t>Beim Anlegen von neuen Kosten ist folgendes zu beachten:</w:t>
      </w:r>
    </w:p>
    <w:p w14:paraId="5DB4B1B5" w14:textId="2246683D" w:rsidR="00803BCC" w:rsidRDefault="00E51227" w:rsidP="00803BCC">
      <w:pPr>
        <w:pStyle w:val="Listenabsatz"/>
        <w:numPr>
          <w:ilvl w:val="0"/>
          <w:numId w:val="32"/>
        </w:numPr>
      </w:pPr>
      <w:r>
        <w:t>Hier geben Sie ein zu welchem Budget die Kosten hinzugefügt werden sollen. Diese Auswahl ist unabhängig von der Filtermöglichkeit oben.</w:t>
      </w:r>
      <w:r w:rsidR="00F61BFA">
        <w:t xml:space="preserve"> Die Budget-ID muss Ihnen als Owner zugeordnet sein.</w:t>
      </w:r>
    </w:p>
    <w:p w14:paraId="1538EB87" w14:textId="18B5BC81" w:rsidR="000C69D3" w:rsidRDefault="000C69D3" w:rsidP="00803BCC">
      <w:pPr>
        <w:pStyle w:val="Listenabsatz"/>
        <w:numPr>
          <w:ilvl w:val="0"/>
          <w:numId w:val="32"/>
        </w:numPr>
      </w:pPr>
      <w:r>
        <w:t>Die Beschreibung sollte den zu buchenden Kostenpunkt gut beschreiben.</w:t>
      </w:r>
    </w:p>
    <w:p w14:paraId="0E3E15B6" w14:textId="3502771A" w:rsidR="000C69D3" w:rsidRDefault="000C69D3" w:rsidP="00803BCC">
      <w:pPr>
        <w:pStyle w:val="Listenabsatz"/>
        <w:numPr>
          <w:ilvl w:val="0"/>
          <w:numId w:val="32"/>
        </w:numPr>
      </w:pPr>
      <w:r>
        <w:t xml:space="preserve">Die Kostenhöhe ist automatisch in </w:t>
      </w:r>
      <w:r w:rsidR="001B5B99">
        <w:t>€. Bitte geben Sie nur numerische Werte ein (Kommawerte nur mit Punkttrennung).</w:t>
      </w:r>
    </w:p>
    <w:p w14:paraId="24D62544" w14:textId="39DE4A89" w:rsidR="001B5B99" w:rsidRDefault="001B5B99" w:rsidP="00803BCC">
      <w:pPr>
        <w:pStyle w:val="Listenabsatz"/>
        <w:numPr>
          <w:ilvl w:val="0"/>
          <w:numId w:val="32"/>
        </w:numPr>
      </w:pPr>
      <w:r>
        <w:t>Das Datum ist in einem bestimmten Format einzutragen: jjjj-mm-tt</w:t>
      </w:r>
    </w:p>
    <w:p w14:paraId="33F88C50" w14:textId="56BAB800" w:rsidR="00BC0650" w:rsidRDefault="00BC0650" w:rsidP="00BC0650">
      <w:r>
        <w:t>Ein Beispiel für eine korrekte Eingabe der Daten:</w:t>
      </w:r>
    </w:p>
    <w:p w14:paraId="6FA90556" w14:textId="3978159F" w:rsidR="008721C4" w:rsidRDefault="00FA0B0D" w:rsidP="00F37CFE">
      <w:r w:rsidRPr="00FA0B0D">
        <w:rPr>
          <w:noProof/>
        </w:rPr>
        <w:drawing>
          <wp:inline distT="0" distB="0" distL="0" distR="0" wp14:anchorId="3205A00D" wp14:editId="1DB096BB">
            <wp:extent cx="5732145" cy="1282700"/>
            <wp:effectExtent l="19050" t="19050" r="20955" b="12700"/>
            <wp:docPr id="456" name="Grafik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827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F249F" w14:textId="695693FC" w:rsidR="008721C4" w:rsidRDefault="008721C4" w:rsidP="00F37CFE"/>
    <w:p w14:paraId="2CEB7C62" w14:textId="25EDCAC4" w:rsidR="00825AA7" w:rsidRDefault="00EB0525" w:rsidP="00FA0B0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91" behindDoc="0" locked="0" layoutInCell="1" allowOverlap="1" wp14:anchorId="0D44D182" wp14:editId="2B3676B5">
                <wp:simplePos x="0" y="0"/>
                <wp:positionH relativeFrom="column">
                  <wp:posOffset>4063511</wp:posOffset>
                </wp:positionH>
                <wp:positionV relativeFrom="paragraph">
                  <wp:posOffset>485042</wp:posOffset>
                </wp:positionV>
                <wp:extent cx="144000" cy="151200"/>
                <wp:effectExtent l="0" t="0" r="8890" b="1270"/>
                <wp:wrapNone/>
                <wp:docPr id="458" name="Ellips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A04C6" w14:textId="2193EA7B" w:rsidR="00EB0525" w:rsidRPr="00F42754" w:rsidRDefault="00EB0525" w:rsidP="00EB0525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44D182" id="Ellipse 458" o:spid="_x0000_s1047" style="position:absolute;margin-left:319.95pt;margin-top:38.2pt;width:11.35pt;height:11.9pt;z-index:251658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" fillcolor="#8f1709 [1609]" stroked="f" strokeweight="1pt">
                <v:stroke joinstyle="miter"/>
                <v:textbox inset="0,0,0,0">
                  <w:txbxContent>
                    <w:p w14:paraId="2D5A04C6" w14:textId="2193EA7B" w:rsidR="00EB0525" w:rsidRPr="00F42754" w:rsidRDefault="00EB0525" w:rsidP="00EB0525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BC0650">
        <w:rPr>
          <w:noProof/>
        </w:rPr>
        <mc:AlternateContent>
          <mc:Choice Requires="wps">
            <w:drawing>
              <wp:anchor distT="0" distB="0" distL="114300" distR="114300" simplePos="0" relativeHeight="251658290" behindDoc="0" locked="0" layoutInCell="1" allowOverlap="1" wp14:anchorId="192F62B9" wp14:editId="5D5F7F43">
                <wp:simplePos x="0" y="0"/>
                <wp:positionH relativeFrom="margin">
                  <wp:posOffset>2728644</wp:posOffset>
                </wp:positionH>
                <wp:positionV relativeFrom="paragraph">
                  <wp:posOffset>474442</wp:posOffset>
                </wp:positionV>
                <wp:extent cx="144000" cy="151200"/>
                <wp:effectExtent l="0" t="0" r="8890" b="1270"/>
                <wp:wrapNone/>
                <wp:docPr id="457" name="Ellips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512011" w14:textId="77777777" w:rsidR="00BC0650" w:rsidRPr="00F42754" w:rsidRDefault="00BC0650" w:rsidP="00BC0650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2F62B9" id="Ellipse 457" o:spid="_x0000_s1048" style="position:absolute;margin-left:214.85pt;margin-top:37.35pt;width:11.35pt;height:11.9pt;z-index:251658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51512011" w14:textId="77777777" w:rsidR="00BC0650" w:rsidRPr="00F42754" w:rsidRDefault="00BC0650" w:rsidP="00BC0650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06096" w:rsidRPr="00306096">
        <w:rPr>
          <w:noProof/>
        </w:rPr>
        <w:drawing>
          <wp:inline distT="0" distB="0" distL="0" distR="0" wp14:anchorId="6CF64F2E" wp14:editId="480B5A80">
            <wp:extent cx="5732145" cy="1142365"/>
            <wp:effectExtent l="19050" t="19050" r="20955" b="19685"/>
            <wp:docPr id="448" name="Grafik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423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918D2" w14:textId="48476090" w:rsidR="004C0FB5" w:rsidRDefault="00EB0525" w:rsidP="003961CC">
      <w:pPr>
        <w:ind w:left="113"/>
      </w:pPr>
      <w:r>
        <w:t xml:space="preserve">Die Kostenkorrekturbuchung erfolgt </w:t>
      </w:r>
      <w:r w:rsidR="00926DEC">
        <w:t>ähnlich, wie das Anlegen von neuen Kosten. Die einzigen Unterschiede sind:</w:t>
      </w:r>
    </w:p>
    <w:p w14:paraId="2734547C" w14:textId="585A35CE" w:rsidR="00926DEC" w:rsidRDefault="00926DEC" w:rsidP="00926DEC">
      <w:pPr>
        <w:pStyle w:val="Listenabsatz"/>
        <w:numPr>
          <w:ilvl w:val="0"/>
          <w:numId w:val="33"/>
        </w:numPr>
      </w:pPr>
      <w:r>
        <w:t xml:space="preserve">Vor der Beschreibung </w:t>
      </w:r>
      <w:r w:rsidR="00F23A37">
        <w:t xml:space="preserve">wird </w:t>
      </w:r>
      <w:r w:rsidR="008D7965">
        <w:t>in die Datenbank</w:t>
      </w:r>
      <w:r w:rsidR="004F3CBC">
        <w:t xml:space="preserve"> der Zusatz „Korrektur“ hinzugefügt, um Korrekturbuchungen zu kennzeichnen.</w:t>
      </w:r>
    </w:p>
    <w:p w14:paraId="7D2A328A" w14:textId="297B47C2" w:rsidR="004F3CBC" w:rsidRDefault="004F3CBC" w:rsidP="00926DEC">
      <w:pPr>
        <w:pStyle w:val="Listenabsatz"/>
        <w:numPr>
          <w:ilvl w:val="0"/>
          <w:numId w:val="33"/>
        </w:numPr>
      </w:pPr>
      <w:r>
        <w:t>Hier wird nicht die Kostenhöhe eingegeben, sondern die Korrekturhöhe. Es kann bei der Kostenkorrektur auch negativ gebucht werden.</w:t>
      </w:r>
    </w:p>
    <w:p w14:paraId="3F525E74" w14:textId="77777777" w:rsidR="004F3CBC" w:rsidRDefault="004F3CBC" w:rsidP="004F3CBC"/>
    <w:p w14:paraId="051C82F7" w14:textId="6D75F990" w:rsidR="004F3CBC" w:rsidRDefault="004F3CBC" w:rsidP="004F3CBC">
      <w:r>
        <w:t>Beispiel für Kostenkorrekturbuchung (zu korrigieren ist das Geschäftsessen, welches nur 200 € gekostet hat):</w:t>
      </w:r>
    </w:p>
    <w:p w14:paraId="6646CAED" w14:textId="1594CF94" w:rsidR="004F3CBC" w:rsidRDefault="004F3CBC" w:rsidP="004F3CBC">
      <w:r w:rsidRPr="004F3CBC">
        <w:rPr>
          <w:noProof/>
        </w:rPr>
        <w:drawing>
          <wp:inline distT="0" distB="0" distL="0" distR="0" wp14:anchorId="08EC2451" wp14:editId="5F4E631B">
            <wp:extent cx="5732145" cy="1547495"/>
            <wp:effectExtent l="19050" t="19050" r="20955" b="14605"/>
            <wp:docPr id="459" name="Grafik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47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E2D58" w14:textId="0504A830" w:rsidR="003961CC" w:rsidRDefault="003961CC" w:rsidP="003961CC">
      <w:pPr>
        <w:pStyle w:val="Special21"/>
        <w:numPr>
          <w:ilvl w:val="1"/>
          <w:numId w:val="6"/>
        </w:numPr>
      </w:pPr>
      <w:bookmarkStart w:id="6" w:name="_Toc89013090"/>
      <w:r>
        <w:t>Forecast</w:t>
      </w:r>
      <w:bookmarkEnd w:id="6"/>
    </w:p>
    <w:p w14:paraId="52DE5099" w14:textId="2D712947" w:rsidR="003961CC" w:rsidRPr="003961CC" w:rsidRDefault="00894214" w:rsidP="003961CC">
      <w:pPr>
        <w:ind w:left="1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4" behindDoc="0" locked="0" layoutInCell="1" allowOverlap="1" wp14:anchorId="37FBA603" wp14:editId="344B6474">
                <wp:simplePos x="0" y="0"/>
                <wp:positionH relativeFrom="margin">
                  <wp:posOffset>1442622</wp:posOffset>
                </wp:positionH>
                <wp:positionV relativeFrom="paragraph">
                  <wp:posOffset>1362905</wp:posOffset>
                </wp:positionV>
                <wp:extent cx="144000" cy="151200"/>
                <wp:effectExtent l="0" t="0" r="8890" b="1270"/>
                <wp:wrapNone/>
                <wp:docPr id="464" name="Ellips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9EBB2" w14:textId="617EF139" w:rsidR="00B41BA4" w:rsidRPr="00F42754" w:rsidRDefault="00B41BA4" w:rsidP="00B41BA4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FBA603" id="Ellipse 464" o:spid="_x0000_s1049" style="position:absolute;left:0;text-align:left;margin-left:113.6pt;margin-top:107.3pt;width:11.35pt;height:11.9pt;z-index:25165829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" fillcolor="#8f1709 [1609]" stroked="f" strokeweight="1pt">
                <v:stroke joinstyle="miter"/>
                <v:textbox inset="0,0,0,0">
                  <w:txbxContent>
                    <w:p w14:paraId="69A9EBB2" w14:textId="617EF139" w:rsidR="00B41BA4" w:rsidRPr="00F42754" w:rsidRDefault="00B41BA4" w:rsidP="00B41BA4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41BA4">
        <w:rPr>
          <w:noProof/>
        </w:rPr>
        <mc:AlternateContent>
          <mc:Choice Requires="wps">
            <w:drawing>
              <wp:anchor distT="0" distB="0" distL="114300" distR="114300" simplePos="0" relativeHeight="251658296" behindDoc="0" locked="0" layoutInCell="1" allowOverlap="1" wp14:anchorId="7260DE27" wp14:editId="22714F42">
                <wp:simplePos x="0" y="0"/>
                <wp:positionH relativeFrom="margin">
                  <wp:posOffset>1442915</wp:posOffset>
                </wp:positionH>
                <wp:positionV relativeFrom="paragraph">
                  <wp:posOffset>2050708</wp:posOffset>
                </wp:positionV>
                <wp:extent cx="144000" cy="151200"/>
                <wp:effectExtent l="0" t="0" r="8890" b="1270"/>
                <wp:wrapNone/>
                <wp:docPr id="472" name="Ellips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F14D6" w14:textId="270893BC" w:rsidR="00B41BA4" w:rsidRPr="00F42754" w:rsidRDefault="00B41BA4" w:rsidP="00B41BA4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60DE27" id="Ellipse 472" o:spid="_x0000_s1050" style="position:absolute;left:0;text-align:left;margin-left:113.6pt;margin-top:161.45pt;width:11.35pt;height:11.9pt;z-index:251658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" fillcolor="#8f1709 [1609]" stroked="f" strokeweight="1pt">
                <v:stroke joinstyle="miter"/>
                <v:textbox inset="0,0,0,0">
                  <w:txbxContent>
                    <w:p w14:paraId="598F14D6" w14:textId="270893BC" w:rsidR="00B41BA4" w:rsidRPr="00F42754" w:rsidRDefault="00B41BA4" w:rsidP="00B41BA4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41BA4">
        <w:rPr>
          <w:noProof/>
        </w:rPr>
        <mc:AlternateContent>
          <mc:Choice Requires="wps">
            <w:drawing>
              <wp:anchor distT="0" distB="0" distL="114300" distR="114300" simplePos="0" relativeHeight="251658295" behindDoc="0" locked="0" layoutInCell="1" allowOverlap="1" wp14:anchorId="5FE2260A" wp14:editId="58E4BB2D">
                <wp:simplePos x="0" y="0"/>
                <wp:positionH relativeFrom="margin">
                  <wp:posOffset>1433732</wp:posOffset>
                </wp:positionH>
                <wp:positionV relativeFrom="paragraph">
                  <wp:posOffset>1821815</wp:posOffset>
                </wp:positionV>
                <wp:extent cx="144000" cy="151200"/>
                <wp:effectExtent l="0" t="0" r="8890" b="1270"/>
                <wp:wrapNone/>
                <wp:docPr id="471" name="Ellips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C103B3" w14:textId="4BB33374" w:rsidR="00B41BA4" w:rsidRPr="00F42754" w:rsidRDefault="00B41BA4" w:rsidP="00B41BA4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2260A" id="Ellipse 471" o:spid="_x0000_s1051" style="position:absolute;left:0;text-align:left;margin-left:112.9pt;margin-top:143.45pt;width:11.35pt;height:11.9pt;z-index:25165829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" fillcolor="#8f1709 [1609]" stroked="f" strokeweight="1pt">
                <v:stroke joinstyle="miter"/>
                <v:textbox inset="0,0,0,0">
                  <w:txbxContent>
                    <w:p w14:paraId="4EC103B3" w14:textId="4BB33374" w:rsidR="00B41BA4" w:rsidRPr="00F42754" w:rsidRDefault="00B41BA4" w:rsidP="00B41BA4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B41BA4">
        <w:rPr>
          <w:noProof/>
        </w:rPr>
        <mc:AlternateContent>
          <mc:Choice Requires="wps">
            <w:drawing>
              <wp:anchor distT="0" distB="0" distL="114300" distR="114300" simplePos="0" relativeHeight="251658293" behindDoc="0" locked="0" layoutInCell="1" allowOverlap="1" wp14:anchorId="59AC3579" wp14:editId="0CA15C4D">
                <wp:simplePos x="0" y="0"/>
                <wp:positionH relativeFrom="margin">
                  <wp:posOffset>1425331</wp:posOffset>
                </wp:positionH>
                <wp:positionV relativeFrom="paragraph">
                  <wp:posOffset>907708</wp:posOffset>
                </wp:positionV>
                <wp:extent cx="144000" cy="151200"/>
                <wp:effectExtent l="0" t="0" r="8890" b="1270"/>
                <wp:wrapNone/>
                <wp:docPr id="463" name="Ellips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56595E" w14:textId="5FAF67B2" w:rsidR="00B41BA4" w:rsidRPr="00F42754" w:rsidRDefault="00B41BA4" w:rsidP="00B41BA4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C3579" id="Ellipse 463" o:spid="_x0000_s1052" style="position:absolute;left:0;text-align:left;margin-left:112.25pt;margin-top:71.45pt;width:11.35pt;height:11.9pt;z-index:25165829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0756595E" w14:textId="5FAF67B2" w:rsidR="00B41BA4" w:rsidRPr="00F42754" w:rsidRDefault="00B41BA4" w:rsidP="00B41BA4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6584D">
        <w:rPr>
          <w:noProof/>
        </w:rPr>
        <mc:AlternateContent>
          <mc:Choice Requires="wps">
            <w:drawing>
              <wp:anchor distT="0" distB="0" distL="114300" distR="114300" simplePos="0" relativeHeight="251658292" behindDoc="0" locked="0" layoutInCell="1" allowOverlap="1" wp14:anchorId="1BB8DEED" wp14:editId="6036E14D">
                <wp:simplePos x="0" y="0"/>
                <wp:positionH relativeFrom="margin">
                  <wp:posOffset>3403600</wp:posOffset>
                </wp:positionH>
                <wp:positionV relativeFrom="paragraph">
                  <wp:posOffset>696693</wp:posOffset>
                </wp:positionV>
                <wp:extent cx="144000" cy="151200"/>
                <wp:effectExtent l="0" t="0" r="8890" b="1270"/>
                <wp:wrapNone/>
                <wp:docPr id="461" name="Ellips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1FB30" w14:textId="1DDDD6D7" w:rsidR="0056584D" w:rsidRPr="00F42754" w:rsidRDefault="0056584D" w:rsidP="0056584D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B8DEED" id="Ellipse 461" o:spid="_x0000_s1053" style="position:absolute;left:0;text-align:left;margin-left:268pt;margin-top:54.85pt;width:11.35pt;height:11.9pt;z-index:2516582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2FB1FB30" w14:textId="1DDDD6D7" w:rsidR="0056584D" w:rsidRPr="00F42754" w:rsidRDefault="0056584D" w:rsidP="0056584D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6584D" w:rsidRPr="0056584D">
        <w:rPr>
          <w:noProof/>
        </w:rPr>
        <w:drawing>
          <wp:inline distT="0" distB="0" distL="0" distR="0" wp14:anchorId="0CD537CF" wp14:editId="39FD9432">
            <wp:extent cx="5722823" cy="2868930"/>
            <wp:effectExtent l="19050" t="19050" r="11430" b="26670"/>
            <wp:docPr id="460" name="Grafik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Grafik 4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23" cy="2868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CA8E3" w14:textId="77777777" w:rsidR="005865C8" w:rsidRDefault="005865C8" w:rsidP="005865C8">
      <w:pPr>
        <w:ind w:left="113"/>
      </w:pPr>
      <w:r>
        <w:lastRenderedPageBreak/>
        <w:t>Diese Ansicht bietet folgende Funktionen:</w:t>
      </w:r>
    </w:p>
    <w:p w14:paraId="25F7E8DA" w14:textId="6313678E" w:rsidR="005865C8" w:rsidRDefault="005865C8" w:rsidP="005865C8">
      <w:pPr>
        <w:pStyle w:val="Listenabsatz"/>
        <w:numPr>
          <w:ilvl w:val="0"/>
          <w:numId w:val="34"/>
        </w:numPr>
      </w:pPr>
      <w:r>
        <w:t xml:space="preserve">Sie können nach einem Budget filtern, indem Sie die Budget-ID in der Suchleiste eingeben und anschließend auf </w:t>
      </w:r>
      <w:r>
        <w:rPr>
          <w:i/>
        </w:rPr>
        <w:t>Aktualisieren</w:t>
      </w:r>
      <w:r>
        <w:t xml:space="preserve"> drücken.</w:t>
      </w:r>
      <w:r>
        <w:br/>
        <w:t>(Wenn Sie nach der 0 filtern, wird Ihnen wieder die komplette Übersicht angezeigt)</w:t>
      </w:r>
    </w:p>
    <w:p w14:paraId="653403C4" w14:textId="65ECEBFC" w:rsidR="00F03AEF" w:rsidRDefault="00F03AEF" w:rsidP="00F03AEF">
      <w:pPr>
        <w:pStyle w:val="Listenabsatz"/>
        <w:numPr>
          <w:ilvl w:val="0"/>
          <w:numId w:val="34"/>
        </w:numPr>
      </w:pPr>
      <w:r>
        <w:t>Hier wird ein Soll-Ist-Vergleich für die einzelnen Budgets angezeigt, sowie ein Soll-Ist-Vergleich mit den eingerechneten Forecast-Werten</w:t>
      </w:r>
    </w:p>
    <w:p w14:paraId="32ACCB9D" w14:textId="0A9ACCAB" w:rsidR="005865C8" w:rsidRDefault="00F03AEF" w:rsidP="005865C8">
      <w:pPr>
        <w:pStyle w:val="Listenabsatz"/>
        <w:numPr>
          <w:ilvl w:val="0"/>
          <w:numId w:val="34"/>
        </w:numPr>
      </w:pPr>
      <w:r>
        <w:t xml:space="preserve">Hier </w:t>
      </w:r>
      <w:r w:rsidR="00894214">
        <w:t>werden alle Forecasts aufgelistet</w:t>
      </w:r>
      <w:r w:rsidR="00462DCF">
        <w:t>. Wenn nach Budgets gefiltert wurde, nur die Forecast</w:t>
      </w:r>
      <w:r w:rsidR="00D22E9B">
        <w:t>-Werte zu diesem Budget.</w:t>
      </w:r>
    </w:p>
    <w:p w14:paraId="1285B4D3" w14:textId="4110B35B" w:rsidR="00D22E9B" w:rsidRDefault="00D22E9B" w:rsidP="00D22E9B">
      <w:pPr>
        <w:pStyle w:val="Listenabsatz"/>
        <w:numPr>
          <w:ilvl w:val="0"/>
          <w:numId w:val="34"/>
        </w:numPr>
      </w:pPr>
      <w:r>
        <w:t>Sie können neue Forecasts anlegen. Die Ansicht zum Eingeben der Werte ist aufklappbar.</w:t>
      </w:r>
    </w:p>
    <w:p w14:paraId="2E76AF29" w14:textId="16E24CDD" w:rsidR="00D22E9B" w:rsidRDefault="00D22E9B" w:rsidP="00D22E9B">
      <w:pPr>
        <w:pStyle w:val="Listenabsatz"/>
        <w:numPr>
          <w:ilvl w:val="0"/>
          <w:numId w:val="34"/>
        </w:numPr>
      </w:pPr>
      <w:r>
        <w:t>Sie können eine Korrekturbuchung zu den Forecasts vornehmen. Die Ansicht zum Eingeben der Korrekturwerte ist aufklappbar.</w:t>
      </w:r>
    </w:p>
    <w:p w14:paraId="7777B661" w14:textId="77777777" w:rsidR="003961CC" w:rsidRDefault="003961CC" w:rsidP="003961CC">
      <w:pPr>
        <w:ind w:left="113"/>
      </w:pPr>
    </w:p>
    <w:p w14:paraId="2A55A6E5" w14:textId="4BBBF021" w:rsidR="005271E7" w:rsidRPr="003961CC" w:rsidRDefault="003560A7" w:rsidP="003961CC">
      <w:pPr>
        <w:ind w:left="1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00" behindDoc="0" locked="0" layoutInCell="1" allowOverlap="1" wp14:anchorId="03F803A0" wp14:editId="1F8FFA2A">
                <wp:simplePos x="0" y="0"/>
                <wp:positionH relativeFrom="column">
                  <wp:posOffset>1425330</wp:posOffset>
                </wp:positionH>
                <wp:positionV relativeFrom="paragraph">
                  <wp:posOffset>2410558</wp:posOffset>
                </wp:positionV>
                <wp:extent cx="144000" cy="151200"/>
                <wp:effectExtent l="0" t="0" r="8890" b="1270"/>
                <wp:wrapNone/>
                <wp:docPr id="478" name="Ellips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FF458" w14:textId="0E82F69E" w:rsidR="003560A7" w:rsidRPr="00F42754" w:rsidRDefault="003560A7" w:rsidP="003560A7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F803A0" id="Ellipse 478" o:spid="_x0000_s1054" style="position:absolute;left:0;text-align:left;margin-left:112.25pt;margin-top:189.8pt;width:11.35pt;height:11.9pt;z-index:2516583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" fillcolor="#8f1709 [1609]" stroked="f" strokeweight="1pt">
                <v:stroke joinstyle="miter"/>
                <v:textbox inset="0,0,0,0">
                  <w:txbxContent>
                    <w:p w14:paraId="522FF458" w14:textId="0E82F69E" w:rsidR="003560A7" w:rsidRPr="00F42754" w:rsidRDefault="003560A7" w:rsidP="003560A7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7759A326" wp14:editId="61EFE659">
                <wp:simplePos x="0" y="0"/>
                <wp:positionH relativeFrom="column">
                  <wp:posOffset>4168531</wp:posOffset>
                </wp:positionH>
                <wp:positionV relativeFrom="paragraph">
                  <wp:posOffset>2234712</wp:posOffset>
                </wp:positionV>
                <wp:extent cx="144000" cy="151200"/>
                <wp:effectExtent l="0" t="0" r="8890" b="1270"/>
                <wp:wrapNone/>
                <wp:docPr id="477" name="Ellips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D90C8" w14:textId="1FFCBFF7" w:rsidR="003560A7" w:rsidRPr="00F42754" w:rsidRDefault="003560A7" w:rsidP="003560A7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59A326" id="Ellipse 477" o:spid="_x0000_s1055" style="position:absolute;left:0;text-align:left;margin-left:328.25pt;margin-top:175.95pt;width:11.35pt;height:11.9pt;z-index:2516582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" fillcolor="#8f1709 [1609]" stroked="f" strokeweight="1pt">
                <v:stroke joinstyle="miter"/>
                <v:textbox inset="0,0,0,0">
                  <w:txbxContent>
                    <w:p w14:paraId="68AD90C8" w14:textId="1FFCBFF7" w:rsidR="003560A7" w:rsidRPr="00F42754" w:rsidRDefault="003560A7" w:rsidP="003560A7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6BE6CF1B" wp14:editId="7EAEF4C4">
                <wp:simplePos x="0" y="0"/>
                <wp:positionH relativeFrom="column">
                  <wp:posOffset>2849684</wp:posOffset>
                </wp:positionH>
                <wp:positionV relativeFrom="paragraph">
                  <wp:posOffset>2243504</wp:posOffset>
                </wp:positionV>
                <wp:extent cx="144000" cy="151200"/>
                <wp:effectExtent l="0" t="0" r="8890" b="1270"/>
                <wp:wrapNone/>
                <wp:docPr id="476" name="Ellips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739FB5" w14:textId="7172BAA5" w:rsidR="003560A7" w:rsidRPr="00F42754" w:rsidRDefault="003560A7" w:rsidP="003560A7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E6CF1B" id="Ellipse 476" o:spid="_x0000_s1056" style="position:absolute;left:0;text-align:left;margin-left:224.4pt;margin-top:176.65pt;width:11.35pt;height:11.9pt;z-index:2516582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45739FB5" w14:textId="7172BAA5" w:rsidR="003560A7" w:rsidRPr="00F42754" w:rsidRDefault="003560A7" w:rsidP="003560A7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3B2EF172" wp14:editId="275CECCC">
                <wp:simplePos x="0" y="0"/>
                <wp:positionH relativeFrom="column">
                  <wp:posOffset>1530838</wp:posOffset>
                </wp:positionH>
                <wp:positionV relativeFrom="paragraph">
                  <wp:posOffset>2234711</wp:posOffset>
                </wp:positionV>
                <wp:extent cx="144000" cy="151200"/>
                <wp:effectExtent l="0" t="0" r="8890" b="1270"/>
                <wp:wrapNone/>
                <wp:docPr id="474" name="Ellips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9C1FA" w14:textId="77777777" w:rsidR="003560A7" w:rsidRPr="00F42754" w:rsidRDefault="003560A7" w:rsidP="003560A7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EF172" id="Ellipse 474" o:spid="_x0000_s1057" style="position:absolute;left:0;text-align:left;margin-left:120.55pt;margin-top:175.95pt;width:11.35pt;height:11.9pt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" fillcolor="#8f1709 [1609]" stroked="f" strokeweight="1pt">
                <v:stroke joinstyle="miter"/>
                <v:textbox inset="0,0,0,0">
                  <w:txbxContent>
                    <w:p w14:paraId="1CE9C1FA" w14:textId="77777777" w:rsidR="003560A7" w:rsidRPr="00F42754" w:rsidRDefault="003560A7" w:rsidP="003560A7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5271E7" w:rsidRPr="005271E7">
        <w:rPr>
          <w:noProof/>
        </w:rPr>
        <w:drawing>
          <wp:inline distT="0" distB="0" distL="0" distR="0" wp14:anchorId="6FAF510B" wp14:editId="359A798C">
            <wp:extent cx="5732145" cy="3165475"/>
            <wp:effectExtent l="19050" t="19050" r="20955" b="15875"/>
            <wp:docPr id="473" name="Grafik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5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4CA4B5" w14:textId="52552BD5" w:rsidR="00992F49" w:rsidRDefault="00992F49" w:rsidP="00992F49">
      <w:r>
        <w:t>Beim Anlegen von neuen Forecasts ist folgendes zu beachten:</w:t>
      </w:r>
    </w:p>
    <w:p w14:paraId="0357A294" w14:textId="53352F4C" w:rsidR="00992F49" w:rsidRDefault="00992F49" w:rsidP="00992F49">
      <w:pPr>
        <w:pStyle w:val="Listenabsatz"/>
        <w:numPr>
          <w:ilvl w:val="0"/>
          <w:numId w:val="35"/>
        </w:numPr>
      </w:pPr>
      <w:r>
        <w:t>Hier geben Sie ein zu welchem Budget der Forecast hinzugefügt werden sollen. Diese Auswahl ist unabhängig von der Filtermöglichkeit oben. Die Budget-ID muss Ihnen als Owner zugeordnet sein.</w:t>
      </w:r>
    </w:p>
    <w:p w14:paraId="5404ADAE" w14:textId="414A46C7" w:rsidR="00992F49" w:rsidRDefault="00992F49" w:rsidP="00992F49">
      <w:pPr>
        <w:pStyle w:val="Listenabsatz"/>
        <w:numPr>
          <w:ilvl w:val="0"/>
          <w:numId w:val="35"/>
        </w:numPr>
      </w:pPr>
      <w:r>
        <w:t>Die Beschreibung sollte den zu buchenden Kostenpunkt</w:t>
      </w:r>
      <w:r w:rsidR="00576B3E">
        <w:t xml:space="preserve"> des Forecasts</w:t>
      </w:r>
      <w:r>
        <w:t xml:space="preserve"> gut beschreiben.</w:t>
      </w:r>
    </w:p>
    <w:p w14:paraId="5287C29A" w14:textId="0C995251" w:rsidR="00992F49" w:rsidRDefault="00992F49" w:rsidP="00992F49">
      <w:pPr>
        <w:pStyle w:val="Listenabsatz"/>
        <w:numPr>
          <w:ilvl w:val="0"/>
          <w:numId w:val="35"/>
        </w:numPr>
      </w:pPr>
      <w:r>
        <w:t xml:space="preserve">Die </w:t>
      </w:r>
      <w:r w:rsidR="00576B3E">
        <w:t>Forecast</w:t>
      </w:r>
      <w:r>
        <w:t>höhe ist automatisch in €. Bitte geben Sie nur numerische Werte ein (Kommawerte nur mit Punkttrennung).</w:t>
      </w:r>
    </w:p>
    <w:p w14:paraId="3D417858" w14:textId="77777777" w:rsidR="00992F49" w:rsidRDefault="00992F49" w:rsidP="00992F49">
      <w:pPr>
        <w:pStyle w:val="Listenabsatz"/>
        <w:numPr>
          <w:ilvl w:val="0"/>
          <w:numId w:val="35"/>
        </w:numPr>
      </w:pPr>
      <w:r>
        <w:t>Das Datum ist in einem bestimmten Format einzutragen: jjjj-mm-tt</w:t>
      </w:r>
    </w:p>
    <w:p w14:paraId="69B8EEFF" w14:textId="6F75A27C" w:rsidR="00576B3E" w:rsidRDefault="00F77AE2" w:rsidP="00576B3E">
      <w:pPr>
        <w:pStyle w:val="Listenabsatz"/>
        <w:numPr>
          <w:ilvl w:val="0"/>
          <w:numId w:val="36"/>
        </w:numPr>
      </w:pPr>
      <w:r>
        <w:t>Automatisches Filtern nach</w:t>
      </w:r>
      <w:r w:rsidR="006373BE">
        <w:t xml:space="preserve"> dazugehörigen</w:t>
      </w:r>
      <w:r>
        <w:t xml:space="preserve"> Budget nac</w:t>
      </w:r>
      <w:r w:rsidR="006373BE">
        <w:t>h dem Anlegen eines Forecasts</w:t>
      </w:r>
    </w:p>
    <w:p w14:paraId="4081EC95" w14:textId="77777777" w:rsidR="005D1A39" w:rsidRDefault="005D1A39" w:rsidP="005D1A39"/>
    <w:p w14:paraId="666085F2" w14:textId="4EA28CC9" w:rsidR="005D1A39" w:rsidRDefault="00510DAA" w:rsidP="005D1A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302" behindDoc="0" locked="0" layoutInCell="1" allowOverlap="1" wp14:anchorId="4CFFE485" wp14:editId="1D65279B">
                <wp:simplePos x="0" y="0"/>
                <wp:positionH relativeFrom="column">
                  <wp:posOffset>4116265</wp:posOffset>
                </wp:positionH>
                <wp:positionV relativeFrom="paragraph">
                  <wp:posOffset>449873</wp:posOffset>
                </wp:positionV>
                <wp:extent cx="144000" cy="151200"/>
                <wp:effectExtent l="0" t="0" r="8890" b="1270"/>
                <wp:wrapNone/>
                <wp:docPr id="482" name="Ellips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7FE53F" w14:textId="2B8A3420" w:rsidR="00510DAA" w:rsidRPr="00F42754" w:rsidRDefault="00510DAA" w:rsidP="00510DAA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FFE485" id="Ellipse 482" o:spid="_x0000_s1058" style="position:absolute;margin-left:324.1pt;margin-top:35.4pt;width:11.35pt;height:11.9pt;z-index:25165830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" fillcolor="#8f1709 [1609]" stroked="f" strokeweight="1pt">
                <v:stroke joinstyle="miter"/>
                <v:textbox inset="0,0,0,0">
                  <w:txbxContent>
                    <w:p w14:paraId="4B7FE53F" w14:textId="2B8A3420" w:rsidR="00510DAA" w:rsidRPr="00F42754" w:rsidRDefault="00510DAA" w:rsidP="00510DAA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301" behindDoc="0" locked="0" layoutInCell="1" allowOverlap="1" wp14:anchorId="7D13F512" wp14:editId="7A0958F2">
                <wp:simplePos x="0" y="0"/>
                <wp:positionH relativeFrom="column">
                  <wp:posOffset>2779834</wp:posOffset>
                </wp:positionH>
                <wp:positionV relativeFrom="paragraph">
                  <wp:posOffset>449873</wp:posOffset>
                </wp:positionV>
                <wp:extent cx="144000" cy="151200"/>
                <wp:effectExtent l="0" t="0" r="8890" b="1270"/>
                <wp:wrapNone/>
                <wp:docPr id="481" name="Ellips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0E3AAB" w14:textId="77777777" w:rsidR="00510DAA" w:rsidRPr="00F42754" w:rsidRDefault="00510DAA" w:rsidP="00510DAA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13F512" id="Ellipse 481" o:spid="_x0000_s1059" style="position:absolute;margin-left:218.9pt;margin-top:35.4pt;width:11.35pt;height:11.9pt;z-index:2516583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" fillcolor="#8f1709 [1609]" stroked="f" strokeweight="1pt">
                <v:stroke joinstyle="miter"/>
                <v:textbox inset="0,0,0,0">
                  <w:txbxContent>
                    <w:p w14:paraId="780E3AAB" w14:textId="77777777" w:rsidR="00510DAA" w:rsidRPr="00F42754" w:rsidRDefault="00510DAA" w:rsidP="00510DAA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Pr="00510DAA">
        <w:rPr>
          <w:noProof/>
        </w:rPr>
        <w:drawing>
          <wp:inline distT="0" distB="0" distL="0" distR="0" wp14:anchorId="1AC245A2" wp14:editId="4D2F98CE">
            <wp:extent cx="5732145" cy="1090295"/>
            <wp:effectExtent l="19050" t="19050" r="20955" b="14605"/>
            <wp:docPr id="480" name="Grafik 48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Grafik 480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902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62FC2" w14:textId="0EB3DF43" w:rsidR="00510DAA" w:rsidRDefault="00510DAA" w:rsidP="00510DAA">
      <w:pPr>
        <w:ind w:left="113"/>
      </w:pPr>
      <w:r>
        <w:t>Die Forecast-Korrekturbuchung erfolgt ähnlich, wie das Anlegen von neuen</w:t>
      </w:r>
      <w:r w:rsidR="00BE167E">
        <w:t xml:space="preserve"> Forecasts</w:t>
      </w:r>
      <w:r>
        <w:t>. Die einzigen Unterschiede sind:</w:t>
      </w:r>
    </w:p>
    <w:p w14:paraId="55C31F16" w14:textId="5E4D90F0" w:rsidR="00510DAA" w:rsidRDefault="00510DAA" w:rsidP="00BE167E">
      <w:pPr>
        <w:pStyle w:val="Listenabsatz"/>
        <w:numPr>
          <w:ilvl w:val="0"/>
          <w:numId w:val="37"/>
        </w:numPr>
      </w:pPr>
      <w:r>
        <w:t>Vor der Beschreibung wird in die Datenbank der Zusatz „Korrektur“ hinzugefügt, um Korrekturbuchungen zu kennzeichnen.</w:t>
      </w:r>
    </w:p>
    <w:p w14:paraId="398C6157" w14:textId="5A919882" w:rsidR="00510DAA" w:rsidRDefault="00510DAA" w:rsidP="00BE167E">
      <w:pPr>
        <w:pStyle w:val="Listenabsatz"/>
        <w:numPr>
          <w:ilvl w:val="0"/>
          <w:numId w:val="37"/>
        </w:numPr>
      </w:pPr>
      <w:r>
        <w:t xml:space="preserve">Hier wird nicht die </w:t>
      </w:r>
      <w:r w:rsidR="00BE167E">
        <w:t>Forecast</w:t>
      </w:r>
      <w:r>
        <w:t xml:space="preserve">höhe eingegeben, sondern die Korrekturhöhe. Es kann bei der </w:t>
      </w:r>
      <w:r w:rsidR="00BE167E">
        <w:t>Forecast</w:t>
      </w:r>
      <w:r>
        <w:t>korrektur auch negativ gebucht werden.</w:t>
      </w:r>
    </w:p>
    <w:p w14:paraId="2C11D55A" w14:textId="7BAC6749" w:rsidR="00510DAA" w:rsidRDefault="00BB0C3E">
      <w:r>
        <w:br w:type="page"/>
      </w:r>
    </w:p>
    <w:p w14:paraId="7D5B6264" w14:textId="797D13F6" w:rsidR="00EF1BD9" w:rsidRPr="00EF1BD9" w:rsidRDefault="009677CB" w:rsidP="00EF1BD9">
      <w:pPr>
        <w:pStyle w:val="Special2mitAuflistungImInhaltsverzeichnis"/>
      </w:pPr>
      <w:bookmarkStart w:id="7" w:name="_Toc89013091"/>
      <w:r>
        <w:lastRenderedPageBreak/>
        <w:t xml:space="preserve">Ansicht: </w:t>
      </w:r>
      <w:r w:rsidR="009809AF">
        <w:t>Management</w:t>
      </w:r>
      <w:bookmarkEnd w:id="7"/>
    </w:p>
    <w:p w14:paraId="28DF93DD" w14:textId="72CC8FEB" w:rsidR="00B6065C" w:rsidRDefault="00B6065C" w:rsidP="00B6065C">
      <w:r>
        <w:t xml:space="preserve">Sollte ihre Benutzerrolle </w:t>
      </w:r>
      <w:r>
        <w:rPr>
          <w:i/>
        </w:rPr>
        <w:t>Management</w:t>
      </w:r>
      <w:r>
        <w:t xml:space="preserve"> sein, gelangen Sie nach dem Login auf folgende Ansicht: </w:t>
      </w:r>
    </w:p>
    <w:p w14:paraId="24384547" w14:textId="0221A02F" w:rsidR="00B6065C" w:rsidRDefault="00490062" w:rsidP="00B6065C"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70331277" wp14:editId="6AEEB9E6">
                <wp:simplePos x="0" y="0"/>
                <wp:positionH relativeFrom="column">
                  <wp:posOffset>1139190</wp:posOffset>
                </wp:positionH>
                <wp:positionV relativeFrom="paragraph">
                  <wp:posOffset>1136856</wp:posOffset>
                </wp:positionV>
                <wp:extent cx="144000" cy="151200"/>
                <wp:effectExtent l="0" t="0" r="8890" b="1270"/>
                <wp:wrapNone/>
                <wp:docPr id="54" name="El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47ED2B" w14:textId="2FD69EFB" w:rsidR="00490062" w:rsidRPr="00F42754" w:rsidRDefault="00490062" w:rsidP="00490062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331277" id="Ellipse 54" o:spid="_x0000_s1060" style="position:absolute;margin-left:89.7pt;margin-top:89.5pt;width:11.35pt;height:11.9pt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" fillcolor="#8f1709 [1609]" stroked="f" strokeweight="1pt">
                <v:stroke joinstyle="miter"/>
                <v:textbox inset="0,0,0,0">
                  <w:txbxContent>
                    <w:p w14:paraId="5A47ED2B" w14:textId="2FD69EFB" w:rsidR="00490062" w:rsidRPr="00F42754" w:rsidRDefault="00490062" w:rsidP="00490062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00E377CD" wp14:editId="6D6139CB">
                <wp:simplePos x="0" y="0"/>
                <wp:positionH relativeFrom="column">
                  <wp:posOffset>1139190</wp:posOffset>
                </wp:positionH>
                <wp:positionV relativeFrom="paragraph">
                  <wp:posOffset>969439</wp:posOffset>
                </wp:positionV>
                <wp:extent cx="144000" cy="151200"/>
                <wp:effectExtent l="0" t="0" r="8890" b="1270"/>
                <wp:wrapNone/>
                <wp:docPr id="53" name="El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95BE90" w14:textId="57D65271" w:rsidR="00490062" w:rsidRPr="00F42754" w:rsidRDefault="00490062" w:rsidP="00490062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E377CD" id="Ellipse 53" o:spid="_x0000_s1061" style="position:absolute;margin-left:89.7pt;margin-top:76.35pt;width:11.35pt;height:11.9pt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" fillcolor="#8f1709 [1609]" stroked="f" strokeweight="1pt">
                <v:stroke joinstyle="miter"/>
                <v:textbox inset="0,0,0,0">
                  <w:txbxContent>
                    <w:p w14:paraId="5A95BE90" w14:textId="57D65271" w:rsidR="00490062" w:rsidRPr="00F42754" w:rsidRDefault="00490062" w:rsidP="00490062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0CEE37C2" wp14:editId="53E95154">
                <wp:simplePos x="0" y="0"/>
                <wp:positionH relativeFrom="column">
                  <wp:posOffset>1139587</wp:posOffset>
                </wp:positionH>
                <wp:positionV relativeFrom="paragraph">
                  <wp:posOffset>801946</wp:posOffset>
                </wp:positionV>
                <wp:extent cx="144000" cy="151200"/>
                <wp:effectExtent l="0" t="0" r="8890" b="1270"/>
                <wp:wrapNone/>
                <wp:docPr id="52" name="El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3C00E4" w14:textId="4F44CD0F" w:rsidR="00490062" w:rsidRPr="00F42754" w:rsidRDefault="00490062" w:rsidP="00490062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EE37C2" id="Ellipse 52" o:spid="_x0000_s1062" style="position:absolute;margin-left:89.75pt;margin-top:63.15pt;width:11.35pt;height:11.9pt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583C00E4" w14:textId="4F44CD0F" w:rsidR="00490062" w:rsidRPr="00F42754" w:rsidRDefault="00490062" w:rsidP="00490062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2B426A">
        <w:rPr>
          <w:noProof/>
        </w:rPr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3BD7E0FF" wp14:editId="2369DECB">
                <wp:simplePos x="0" y="0"/>
                <wp:positionH relativeFrom="column">
                  <wp:posOffset>769598</wp:posOffset>
                </wp:positionH>
                <wp:positionV relativeFrom="paragraph">
                  <wp:posOffset>416101</wp:posOffset>
                </wp:positionV>
                <wp:extent cx="144000" cy="151200"/>
                <wp:effectExtent l="0" t="0" r="8890" b="1270"/>
                <wp:wrapNone/>
                <wp:docPr id="49" name="El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6FE3AB" w14:textId="4B5EA17F" w:rsidR="002B426A" w:rsidRPr="00F42754" w:rsidRDefault="002B426A" w:rsidP="002B426A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D7E0FF" id="Ellipse 49" o:spid="_x0000_s1063" style="position:absolute;margin-left:60.6pt;margin-top:32.75pt;width:11.35pt;height:11.9pt;z-index:251658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246FE3AB" w14:textId="4B5EA17F" w:rsidR="002B426A" w:rsidRPr="00F42754" w:rsidRDefault="002B426A" w:rsidP="002B426A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2B426A">
        <w:rPr>
          <w:noProof/>
        </w:rPr>
        <mc:AlternateContent>
          <mc:Choice Requires="wps">
            <w:drawing>
              <wp:anchor distT="0" distB="0" distL="114300" distR="114300" simplePos="0" relativeHeight="251658263" behindDoc="0" locked="0" layoutInCell="1" allowOverlap="1" wp14:anchorId="3B6F038B" wp14:editId="34C2FC76">
                <wp:simplePos x="0" y="0"/>
                <wp:positionH relativeFrom="column">
                  <wp:posOffset>5642875</wp:posOffset>
                </wp:positionH>
                <wp:positionV relativeFrom="paragraph">
                  <wp:posOffset>77826</wp:posOffset>
                </wp:positionV>
                <wp:extent cx="144000" cy="151200"/>
                <wp:effectExtent l="0" t="0" r="8890" b="1270"/>
                <wp:wrapNone/>
                <wp:docPr id="48" name="El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1B5DB7" w14:textId="4EDAA572" w:rsidR="002B426A" w:rsidRPr="00F42754" w:rsidRDefault="002B426A" w:rsidP="002B426A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6F038B" id="Ellipse 48" o:spid="_x0000_s1064" style="position:absolute;margin-left:444.3pt;margin-top:6.15pt;width:11.35pt;height:11.9pt;z-index:251658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" fillcolor="#8f1709 [1609]" stroked="f" strokeweight="1pt">
                <v:stroke joinstyle="miter"/>
                <v:textbox inset="0,0,0,0">
                  <w:txbxContent>
                    <w:p w14:paraId="2E1B5DB7" w14:textId="4EDAA572" w:rsidR="002B426A" w:rsidRPr="00F42754" w:rsidRDefault="002B426A" w:rsidP="002B426A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2B426A"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71BD95E6" wp14:editId="4C851488">
                <wp:simplePos x="0" y="0"/>
                <wp:positionH relativeFrom="column">
                  <wp:posOffset>5156200</wp:posOffset>
                </wp:positionH>
                <wp:positionV relativeFrom="paragraph">
                  <wp:posOffset>45514</wp:posOffset>
                </wp:positionV>
                <wp:extent cx="144000" cy="151200"/>
                <wp:effectExtent l="0" t="0" r="8890" b="1270"/>
                <wp:wrapNone/>
                <wp:docPr id="47" name="El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497FC4" w14:textId="13BA471E" w:rsidR="002B426A" w:rsidRPr="00F42754" w:rsidRDefault="002B426A" w:rsidP="002B426A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BD95E6" id="Ellipse 47" o:spid="_x0000_s1065" style="position:absolute;margin-left:406pt;margin-top:3.6pt;width:11.35pt;height:11.9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" fillcolor="#8f1709 [1609]" stroked="f" strokeweight="1pt">
                <v:stroke joinstyle="miter"/>
                <v:textbox inset="0,0,0,0">
                  <w:txbxContent>
                    <w:p w14:paraId="38497FC4" w14:textId="13BA471E" w:rsidR="002B426A" w:rsidRPr="00F42754" w:rsidRDefault="002B426A" w:rsidP="002B426A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2B426A"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09DA0DB2" wp14:editId="66B474FA">
                <wp:simplePos x="0" y="0"/>
                <wp:positionH relativeFrom="column">
                  <wp:posOffset>1144270</wp:posOffset>
                </wp:positionH>
                <wp:positionV relativeFrom="paragraph">
                  <wp:posOffset>626951</wp:posOffset>
                </wp:positionV>
                <wp:extent cx="144000" cy="151200"/>
                <wp:effectExtent l="0" t="0" r="8890" b="1270"/>
                <wp:wrapNone/>
                <wp:docPr id="46" name="El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22065" w14:textId="77777777" w:rsidR="002B426A" w:rsidRPr="00F42754" w:rsidRDefault="002B426A" w:rsidP="002B426A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DA0DB2" id="Ellipse 46" o:spid="_x0000_s1066" style="position:absolute;margin-left:90.1pt;margin-top:49.35pt;width:11.35pt;height:11.9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" fillcolor="#8f1709 [1609]" stroked="f" strokeweight="1pt">
                <v:stroke joinstyle="miter"/>
                <v:textbox inset="0,0,0,0">
                  <w:txbxContent>
                    <w:p w14:paraId="2B222065" w14:textId="77777777" w:rsidR="002B426A" w:rsidRPr="00F42754" w:rsidRDefault="002B426A" w:rsidP="002B426A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B6065C" w:rsidRPr="009569FB">
        <w:rPr>
          <w:noProof/>
        </w:rPr>
        <w:drawing>
          <wp:inline distT="0" distB="0" distL="0" distR="0" wp14:anchorId="3FCAD090" wp14:editId="3DA310C7">
            <wp:extent cx="5729129" cy="2872099"/>
            <wp:effectExtent l="19050" t="19050" r="24130" b="2413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29" cy="28720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C66CEB" w14:textId="3E6BB0F3" w:rsidR="00B6065C" w:rsidRDefault="00B6065C" w:rsidP="00B6065C">
      <w:r>
        <w:t xml:space="preserve">Die komplette Benutzeransicht entspricht einem einheitlichen Konzept. Dieses besteht aus einigen wichtigen Elementen, </w:t>
      </w:r>
      <w:r w:rsidR="000A0F6A">
        <w:t>die</w:t>
      </w:r>
      <w:r>
        <w:t xml:space="preserve"> im Folgenden aufgelistet werden:</w:t>
      </w:r>
    </w:p>
    <w:p w14:paraId="604D28B8" w14:textId="792D573B" w:rsidR="00B6065C" w:rsidRDefault="00B6065C" w:rsidP="00B6065C">
      <w:pPr>
        <w:pStyle w:val="Listenabsatz"/>
        <w:numPr>
          <w:ilvl w:val="0"/>
          <w:numId w:val="26"/>
        </w:numPr>
      </w:pPr>
      <w:r>
        <w:t xml:space="preserve">In der Kopfzeile erscheint oben </w:t>
      </w:r>
      <w:r w:rsidR="00416877">
        <w:t>rechts</w:t>
      </w:r>
      <w:r>
        <w:t xml:space="preserve"> Ihr Benutzername.</w:t>
      </w:r>
    </w:p>
    <w:p w14:paraId="0B200146" w14:textId="77777777" w:rsidR="00B6065C" w:rsidRDefault="00B6065C" w:rsidP="00B6065C">
      <w:pPr>
        <w:pStyle w:val="Listenabsatz"/>
        <w:numPr>
          <w:ilvl w:val="0"/>
          <w:numId w:val="26"/>
        </w:numPr>
      </w:pPr>
      <w:r>
        <w:t xml:space="preserve">Rechts neben dem Benutzernamen können Sie sich über den Button </w:t>
      </w:r>
      <w:r>
        <w:rPr>
          <w:i/>
        </w:rPr>
        <w:t xml:space="preserve">Abmelden </w:t>
      </w:r>
      <w:r>
        <w:t>aus dem Programm ausloggen</w:t>
      </w:r>
    </w:p>
    <w:p w14:paraId="65DD9984" w14:textId="77777777" w:rsidR="00B6065C" w:rsidRDefault="00B6065C" w:rsidP="00B6065C">
      <w:pPr>
        <w:pStyle w:val="Listenabsatz"/>
        <w:numPr>
          <w:ilvl w:val="0"/>
          <w:numId w:val="26"/>
        </w:numPr>
      </w:pPr>
      <w:r>
        <w:t>Auf der linken Seite ist die Navigation. Sollten Sie einen Tooltip im Programm benötigen, können Sie sich vordefinierte Hilfestellungen über das Fragezeichen zur jeweiligen (in der Navigations-Bar ausgewählten) Ansicht anzeigen lassen. Durch das Auswählen der verschiedenen Ansichten können Sie zwischen den Ansichten navigieren.</w:t>
      </w:r>
    </w:p>
    <w:p w14:paraId="01575AE9" w14:textId="720DC552" w:rsidR="00B6065C" w:rsidRDefault="00B6065C" w:rsidP="00B6065C">
      <w:pPr>
        <w:pStyle w:val="Listenabsatz"/>
        <w:numPr>
          <w:ilvl w:val="0"/>
          <w:numId w:val="26"/>
        </w:numPr>
      </w:pPr>
      <w:r>
        <w:t xml:space="preserve">Die Ansicht </w:t>
      </w:r>
      <w:r w:rsidR="00844180">
        <w:rPr>
          <w:i/>
        </w:rPr>
        <w:t>Budget-Übersicht</w:t>
      </w:r>
      <w:r>
        <w:t xml:space="preserve"> wird beim </w:t>
      </w:r>
      <w:r w:rsidR="00844180">
        <w:t>Einloggen</w:t>
      </w:r>
      <w:r>
        <w:t xml:space="preserve"> automatisch geöffnet. </w:t>
      </w:r>
    </w:p>
    <w:p w14:paraId="0F475D16" w14:textId="7FB378EE" w:rsidR="00B6065C" w:rsidRDefault="00B6065C" w:rsidP="00B6065C">
      <w:pPr>
        <w:pStyle w:val="Listenabsatz"/>
        <w:numPr>
          <w:ilvl w:val="0"/>
          <w:numId w:val="26"/>
        </w:numPr>
      </w:pPr>
      <w:r>
        <w:t xml:space="preserve">In der Ansicht </w:t>
      </w:r>
      <w:r w:rsidR="00844180">
        <w:rPr>
          <w:i/>
        </w:rPr>
        <w:t>Budget anlegen</w:t>
      </w:r>
      <w:r>
        <w:rPr>
          <w:i/>
        </w:rPr>
        <w:t xml:space="preserve"> </w:t>
      </w:r>
      <w:r>
        <w:t xml:space="preserve">können Sie </w:t>
      </w:r>
      <w:r w:rsidR="00844180">
        <w:t>neue Budgets anlegen.</w:t>
      </w:r>
    </w:p>
    <w:p w14:paraId="00EA7881" w14:textId="7F70DE33" w:rsidR="00844180" w:rsidRDefault="00844180" w:rsidP="00B6065C">
      <w:pPr>
        <w:pStyle w:val="Listenabsatz"/>
        <w:numPr>
          <w:ilvl w:val="0"/>
          <w:numId w:val="26"/>
        </w:numPr>
      </w:pPr>
      <w:r>
        <w:t xml:space="preserve">In der Ansicht </w:t>
      </w:r>
      <w:r>
        <w:rPr>
          <w:i/>
        </w:rPr>
        <w:t>Budget anpassen</w:t>
      </w:r>
      <w:r>
        <w:t xml:space="preserve"> können Sie </w:t>
      </w:r>
      <w:r w:rsidR="00243BBE">
        <w:t>Werte zu einem bisher vorhandenen Budget anpassen.</w:t>
      </w:r>
    </w:p>
    <w:p w14:paraId="1C4AAE20" w14:textId="6C16DDD5" w:rsidR="00243BBE" w:rsidRDefault="00243BBE" w:rsidP="00B6065C">
      <w:pPr>
        <w:pStyle w:val="Listenabsatz"/>
        <w:numPr>
          <w:ilvl w:val="0"/>
          <w:numId w:val="26"/>
        </w:numPr>
      </w:pPr>
      <w:r>
        <w:t xml:space="preserve">In der Ansicht </w:t>
      </w:r>
      <w:r>
        <w:rPr>
          <w:i/>
        </w:rPr>
        <w:t xml:space="preserve">Soll-Ist-Vergleich </w:t>
      </w:r>
      <w:r w:rsidR="004B58EE">
        <w:t>haben Sie eine Übersicht über die verschiedenen Budgets</w:t>
      </w:r>
      <w:r w:rsidR="0067187D">
        <w:t xml:space="preserve"> mit einem Soll-Ist-Vergleich</w:t>
      </w:r>
      <w:r w:rsidR="004B58EE">
        <w:t>.</w:t>
      </w:r>
    </w:p>
    <w:p w14:paraId="503168FA" w14:textId="15D9E1B5" w:rsidR="00140EBD" w:rsidRDefault="00140EBD">
      <w:r>
        <w:br w:type="page"/>
      </w:r>
    </w:p>
    <w:p w14:paraId="7AA621F4" w14:textId="6139619F" w:rsidR="00C101EF" w:rsidRDefault="00C101EF" w:rsidP="00C101EF">
      <w:pPr>
        <w:pStyle w:val="Special21"/>
        <w:numPr>
          <w:ilvl w:val="1"/>
          <w:numId w:val="6"/>
        </w:numPr>
      </w:pPr>
      <w:bookmarkStart w:id="8" w:name="_Toc89013092"/>
      <w:r>
        <w:lastRenderedPageBreak/>
        <w:t>Budget-Übersicht</w:t>
      </w:r>
      <w:bookmarkEnd w:id="8"/>
    </w:p>
    <w:p w14:paraId="16CA3A64" w14:textId="2FF14088" w:rsidR="00574341" w:rsidRDefault="0054278E" w:rsidP="00F21430">
      <w:pPr>
        <w:ind w:left="113"/>
      </w:pPr>
      <w:r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04" behindDoc="0" locked="0" layoutInCell="1" allowOverlap="1" wp14:anchorId="31912C74" wp14:editId="67D7F00E">
                <wp:simplePos x="0" y="0"/>
                <wp:positionH relativeFrom="column">
                  <wp:posOffset>5544281</wp:posOffset>
                </wp:positionH>
                <wp:positionV relativeFrom="paragraph">
                  <wp:posOffset>1200594</wp:posOffset>
                </wp:positionV>
                <wp:extent cx="143510" cy="151130"/>
                <wp:effectExtent l="0" t="0" r="8890" b="1270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295545" w14:textId="77777777" w:rsidR="0074732D" w:rsidRPr="00F42754" w:rsidRDefault="0074732D" w:rsidP="0074732D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912C74" id="Ellipse 17" o:spid="_x0000_s1067" style="position:absolute;left:0;text-align:left;margin-left:436.55pt;margin-top:94.55pt;width:11.3pt;height:11.9pt;z-index:2516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39295545" w14:textId="77777777" w:rsidR="0074732D" w:rsidRPr="00F42754" w:rsidRDefault="0074732D" w:rsidP="0074732D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03" behindDoc="0" locked="0" layoutInCell="1" allowOverlap="1" wp14:anchorId="2FE8BCFC" wp14:editId="28077CC6">
                <wp:simplePos x="0" y="0"/>
                <wp:positionH relativeFrom="column">
                  <wp:posOffset>3436309</wp:posOffset>
                </wp:positionH>
                <wp:positionV relativeFrom="paragraph">
                  <wp:posOffset>702070</wp:posOffset>
                </wp:positionV>
                <wp:extent cx="143510" cy="151130"/>
                <wp:effectExtent l="0" t="0" r="8890" b="127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8DA22" w14:textId="77777777" w:rsidR="0074732D" w:rsidRPr="00F42754" w:rsidRDefault="0074732D" w:rsidP="0074732D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E8BCFC" id="Ellipse 5" o:spid="_x0000_s1068" style="position:absolute;left:0;text-align:left;margin-left:270.6pt;margin-top:55.3pt;width:11.3pt;height:11.9pt;z-index:2516583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" fillcolor="#8f1709 [1609]" stroked="f" strokeweight="1pt">
                <v:stroke joinstyle="miter"/>
                <v:textbox inset="0,0,0,0">
                  <w:txbxContent>
                    <w:p w14:paraId="3C58DA22" w14:textId="77777777" w:rsidR="0074732D" w:rsidRPr="00F42754" w:rsidRDefault="0074732D" w:rsidP="0074732D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74732D" w:rsidRPr="009569FB">
        <w:rPr>
          <w:noProof/>
        </w:rPr>
        <w:drawing>
          <wp:inline distT="0" distB="0" distL="0" distR="0" wp14:anchorId="1D0F882B" wp14:editId="3D15B2CB">
            <wp:extent cx="5727621" cy="2381250"/>
            <wp:effectExtent l="19050" t="19050" r="26035" b="1905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69"/>
                    <a:stretch/>
                  </pic:blipFill>
                  <pic:spPr bwMode="auto">
                    <a:xfrm>
                      <a:off x="0" y="0"/>
                      <a:ext cx="5727874" cy="238135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74341">
        <w:t xml:space="preserve">In der Budget-Übersicht werden Ihnen alle Budgets </w:t>
      </w:r>
      <w:r w:rsidR="00F21430">
        <w:t xml:space="preserve">mit ihrem zugeordneten Owner </w:t>
      </w:r>
      <w:r w:rsidR="00574341">
        <w:t>übersichtlich angezeigt</w:t>
      </w:r>
      <w:r w:rsidR="00F21430">
        <w:t>.</w:t>
      </w:r>
    </w:p>
    <w:p w14:paraId="52874E4E" w14:textId="21D8D759" w:rsidR="00574341" w:rsidRDefault="00574341" w:rsidP="00574341">
      <w:pPr>
        <w:ind w:left="113"/>
      </w:pPr>
      <w:r>
        <w:t>Diese Ansicht bietet folgende Funktionen:</w:t>
      </w:r>
    </w:p>
    <w:p w14:paraId="2BD3E546" w14:textId="77777777" w:rsidR="00574341" w:rsidRDefault="00574341" w:rsidP="00574341">
      <w:pPr>
        <w:pStyle w:val="Listenabsatz"/>
        <w:numPr>
          <w:ilvl w:val="0"/>
          <w:numId w:val="39"/>
        </w:numPr>
      </w:pPr>
      <w:r>
        <w:t xml:space="preserve">Sie können nach einem Budget filtern, indem Sie die Budget-ID in der Suchleiste eingeben und anschließend auf </w:t>
      </w:r>
      <w:r>
        <w:rPr>
          <w:i/>
        </w:rPr>
        <w:t>Aktualisieren</w:t>
      </w:r>
      <w:r>
        <w:t xml:space="preserve"> drücken.</w:t>
      </w:r>
      <w:r>
        <w:br/>
        <w:t>(Wenn Sie nach der 0 filtern, wird Ihnen wieder die komplette Übersicht angezeigt)</w:t>
      </w:r>
    </w:p>
    <w:p w14:paraId="1FE6C6F1" w14:textId="3BFC468E" w:rsidR="0038647B" w:rsidRDefault="0054278E" w:rsidP="0038647B">
      <w:pPr>
        <w:pStyle w:val="Listenabsatz"/>
        <w:numPr>
          <w:ilvl w:val="0"/>
          <w:numId w:val="39"/>
        </w:numPr>
      </w:pPr>
      <w:r>
        <w:t xml:space="preserve">Sie können über </w:t>
      </w:r>
      <w:r>
        <w:rPr>
          <w:i/>
        </w:rPr>
        <w:t xml:space="preserve">Anpassen </w:t>
      </w:r>
      <w:r>
        <w:t>auf die Ansicht zum Anpassen von Budgets springen.</w:t>
      </w:r>
    </w:p>
    <w:p w14:paraId="2DDCC70E" w14:textId="77777777" w:rsidR="0038647B" w:rsidRDefault="0038647B" w:rsidP="0038647B">
      <w:pPr>
        <w:pStyle w:val="Listenabsatz"/>
      </w:pPr>
    </w:p>
    <w:p w14:paraId="49E88DEA" w14:textId="342DDE18" w:rsidR="00C101EF" w:rsidRDefault="00C101EF" w:rsidP="00C101EF">
      <w:pPr>
        <w:pStyle w:val="Special21"/>
        <w:numPr>
          <w:ilvl w:val="1"/>
          <w:numId w:val="6"/>
        </w:numPr>
      </w:pPr>
      <w:bookmarkStart w:id="9" w:name="_Toc89013093"/>
      <w:r>
        <w:t>Budget</w:t>
      </w:r>
      <w:r w:rsidR="00A93CDE">
        <w:t xml:space="preserve"> anlegen</w:t>
      </w:r>
      <w:bookmarkEnd w:id="9"/>
    </w:p>
    <w:p w14:paraId="651DF90E" w14:textId="101889A2" w:rsidR="00C101EF" w:rsidRDefault="0063345D" w:rsidP="00C101EF">
      <w:pPr>
        <w:ind w:left="113"/>
      </w:pPr>
      <w:r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08" behindDoc="0" locked="0" layoutInCell="1" allowOverlap="1" wp14:anchorId="1864C134" wp14:editId="4A0DC624">
                <wp:simplePos x="0" y="0"/>
                <wp:positionH relativeFrom="column">
                  <wp:posOffset>5392875</wp:posOffset>
                </wp:positionH>
                <wp:positionV relativeFrom="paragraph">
                  <wp:posOffset>687729</wp:posOffset>
                </wp:positionV>
                <wp:extent cx="143510" cy="151130"/>
                <wp:effectExtent l="0" t="0" r="8890" b="1270"/>
                <wp:wrapNone/>
                <wp:docPr id="462" name="Ellips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6EBB6A" w14:textId="10CBA685" w:rsidR="0063345D" w:rsidRPr="00F42754" w:rsidRDefault="0063345D" w:rsidP="0063345D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64C134" id="Ellipse 462" o:spid="_x0000_s1069" style="position:absolute;left:0;text-align:left;margin-left:424.65pt;margin-top:54.15pt;width:11.3pt;height:11.9pt;z-index:2516583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" fillcolor="#8f1709 [1609]" stroked="f" strokeweight="1pt">
                <v:stroke joinstyle="miter"/>
                <v:textbox inset="0,0,0,0">
                  <w:txbxContent>
                    <w:p w14:paraId="016EBB6A" w14:textId="10CBA685" w:rsidR="0063345D" w:rsidRPr="00F42754" w:rsidRDefault="0063345D" w:rsidP="0063345D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06" behindDoc="0" locked="0" layoutInCell="1" allowOverlap="1" wp14:anchorId="5E9E4546" wp14:editId="1BC00F0E">
                <wp:simplePos x="0" y="0"/>
                <wp:positionH relativeFrom="column">
                  <wp:posOffset>3226806</wp:posOffset>
                </wp:positionH>
                <wp:positionV relativeFrom="paragraph">
                  <wp:posOffset>695960</wp:posOffset>
                </wp:positionV>
                <wp:extent cx="143510" cy="151130"/>
                <wp:effectExtent l="0" t="0" r="8890" b="1270"/>
                <wp:wrapNone/>
                <wp:docPr id="450" name="Ellipse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BFDBE0" w14:textId="74C1C9C2" w:rsidR="00AA6D1E" w:rsidRPr="00F42754" w:rsidRDefault="00AA6D1E" w:rsidP="00AA6D1E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9E4546" id="Ellipse 450" o:spid="_x0000_s1070" style="position:absolute;left:0;text-align:left;margin-left:254.1pt;margin-top:54.8pt;width:11.3pt;height:11.9pt;z-index:25165830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" fillcolor="#8f1709 [1609]" stroked="f" strokeweight="1pt">
                <v:stroke joinstyle="miter"/>
                <v:textbox inset="0,0,0,0">
                  <w:txbxContent>
                    <w:p w14:paraId="75BFDBE0" w14:textId="74C1C9C2" w:rsidR="00AA6D1E" w:rsidRPr="00F42754" w:rsidRDefault="00AA6D1E" w:rsidP="00AA6D1E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07" behindDoc="0" locked="0" layoutInCell="1" allowOverlap="1" wp14:anchorId="607AC8D9" wp14:editId="26AD2F0D">
                <wp:simplePos x="0" y="0"/>
                <wp:positionH relativeFrom="column">
                  <wp:posOffset>4392212</wp:posOffset>
                </wp:positionH>
                <wp:positionV relativeFrom="paragraph">
                  <wp:posOffset>696355</wp:posOffset>
                </wp:positionV>
                <wp:extent cx="143510" cy="151130"/>
                <wp:effectExtent l="0" t="0" r="8890" b="1270"/>
                <wp:wrapNone/>
                <wp:docPr id="453" name="Ellips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EC76C0" w14:textId="1CECEB42" w:rsidR="0063345D" w:rsidRPr="00F42754" w:rsidRDefault="0063345D" w:rsidP="0063345D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7AC8D9" id="Ellipse 453" o:spid="_x0000_s1071" style="position:absolute;left:0;text-align:left;margin-left:345.85pt;margin-top:54.85pt;width:11.3pt;height:11.9pt;z-index:2516583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" fillcolor="#8f1709 [1609]" stroked="f" strokeweight="1pt">
                <v:stroke joinstyle="miter"/>
                <v:textbox inset="0,0,0,0">
                  <w:txbxContent>
                    <w:p w14:paraId="44EC76C0" w14:textId="1CECEB42" w:rsidR="0063345D" w:rsidRPr="00F42754" w:rsidRDefault="0063345D" w:rsidP="0063345D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AA6D1E"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05" behindDoc="0" locked="0" layoutInCell="1" allowOverlap="1" wp14:anchorId="1165BD30" wp14:editId="747BBF4E">
                <wp:simplePos x="0" y="0"/>
                <wp:positionH relativeFrom="column">
                  <wp:posOffset>2226981</wp:posOffset>
                </wp:positionH>
                <wp:positionV relativeFrom="paragraph">
                  <wp:posOffset>704982</wp:posOffset>
                </wp:positionV>
                <wp:extent cx="143510" cy="151130"/>
                <wp:effectExtent l="0" t="0" r="8890" b="1270"/>
                <wp:wrapNone/>
                <wp:docPr id="63" name="El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3C266B" w14:textId="77777777" w:rsidR="00AA6D1E" w:rsidRPr="00F42754" w:rsidRDefault="00AA6D1E" w:rsidP="00AA6D1E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65BD30" id="Ellipse 63" o:spid="_x0000_s1072" style="position:absolute;left:0;text-align:left;margin-left:175.35pt;margin-top:55.5pt;width:11.3pt;height:11.9pt;z-index:25165830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" fillcolor="#8f1709 [1609]" stroked="f" strokeweight="1pt">
                <v:stroke joinstyle="miter"/>
                <v:textbox inset="0,0,0,0">
                  <w:txbxContent>
                    <w:p w14:paraId="593C266B" w14:textId="77777777" w:rsidR="00AA6D1E" w:rsidRPr="00F42754" w:rsidRDefault="00AA6D1E" w:rsidP="00AA6D1E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A6D1E" w:rsidRPr="00AA6D1E">
        <w:rPr>
          <w:noProof/>
        </w:rPr>
        <w:drawing>
          <wp:inline distT="0" distB="0" distL="0" distR="0" wp14:anchorId="30E8A309" wp14:editId="5A1BC46F">
            <wp:extent cx="5732145" cy="1714859"/>
            <wp:effectExtent l="19050" t="19050" r="20955" b="1905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6475"/>
                    <a:stretch/>
                  </pic:blipFill>
                  <pic:spPr bwMode="auto">
                    <a:xfrm>
                      <a:off x="0" y="0"/>
                      <a:ext cx="5732145" cy="1714859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FA0CE" w14:textId="481646DD" w:rsidR="00760AF6" w:rsidRDefault="00760AF6" w:rsidP="00760AF6">
      <w:pPr>
        <w:ind w:left="113"/>
      </w:pPr>
      <w:r>
        <w:t xml:space="preserve">Beim Anlegen eines neuen Budgets sollte folgendes bei den Eingaben beachtet werden: </w:t>
      </w:r>
    </w:p>
    <w:p w14:paraId="75071780" w14:textId="21F6647D" w:rsidR="00760AF6" w:rsidRDefault="00895FF9" w:rsidP="00760AF6">
      <w:pPr>
        <w:pStyle w:val="Listenabsatz"/>
        <w:numPr>
          <w:ilvl w:val="0"/>
          <w:numId w:val="42"/>
        </w:numPr>
      </w:pPr>
      <w:r>
        <w:t>Die Beschreibung sollte Deskriptiv sein.</w:t>
      </w:r>
    </w:p>
    <w:p w14:paraId="328AC1BC" w14:textId="3E8B85A6" w:rsidR="00CC4C22" w:rsidRDefault="00895FF9" w:rsidP="00CC4C22">
      <w:pPr>
        <w:pStyle w:val="Listenabsatz"/>
        <w:numPr>
          <w:ilvl w:val="0"/>
          <w:numId w:val="42"/>
        </w:numPr>
      </w:pPr>
      <w:r>
        <w:t>Die Budgethöhe ist automatisch in €. Bitte geben Sie nur numerische Werte ein (Kommawerte nur mit Punkttrennung).</w:t>
      </w:r>
    </w:p>
    <w:p w14:paraId="53693442" w14:textId="24C67AAF" w:rsidR="00895FF9" w:rsidRDefault="00CC4C22" w:rsidP="00760AF6">
      <w:pPr>
        <w:pStyle w:val="Listenabsatz"/>
        <w:numPr>
          <w:ilvl w:val="0"/>
          <w:numId w:val="42"/>
        </w:numPr>
      </w:pPr>
      <w:r>
        <w:t>Nur Owner können einem Budget zugeordnet werden. Entsprechend muss die Mitarbeiternummer einem Owner gehören; ansonsten wird Ihnen eine Fehlermeldung angezeigt.</w:t>
      </w:r>
    </w:p>
    <w:p w14:paraId="2F371127" w14:textId="588F08BD" w:rsidR="00CC4C22" w:rsidRDefault="009F73D1" w:rsidP="009F73D1">
      <w:pPr>
        <w:pStyle w:val="Listenabsatz"/>
        <w:numPr>
          <w:ilvl w:val="0"/>
          <w:numId w:val="42"/>
        </w:numPr>
      </w:pPr>
      <w:r>
        <w:t>Das Datum ist in einem bestimmten Format einzutragen: jjjj-mm-tt</w:t>
      </w:r>
      <w:r w:rsidR="006F3443">
        <w:br/>
        <w:t>(Das Ablaufdatum kann nicht in der Vergangenheit liegen.)</w:t>
      </w:r>
    </w:p>
    <w:p w14:paraId="2C62AAF2" w14:textId="77777777" w:rsidR="00607AD9" w:rsidRDefault="00607AD9" w:rsidP="00607AD9">
      <w:pPr>
        <w:keepNext/>
        <w:keepLines/>
        <w:ind w:left="113"/>
      </w:pPr>
    </w:p>
    <w:p w14:paraId="01FBF796" w14:textId="30DD145B" w:rsidR="009F73D1" w:rsidRDefault="009F73D1" w:rsidP="00607AD9">
      <w:pPr>
        <w:keepNext/>
        <w:keepLines/>
        <w:ind w:left="113"/>
      </w:pPr>
      <w:r>
        <w:t>Ein Beispiel für ein</w:t>
      </w:r>
      <w:r w:rsidR="003B2003">
        <w:t>e korrekte Eingabe der Daten:</w:t>
      </w:r>
    </w:p>
    <w:p w14:paraId="34F91A5C" w14:textId="729DA96E" w:rsidR="003B2003" w:rsidRDefault="00684CF1" w:rsidP="00607AD9">
      <w:pPr>
        <w:keepNext/>
        <w:keepLines/>
        <w:ind w:left="113"/>
      </w:pPr>
      <w:r w:rsidRPr="00684CF1">
        <w:rPr>
          <w:noProof/>
        </w:rPr>
        <w:drawing>
          <wp:inline distT="0" distB="0" distL="0" distR="0" wp14:anchorId="2579C60B" wp14:editId="7CC04029">
            <wp:extent cx="5732145" cy="1539875"/>
            <wp:effectExtent l="19050" t="19050" r="20955" b="22225"/>
            <wp:docPr id="475" name="Grafik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9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D09DD" w14:textId="27C95920" w:rsidR="00684CF1" w:rsidRDefault="008E135C" w:rsidP="00607AD9">
      <w:pPr>
        <w:keepNext/>
        <w:keepLines/>
        <w:ind w:left="113"/>
      </w:pPr>
      <w:r>
        <w:t xml:space="preserve">Sobald </w:t>
      </w:r>
      <w:r>
        <w:rPr>
          <w:i/>
        </w:rPr>
        <w:t>Budget Anlegen</w:t>
      </w:r>
      <w:r>
        <w:t xml:space="preserve"> gedrückt wird, werden die Daten an die Datenbank gesendet und sind wenige Sekunden später in der Budget-Übersicht einsehbar.</w:t>
      </w:r>
    </w:p>
    <w:p w14:paraId="1C01D363" w14:textId="77777777" w:rsidR="00231A26" w:rsidRPr="008E135C" w:rsidRDefault="00231A26" w:rsidP="00C101EF">
      <w:pPr>
        <w:ind w:left="113"/>
      </w:pPr>
    </w:p>
    <w:p w14:paraId="02EBE0C6" w14:textId="5328154A" w:rsidR="00A93CDE" w:rsidRDefault="00A93CDE" w:rsidP="00A93CDE">
      <w:pPr>
        <w:pStyle w:val="Special21"/>
        <w:numPr>
          <w:ilvl w:val="1"/>
          <w:numId w:val="6"/>
        </w:numPr>
      </w:pPr>
      <w:bookmarkStart w:id="10" w:name="_Toc89013094"/>
      <w:r>
        <w:t>Budget anpassen</w:t>
      </w:r>
      <w:bookmarkEnd w:id="10"/>
    </w:p>
    <w:p w14:paraId="2E1ABA29" w14:textId="478947FA" w:rsidR="00A93CDE" w:rsidRDefault="00B06035" w:rsidP="00A93CDE">
      <w:pPr>
        <w:ind w:left="113"/>
      </w:pPr>
      <w:r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16" behindDoc="0" locked="0" layoutInCell="1" allowOverlap="1" wp14:anchorId="789B10B7" wp14:editId="6599E12F">
                <wp:simplePos x="0" y="0"/>
                <wp:positionH relativeFrom="column">
                  <wp:posOffset>5306060</wp:posOffset>
                </wp:positionH>
                <wp:positionV relativeFrom="paragraph">
                  <wp:posOffset>1507226</wp:posOffset>
                </wp:positionV>
                <wp:extent cx="143510" cy="151130"/>
                <wp:effectExtent l="0" t="0" r="8890" b="1270"/>
                <wp:wrapNone/>
                <wp:docPr id="491" name="Ellips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A8D2FB" w14:textId="4716EE03" w:rsidR="00B06035" w:rsidRPr="00F42754" w:rsidRDefault="00B06035" w:rsidP="00B06035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B10B7" id="Ellipse 491" o:spid="_x0000_s1073" style="position:absolute;left:0;text-align:left;margin-left:417.8pt;margin-top:118.7pt;width:11.3pt;height:11.9pt;z-index:2516583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" fillcolor="#8f1709 [1609]" stroked="f" strokeweight="1pt">
                <v:stroke joinstyle="miter"/>
                <v:textbox inset="0,0,0,0">
                  <w:txbxContent>
                    <w:p w14:paraId="54A8D2FB" w14:textId="4716EE03" w:rsidR="00B06035" w:rsidRPr="00F42754" w:rsidRDefault="00B06035" w:rsidP="00B06035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15" behindDoc="0" locked="0" layoutInCell="1" allowOverlap="1" wp14:anchorId="446326BA" wp14:editId="1D9BB031">
                <wp:simplePos x="0" y="0"/>
                <wp:positionH relativeFrom="column">
                  <wp:posOffset>4576816</wp:posOffset>
                </wp:positionH>
                <wp:positionV relativeFrom="paragraph">
                  <wp:posOffset>1507490</wp:posOffset>
                </wp:positionV>
                <wp:extent cx="143510" cy="151130"/>
                <wp:effectExtent l="0" t="0" r="8890" b="1270"/>
                <wp:wrapNone/>
                <wp:docPr id="490" name="Ellips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1A4364" w14:textId="0CF501FF" w:rsidR="00B06035" w:rsidRPr="00F42754" w:rsidRDefault="00B06035" w:rsidP="00B06035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6326BA" id="Ellipse 490" o:spid="_x0000_s1074" style="position:absolute;left:0;text-align:left;margin-left:360.4pt;margin-top:118.7pt;width:11.3pt;height:11.9pt;z-index:251658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" fillcolor="#8f1709 [1609]" stroked="f" strokeweight="1pt">
                <v:stroke joinstyle="miter"/>
                <v:textbox inset="0,0,0,0">
                  <w:txbxContent>
                    <w:p w14:paraId="521A4364" w14:textId="0CF501FF" w:rsidR="00B06035" w:rsidRPr="00F42754" w:rsidRDefault="00B06035" w:rsidP="00B06035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14" behindDoc="0" locked="0" layoutInCell="1" allowOverlap="1" wp14:anchorId="487687B5" wp14:editId="0E9DAD9E">
                <wp:simplePos x="0" y="0"/>
                <wp:positionH relativeFrom="column">
                  <wp:posOffset>3848735</wp:posOffset>
                </wp:positionH>
                <wp:positionV relativeFrom="paragraph">
                  <wp:posOffset>1507226</wp:posOffset>
                </wp:positionV>
                <wp:extent cx="143510" cy="151130"/>
                <wp:effectExtent l="0" t="0" r="8890" b="1270"/>
                <wp:wrapNone/>
                <wp:docPr id="489" name="Ellips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4F504" w14:textId="23F5A03D" w:rsidR="00B06035" w:rsidRPr="00F42754" w:rsidRDefault="00B06035" w:rsidP="00B06035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7687B5" id="Ellipse 489" o:spid="_x0000_s1075" style="position:absolute;left:0;text-align:left;margin-left:303.05pt;margin-top:118.7pt;width:11.3pt;height:11.9pt;z-index:2516583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" fillcolor="#8f1709 [1609]" stroked="f" strokeweight="1pt">
                <v:stroke joinstyle="miter"/>
                <v:textbox inset="0,0,0,0">
                  <w:txbxContent>
                    <w:p w14:paraId="1264F504" w14:textId="23F5A03D" w:rsidR="00B06035" w:rsidRPr="00F42754" w:rsidRDefault="00B06035" w:rsidP="00B06035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12" behindDoc="0" locked="0" layoutInCell="1" allowOverlap="1" wp14:anchorId="0049D1D2" wp14:editId="0FEC584A">
                <wp:simplePos x="0" y="0"/>
                <wp:positionH relativeFrom="column">
                  <wp:posOffset>2387971</wp:posOffset>
                </wp:positionH>
                <wp:positionV relativeFrom="paragraph">
                  <wp:posOffset>1506855</wp:posOffset>
                </wp:positionV>
                <wp:extent cx="143510" cy="151130"/>
                <wp:effectExtent l="0" t="0" r="8890" b="1270"/>
                <wp:wrapNone/>
                <wp:docPr id="487" name="Ellips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3D07F9" w14:textId="293FA648" w:rsidR="00B06035" w:rsidRPr="00F42754" w:rsidRDefault="00B06035" w:rsidP="00B06035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49D1D2" id="Ellipse 487" o:spid="_x0000_s1076" style="position:absolute;left:0;text-align:left;margin-left:188.05pt;margin-top:118.65pt;width:11.3pt;height:11.9pt;z-index:251658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" fillcolor="#8f1709 [1609]" stroked="f" strokeweight="1pt">
                <v:stroke joinstyle="miter"/>
                <v:textbox inset="0,0,0,0">
                  <w:txbxContent>
                    <w:p w14:paraId="4A3D07F9" w14:textId="293FA648" w:rsidR="00B06035" w:rsidRPr="00F42754" w:rsidRDefault="00B06035" w:rsidP="00B06035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13" behindDoc="0" locked="0" layoutInCell="1" allowOverlap="1" wp14:anchorId="39DA663C" wp14:editId="3485F399">
                <wp:simplePos x="0" y="0"/>
                <wp:positionH relativeFrom="column">
                  <wp:posOffset>3115046</wp:posOffset>
                </wp:positionH>
                <wp:positionV relativeFrom="paragraph">
                  <wp:posOffset>1506855</wp:posOffset>
                </wp:positionV>
                <wp:extent cx="143510" cy="151130"/>
                <wp:effectExtent l="0" t="0" r="8890" b="1270"/>
                <wp:wrapNone/>
                <wp:docPr id="488" name="Ellips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008BF" w14:textId="4626009A" w:rsidR="00B06035" w:rsidRPr="00F42754" w:rsidRDefault="00B06035" w:rsidP="00B06035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DA663C" id="Ellipse 488" o:spid="_x0000_s1077" style="position:absolute;left:0;text-align:left;margin-left:245.3pt;margin-top:118.65pt;width:11.3pt;height:11.9pt;z-index:25165831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" fillcolor="#8f1709 [1609]" stroked="f" strokeweight="1pt">
                <v:stroke joinstyle="miter"/>
                <v:textbox inset="0,0,0,0">
                  <w:txbxContent>
                    <w:p w14:paraId="62A008BF" w14:textId="4626009A" w:rsidR="00B06035" w:rsidRPr="00F42754" w:rsidRDefault="00B06035" w:rsidP="00B06035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11" behindDoc="0" locked="0" layoutInCell="1" allowOverlap="1" wp14:anchorId="333BB3E9" wp14:editId="7B6ED6D1">
                <wp:simplePos x="0" y="0"/>
                <wp:positionH relativeFrom="column">
                  <wp:posOffset>3443305</wp:posOffset>
                </wp:positionH>
                <wp:positionV relativeFrom="paragraph">
                  <wp:posOffset>705353</wp:posOffset>
                </wp:positionV>
                <wp:extent cx="143510" cy="151130"/>
                <wp:effectExtent l="0" t="0" r="8890" b="1270"/>
                <wp:wrapNone/>
                <wp:docPr id="486" name="Ellips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58FA6D" w14:textId="77777777" w:rsidR="00B06035" w:rsidRPr="00F42754" w:rsidRDefault="00B06035" w:rsidP="00B06035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3BB3E9" id="Ellipse 486" o:spid="_x0000_s1078" style="position:absolute;left:0;text-align:left;margin-left:271.15pt;margin-top:55.55pt;width:11.3pt;height:11.9pt;z-index:251658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" fillcolor="#8f1709 [1609]" stroked="f" strokeweight="1pt">
                <v:stroke joinstyle="miter"/>
                <v:textbox inset="0,0,0,0">
                  <w:txbxContent>
                    <w:p w14:paraId="3958FA6D" w14:textId="77777777" w:rsidR="00B06035" w:rsidRPr="00F42754" w:rsidRDefault="00B06035" w:rsidP="00B06035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690F44" w:rsidRPr="00690F44">
        <w:rPr>
          <w:noProof/>
        </w:rPr>
        <w:drawing>
          <wp:inline distT="0" distB="0" distL="0" distR="0" wp14:anchorId="2921FB23" wp14:editId="684BC647">
            <wp:extent cx="5732145" cy="2495550"/>
            <wp:effectExtent l="19050" t="19050" r="20955" b="19050"/>
            <wp:docPr id="479" name="Grafik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55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EF4BB" w14:textId="657CADDF" w:rsidR="007D1CC9" w:rsidRDefault="007D1CC9" w:rsidP="00A93CDE">
      <w:pPr>
        <w:ind w:left="113"/>
      </w:pPr>
      <w:r>
        <w:t xml:space="preserve">In der Sicht </w:t>
      </w:r>
      <w:r>
        <w:rPr>
          <w:i/>
        </w:rPr>
        <w:t>Budget anpassen</w:t>
      </w:r>
      <w:r>
        <w:t xml:space="preserve"> wird Ihnen nur das Budget angezeigt, welches Sie aktuell verändern können. Standardmäßig wird hier nach der Budget-ID 1 gefiltert.</w:t>
      </w:r>
    </w:p>
    <w:p w14:paraId="06BDAAA7" w14:textId="2EB5A662" w:rsidR="009952BC" w:rsidRDefault="009952BC" w:rsidP="00A93CDE">
      <w:pPr>
        <w:ind w:left="113"/>
      </w:pPr>
      <w:r>
        <w:t>Diese Ansicht hat folgende Funktionen:</w:t>
      </w:r>
    </w:p>
    <w:p w14:paraId="3BB2D663" w14:textId="6BCE5BD4" w:rsidR="00934B78" w:rsidRDefault="00934B78" w:rsidP="00934B78">
      <w:pPr>
        <w:pStyle w:val="Listenabsatz"/>
        <w:numPr>
          <w:ilvl w:val="0"/>
          <w:numId w:val="45"/>
        </w:numPr>
      </w:pPr>
      <w:r>
        <w:t>Sie können nach einer Budget-ID filtern.</w:t>
      </w:r>
      <w:r w:rsidR="00720109">
        <w:t xml:space="preserve"> </w:t>
      </w:r>
      <w:r w:rsidR="0008546A">
        <w:t>Existiert ein Budget mit dieser ID, so wird dieses in der Tabelle angezeigt, anderenfalls w</w:t>
      </w:r>
      <w:r w:rsidR="004B46D4">
        <w:t>erden Sie darauf hingewiesen, dass diese Budget-ID nicht existiert.</w:t>
      </w:r>
    </w:p>
    <w:p w14:paraId="00BA51E4" w14:textId="0639B823" w:rsidR="004B46D4" w:rsidRDefault="0070140E" w:rsidP="00934B78">
      <w:pPr>
        <w:pStyle w:val="Listenabsatz"/>
        <w:numPr>
          <w:ilvl w:val="0"/>
          <w:numId w:val="45"/>
        </w:numPr>
      </w:pPr>
      <w:r>
        <w:t xml:space="preserve">Hier können Sie die Beschreibung </w:t>
      </w:r>
      <w:r w:rsidR="00FA547E">
        <w:t xml:space="preserve">des Budgets ändern. Bitte wählen Sie eine deskriptive Beschreibung für das Budget und drücken anschließend auf </w:t>
      </w:r>
      <w:r w:rsidR="00FA547E">
        <w:rPr>
          <w:i/>
        </w:rPr>
        <w:t>Anpassen.</w:t>
      </w:r>
    </w:p>
    <w:p w14:paraId="4989003F" w14:textId="0B27B5B8" w:rsidR="00FA547E" w:rsidRPr="007D1CC9" w:rsidRDefault="00FA547E" w:rsidP="00FA547E">
      <w:pPr>
        <w:pStyle w:val="Listenabsatz"/>
        <w:numPr>
          <w:ilvl w:val="0"/>
          <w:numId w:val="45"/>
        </w:numPr>
      </w:pPr>
      <w:r>
        <w:t xml:space="preserve">Hier können Sie die Mitarbeiternummer des Owners für das Budget ändern. Bitte wählen Sie eine </w:t>
      </w:r>
      <w:r w:rsidR="00EB73B9">
        <w:t>gültige Mitarbeiternummer</w:t>
      </w:r>
      <w:r>
        <w:t xml:space="preserve"> und drücken anschließend auf </w:t>
      </w:r>
      <w:r w:rsidR="00EB73B9">
        <w:rPr>
          <w:i/>
        </w:rPr>
        <w:t>A</w:t>
      </w:r>
      <w:r>
        <w:rPr>
          <w:i/>
        </w:rPr>
        <w:t>npassen.</w:t>
      </w:r>
    </w:p>
    <w:p w14:paraId="64FA363E" w14:textId="1A9EBE5D" w:rsidR="00321C96" w:rsidRPr="007D1CC9" w:rsidRDefault="00321C96" w:rsidP="00856E74">
      <w:pPr>
        <w:pStyle w:val="Listenabsatz"/>
        <w:keepNext/>
        <w:keepLines/>
        <w:numPr>
          <w:ilvl w:val="0"/>
          <w:numId w:val="45"/>
        </w:numPr>
        <w:ind w:left="714" w:hanging="357"/>
      </w:pPr>
      <w:r>
        <w:lastRenderedPageBreak/>
        <w:t xml:space="preserve">Hier können Sie geplante Höhe für das Budget ändern. </w:t>
      </w:r>
      <w:r w:rsidR="00FB5A53">
        <w:t xml:space="preserve">Die </w:t>
      </w:r>
      <w:r w:rsidR="00AC0A21">
        <w:t xml:space="preserve">bisher angefallenen Kosten zu diesem Budget müssen kleiner sein als die neue Budgethöhe. Die Budgethöhe ist in € </w:t>
      </w:r>
      <w:r w:rsidR="007663BA">
        <w:t>und als numerischen Wert einzugeben (Kommazahlen mit Punkttrennung)</w:t>
      </w:r>
      <w:r w:rsidR="002E7D01">
        <w:t xml:space="preserve">. </w:t>
      </w:r>
      <w:r>
        <w:t>Bitte drücken</w:t>
      </w:r>
      <w:r w:rsidR="00FB5A53">
        <w:t xml:space="preserve"> </w:t>
      </w:r>
      <w:r w:rsidR="002E7D01">
        <w:t>nach der Eingabe des Betrags</w:t>
      </w:r>
      <w:r>
        <w:t xml:space="preserve"> auf </w:t>
      </w:r>
      <w:r w:rsidRPr="00FB5A53">
        <w:rPr>
          <w:i/>
        </w:rPr>
        <w:t>Anpassen.</w:t>
      </w:r>
    </w:p>
    <w:p w14:paraId="46D8D33B" w14:textId="234B1A01" w:rsidR="002E7D01" w:rsidRDefault="002E7D01" w:rsidP="002E7D01">
      <w:pPr>
        <w:pStyle w:val="Listenabsatz"/>
        <w:numPr>
          <w:ilvl w:val="0"/>
          <w:numId w:val="45"/>
        </w:numPr>
      </w:pPr>
      <w:r>
        <w:t xml:space="preserve">Hier können Sie ein Budget archivieren (falls es nicht mehr benötigt wird). Bitte </w:t>
      </w:r>
      <w:r w:rsidR="009714EE">
        <w:t xml:space="preserve">geben Sie </w:t>
      </w:r>
      <w:r w:rsidR="009714EE">
        <w:rPr>
          <w:i/>
        </w:rPr>
        <w:t>true</w:t>
      </w:r>
      <w:r w:rsidR="009714EE">
        <w:t xml:space="preserve"> ein, um das Budget zu archivieren oder </w:t>
      </w:r>
      <w:r w:rsidR="009714EE">
        <w:rPr>
          <w:i/>
        </w:rPr>
        <w:t>false</w:t>
      </w:r>
      <w:r w:rsidR="009714EE">
        <w:t xml:space="preserve"> ein, um diesen Vorgang rückgängig zu machen. Drücken Sie anschließend bitte auf </w:t>
      </w:r>
      <w:r w:rsidR="009714EE">
        <w:rPr>
          <w:i/>
        </w:rPr>
        <w:t>Anpassen</w:t>
      </w:r>
      <w:r w:rsidR="009714EE">
        <w:t>.</w:t>
      </w:r>
    </w:p>
    <w:p w14:paraId="4ACC4F65" w14:textId="207B4CCB" w:rsidR="007626D1" w:rsidRDefault="007626D1" w:rsidP="007626D1">
      <w:pPr>
        <w:pStyle w:val="Listenabsatz"/>
        <w:numPr>
          <w:ilvl w:val="0"/>
          <w:numId w:val="45"/>
        </w:numPr>
      </w:pPr>
      <w:r>
        <w:t>Hier können Sie das Ablaufdatum des Budgets ändern. Das Datum ist in einem bestimmten Format einzutragen: jjjj-mm-tt</w:t>
      </w:r>
      <w:r>
        <w:br/>
        <w:t>(Das Ablaufdatum kann nicht in der Vergangenheit liegen.)</w:t>
      </w:r>
    </w:p>
    <w:p w14:paraId="6AD4DB3F" w14:textId="3C752AD5" w:rsidR="00A93CDE" w:rsidRDefault="003B0FE1" w:rsidP="00231A26">
      <w:pPr>
        <w:pStyle w:val="Listenabsatz"/>
        <w:numPr>
          <w:ilvl w:val="0"/>
          <w:numId w:val="36"/>
        </w:numPr>
      </w:pPr>
      <w:r>
        <w:t xml:space="preserve">Wichtig: Sie können nur einen Wert auf einmal aktualisieren. </w:t>
      </w:r>
    </w:p>
    <w:p w14:paraId="6C0A12DC" w14:textId="77777777" w:rsidR="00231A26" w:rsidRDefault="00231A26" w:rsidP="00231A26"/>
    <w:p w14:paraId="72785EC2" w14:textId="3A0AD4F6" w:rsidR="00A93CDE" w:rsidRDefault="00A93CDE" w:rsidP="00A93CDE">
      <w:pPr>
        <w:pStyle w:val="Special21"/>
        <w:numPr>
          <w:ilvl w:val="1"/>
          <w:numId w:val="6"/>
        </w:numPr>
      </w:pPr>
      <w:bookmarkStart w:id="11" w:name="_Toc89013095"/>
      <w:r>
        <w:t>Soll-Ist-Vergleich</w:t>
      </w:r>
      <w:bookmarkEnd w:id="11"/>
    </w:p>
    <w:p w14:paraId="0ED83CCE" w14:textId="6960F74A" w:rsidR="00A93CDE" w:rsidRDefault="009843FE" w:rsidP="00A93CDE">
      <w:pPr>
        <w:ind w:left="113"/>
      </w:pPr>
      <w:r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10" behindDoc="0" locked="0" layoutInCell="1" allowOverlap="1" wp14:anchorId="47FBB59D" wp14:editId="6D03ED62">
                <wp:simplePos x="0" y="0"/>
                <wp:positionH relativeFrom="column">
                  <wp:posOffset>1390218</wp:posOffset>
                </wp:positionH>
                <wp:positionV relativeFrom="paragraph">
                  <wp:posOffset>935990</wp:posOffset>
                </wp:positionV>
                <wp:extent cx="143510" cy="151130"/>
                <wp:effectExtent l="0" t="0" r="8890" b="1270"/>
                <wp:wrapNone/>
                <wp:docPr id="485" name="Ellips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D79BA8" w14:textId="58EE4AEC" w:rsidR="009843FE" w:rsidRPr="00F42754" w:rsidRDefault="009843FE" w:rsidP="009843FE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FBB59D" id="Ellipse 485" o:spid="_x0000_s1079" style="position:absolute;left:0;text-align:left;margin-left:109.45pt;margin-top:73.7pt;width:11.3pt;height:11.9pt;z-index:25165831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" fillcolor="#8f1709 [1609]" stroked="f" strokeweight="1pt">
                <v:stroke joinstyle="miter"/>
                <v:textbox inset="0,0,0,0">
                  <w:txbxContent>
                    <w:p w14:paraId="3BD79BA8" w14:textId="58EE4AEC" w:rsidR="009843FE" w:rsidRPr="00F42754" w:rsidRDefault="009843FE" w:rsidP="009843FE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74732D">
        <w:rPr>
          <w:noProof/>
        </w:rPr>
        <mc:AlternateContent>
          <mc:Choice Requires="wps">
            <w:drawing>
              <wp:anchor distT="0" distB="0" distL="114300" distR="114300" simplePos="0" relativeHeight="251658309" behindDoc="0" locked="0" layoutInCell="1" allowOverlap="1" wp14:anchorId="7664E367" wp14:editId="3773970D">
                <wp:simplePos x="0" y="0"/>
                <wp:positionH relativeFrom="column">
                  <wp:posOffset>3443305</wp:posOffset>
                </wp:positionH>
                <wp:positionV relativeFrom="paragraph">
                  <wp:posOffset>703077</wp:posOffset>
                </wp:positionV>
                <wp:extent cx="143510" cy="151130"/>
                <wp:effectExtent l="0" t="0" r="8890" b="1270"/>
                <wp:wrapNone/>
                <wp:docPr id="484" name="Ellips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53825" w14:textId="77777777" w:rsidR="009843FE" w:rsidRPr="00F42754" w:rsidRDefault="009843FE" w:rsidP="009843FE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64E367" id="Ellipse 484" o:spid="_x0000_s1080" style="position:absolute;left:0;text-align:left;margin-left:271.15pt;margin-top:55.35pt;width:11.3pt;height:11.9pt;z-index:25165830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" fillcolor="#8f1709 [1609]" stroked="f" strokeweight="1pt">
                <v:stroke joinstyle="miter"/>
                <v:textbox inset="0,0,0,0">
                  <w:txbxContent>
                    <w:p w14:paraId="4B953825" w14:textId="77777777" w:rsidR="009843FE" w:rsidRPr="00F42754" w:rsidRDefault="009843FE" w:rsidP="009843FE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629C3" w:rsidRPr="00A629C3">
        <w:rPr>
          <w:noProof/>
        </w:rPr>
        <w:drawing>
          <wp:inline distT="0" distB="0" distL="0" distR="0" wp14:anchorId="4C278D37" wp14:editId="4123E8B4">
            <wp:extent cx="5732145" cy="2100580"/>
            <wp:effectExtent l="19050" t="19050" r="20955" b="13970"/>
            <wp:docPr id="483" name="Grafik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00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8AE92" w14:textId="3852CFA8" w:rsidR="004D62CB" w:rsidRDefault="004D62CB" w:rsidP="00A93CDE">
      <w:pPr>
        <w:ind w:left="113"/>
      </w:pPr>
      <w:r>
        <w:t xml:space="preserve">Unter </w:t>
      </w:r>
      <w:r>
        <w:rPr>
          <w:i/>
        </w:rPr>
        <w:t>Soll-Ist-Vergleich</w:t>
      </w:r>
      <w:r>
        <w:t xml:space="preserve"> sind alle Ihre Budgets aufgelistet mit dem geplanten Budget, dem bisher verbrauchten Budget und den verbleibenden Kosten. So haben Sie einen schnellen Überblick über das </w:t>
      </w:r>
      <w:r w:rsidR="0047514F">
        <w:t>Ausgabeverhalten Ihrer Owner.</w:t>
      </w:r>
    </w:p>
    <w:p w14:paraId="7EC03A0B" w14:textId="3122B7A7" w:rsidR="0047514F" w:rsidRDefault="0047514F" w:rsidP="0047514F">
      <w:pPr>
        <w:ind w:left="113"/>
      </w:pPr>
      <w:r>
        <w:t>Die Funktionen auf dieser Ansicht sind:</w:t>
      </w:r>
    </w:p>
    <w:p w14:paraId="2787B7DC" w14:textId="77777777" w:rsidR="0047514F" w:rsidRDefault="0047514F" w:rsidP="0047514F">
      <w:pPr>
        <w:pStyle w:val="Listenabsatz"/>
        <w:numPr>
          <w:ilvl w:val="0"/>
          <w:numId w:val="44"/>
        </w:numPr>
      </w:pPr>
      <w:r>
        <w:t xml:space="preserve">Sie können nach einem Budget filtern, indem Sie die Budget-ID in der Suchleiste eingeben und anschließend auf </w:t>
      </w:r>
      <w:r>
        <w:rPr>
          <w:i/>
        </w:rPr>
        <w:t>Aktualisieren</w:t>
      </w:r>
      <w:r>
        <w:t xml:space="preserve"> drücken.</w:t>
      </w:r>
      <w:r>
        <w:br/>
        <w:t>(Wenn Sie nach der 0 filtern, wird Ihnen wieder die komplette Übersicht angezeigt)</w:t>
      </w:r>
    </w:p>
    <w:p w14:paraId="527CFE8F" w14:textId="2ACEBA45" w:rsidR="0047514F" w:rsidRPr="004D62CB" w:rsidRDefault="00215F7A" w:rsidP="0047514F">
      <w:pPr>
        <w:pStyle w:val="Listenabsatz"/>
        <w:numPr>
          <w:ilvl w:val="0"/>
          <w:numId w:val="44"/>
        </w:numPr>
      </w:pPr>
      <w:r>
        <w:t>In dieser Tabelle sehen</w:t>
      </w:r>
      <w:r w:rsidR="00634656">
        <w:t xml:space="preserve"> sie den Soll-Ist-Vergleich für ihre Budgets.</w:t>
      </w:r>
    </w:p>
    <w:p w14:paraId="59F04AF4" w14:textId="77777777" w:rsidR="00A93CDE" w:rsidRPr="00C101EF" w:rsidRDefault="00A93CDE" w:rsidP="00C101EF">
      <w:pPr>
        <w:ind w:left="113"/>
      </w:pPr>
    </w:p>
    <w:p w14:paraId="6C79D7E5" w14:textId="77777777" w:rsidR="00BF6B58" w:rsidRDefault="00BF6B58">
      <w:r>
        <w:br w:type="page"/>
      </w:r>
    </w:p>
    <w:p w14:paraId="5B91880C" w14:textId="7E2FD146" w:rsidR="00A62487" w:rsidRPr="00D17557" w:rsidRDefault="0074719A" w:rsidP="00BF6B58">
      <w:pPr>
        <w:pStyle w:val="Special2mitAuflistungImInhaltsverzeichnis"/>
      </w:pPr>
      <w:bookmarkStart w:id="12" w:name="_Toc89013096"/>
      <w:r>
        <w:lastRenderedPageBreak/>
        <w:t xml:space="preserve">Ansicht: </w:t>
      </w:r>
      <w:r w:rsidR="00BF6B58">
        <w:t>Administrator</w:t>
      </w:r>
      <w:bookmarkEnd w:id="12"/>
    </w:p>
    <w:p w14:paraId="4F9DFC2C" w14:textId="72B7E801" w:rsidR="00CD1AEA" w:rsidRDefault="00D5041B" w:rsidP="00B02107">
      <w:r>
        <w:t xml:space="preserve">Sollte ihre Benutzerrolle </w:t>
      </w:r>
      <w:r>
        <w:rPr>
          <w:i/>
        </w:rPr>
        <w:t>Administrator</w:t>
      </w:r>
      <w:r>
        <w:t xml:space="preserve"> sein, gelangen Sie nach dem Login auf folgende Ansicht: </w:t>
      </w:r>
    </w:p>
    <w:p w14:paraId="6F9898EE" w14:textId="5E49C244" w:rsidR="00D62AC6" w:rsidRDefault="00B66BBD" w:rsidP="00B02107"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4EAEA0A4" wp14:editId="26E05B77">
                <wp:simplePos x="0" y="0"/>
                <wp:positionH relativeFrom="column">
                  <wp:posOffset>1139587</wp:posOffset>
                </wp:positionH>
                <wp:positionV relativeFrom="paragraph">
                  <wp:posOffset>816532</wp:posOffset>
                </wp:positionV>
                <wp:extent cx="144000" cy="151200"/>
                <wp:effectExtent l="0" t="0" r="8890" b="1270"/>
                <wp:wrapNone/>
                <wp:docPr id="42" name="El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8D692E" w14:textId="4D88BF9A" w:rsidR="00B66BBD" w:rsidRPr="00F42754" w:rsidRDefault="00B66BBD" w:rsidP="00B66BBD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AEA0A4" id="Ellipse 42" o:spid="_x0000_s1081" style="position:absolute;margin-left:89.75pt;margin-top:64.3pt;width:11.35pt;height:11.9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" fillcolor="#8f1709 [1609]" stroked="f" strokeweight="1pt">
                <v:stroke joinstyle="miter"/>
                <v:textbox inset="0,0,0,0">
                  <w:txbxContent>
                    <w:p w14:paraId="6C8D692E" w14:textId="4D88BF9A" w:rsidR="00B66BBD" w:rsidRPr="00F42754" w:rsidRDefault="00B66BBD" w:rsidP="00B66BBD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ECD5EAB" wp14:editId="08219AA2">
                <wp:simplePos x="0" y="0"/>
                <wp:positionH relativeFrom="column">
                  <wp:posOffset>700405</wp:posOffset>
                </wp:positionH>
                <wp:positionV relativeFrom="paragraph">
                  <wp:posOffset>425021</wp:posOffset>
                </wp:positionV>
                <wp:extent cx="144000" cy="151200"/>
                <wp:effectExtent l="0" t="0" r="8890" b="1270"/>
                <wp:wrapNone/>
                <wp:docPr id="41" name="El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D4D28C" w14:textId="79B8F3C1" w:rsidR="00B66BBD" w:rsidRPr="00F42754" w:rsidRDefault="00B66BBD" w:rsidP="00B66BBD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CD5EAB" id="Ellipse 41" o:spid="_x0000_s1082" style="position:absolute;margin-left:55.15pt;margin-top:33.45pt;width:11.35pt;height:11.9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" fillcolor="#8f1709 [1609]" stroked="f" strokeweight="1pt">
                <v:stroke joinstyle="miter"/>
                <v:textbox inset="0,0,0,0">
                  <w:txbxContent>
                    <w:p w14:paraId="3FD4D28C" w14:textId="79B8F3C1" w:rsidR="00B66BBD" w:rsidRPr="00F42754" w:rsidRDefault="00B66BBD" w:rsidP="00B66BBD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2980FA02" wp14:editId="3A0476CC">
                <wp:simplePos x="0" y="0"/>
                <wp:positionH relativeFrom="column">
                  <wp:posOffset>5605593</wp:posOffset>
                </wp:positionH>
                <wp:positionV relativeFrom="paragraph">
                  <wp:posOffset>50129</wp:posOffset>
                </wp:positionV>
                <wp:extent cx="144000" cy="151200"/>
                <wp:effectExtent l="0" t="0" r="8890" b="1270"/>
                <wp:wrapNone/>
                <wp:docPr id="40" name="El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00FBA8" w14:textId="50C31932" w:rsidR="00B66BBD" w:rsidRPr="00F42754" w:rsidRDefault="00B66BBD" w:rsidP="00B66BBD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0FA02" id="Ellipse 40" o:spid="_x0000_s1083" style="position:absolute;margin-left:441.4pt;margin-top:3.95pt;width:11.35pt;height:11.9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" fillcolor="#8f1709 [1609]" stroked="f" strokeweight="1pt">
                <v:stroke joinstyle="miter"/>
                <v:textbox inset="0,0,0,0">
                  <w:txbxContent>
                    <w:p w14:paraId="1000FBA8" w14:textId="50C31932" w:rsidR="00B66BBD" w:rsidRPr="00F42754" w:rsidRDefault="00B66BBD" w:rsidP="00B66BBD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33E67890" wp14:editId="4E5ECEDC">
                <wp:simplePos x="0" y="0"/>
                <wp:positionH relativeFrom="column">
                  <wp:posOffset>5193603</wp:posOffset>
                </wp:positionH>
                <wp:positionV relativeFrom="paragraph">
                  <wp:posOffset>47794</wp:posOffset>
                </wp:positionV>
                <wp:extent cx="144000" cy="151200"/>
                <wp:effectExtent l="0" t="0" r="8890" b="1270"/>
                <wp:wrapNone/>
                <wp:docPr id="39" name="El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21132B" w14:textId="691D5DD8" w:rsidR="00B66BBD" w:rsidRPr="00F42754" w:rsidRDefault="00B66BBD" w:rsidP="00B66BBD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E67890" id="Ellipse 39" o:spid="_x0000_s1084" style="position:absolute;margin-left:408.95pt;margin-top:3.75pt;width:11.35pt;height:11.9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" fillcolor="#8f1709 [1609]" stroked="f" strokeweight="1pt">
                <v:stroke joinstyle="miter"/>
                <v:textbox inset="0,0,0,0">
                  <w:txbxContent>
                    <w:p w14:paraId="0021132B" w14:textId="691D5DD8" w:rsidR="00B66BBD" w:rsidRPr="00F42754" w:rsidRDefault="00B66BBD" w:rsidP="00B66BBD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BE50455" wp14:editId="3F0D1879">
                <wp:simplePos x="0" y="0"/>
                <wp:positionH relativeFrom="column">
                  <wp:posOffset>1139587</wp:posOffset>
                </wp:positionH>
                <wp:positionV relativeFrom="paragraph">
                  <wp:posOffset>626254</wp:posOffset>
                </wp:positionV>
                <wp:extent cx="144000" cy="151200"/>
                <wp:effectExtent l="0" t="0" r="8890" b="1270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2F9B41" w14:textId="77777777" w:rsidR="00B66BBD" w:rsidRPr="00F42754" w:rsidRDefault="00B66BBD" w:rsidP="00B66BBD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E50455" id="Ellipse 38" o:spid="_x0000_s1085" style="position:absolute;margin-left:89.75pt;margin-top:49.3pt;width:11.35pt;height:11.9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" fillcolor="#8f1709 [1609]" stroked="f" strokeweight="1pt">
                <v:stroke joinstyle="miter"/>
                <v:textbox inset="0,0,0,0">
                  <w:txbxContent>
                    <w:p w14:paraId="7A2F9B41" w14:textId="77777777" w:rsidR="00B66BBD" w:rsidRPr="00F42754" w:rsidRDefault="00B66BBD" w:rsidP="00B66BBD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D62AC6" w:rsidRPr="009569FB">
        <w:rPr>
          <w:noProof/>
        </w:rPr>
        <w:drawing>
          <wp:inline distT="0" distB="0" distL="0" distR="0" wp14:anchorId="5B051949" wp14:editId="4481C49A">
            <wp:extent cx="5732145" cy="2878455"/>
            <wp:effectExtent l="19050" t="19050" r="20955" b="1714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784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E4ABE" w14:textId="19BEE14E" w:rsidR="00551B1E" w:rsidRDefault="00956F10" w:rsidP="00B02107">
      <w:r>
        <w:t>D</w:t>
      </w:r>
      <w:r w:rsidR="003810B1">
        <w:t xml:space="preserve">ie komplette Benutzeransicht entspricht einem einheitlichen Konzept. </w:t>
      </w:r>
      <w:r w:rsidR="005545A4">
        <w:t xml:space="preserve">Dieses besteht aus einigen wichtigen </w:t>
      </w:r>
      <w:r w:rsidR="00907F56">
        <w:t>Elementen</w:t>
      </w:r>
      <w:r w:rsidR="00707F2E">
        <w:t xml:space="preserve">, </w:t>
      </w:r>
      <w:r w:rsidR="000F70E1">
        <w:t>die</w:t>
      </w:r>
      <w:r w:rsidR="00707F2E">
        <w:t xml:space="preserve"> im Folgenden aufgelistet werden:</w:t>
      </w:r>
    </w:p>
    <w:p w14:paraId="2D8AA7E8" w14:textId="22C3349F" w:rsidR="00707F2E" w:rsidRDefault="006D546B" w:rsidP="00CB65B7">
      <w:pPr>
        <w:pStyle w:val="Listenabsatz"/>
        <w:numPr>
          <w:ilvl w:val="0"/>
          <w:numId w:val="27"/>
        </w:numPr>
      </w:pPr>
      <w:r>
        <w:t xml:space="preserve">In der Kopfzeile erscheint oben </w:t>
      </w:r>
      <w:r w:rsidR="000F70E1">
        <w:t>rechts</w:t>
      </w:r>
      <w:r>
        <w:t xml:space="preserve"> </w:t>
      </w:r>
      <w:r w:rsidR="0057391A">
        <w:t>Ihr</w:t>
      </w:r>
      <w:r>
        <w:t xml:space="preserve"> Benutzername.</w:t>
      </w:r>
    </w:p>
    <w:p w14:paraId="291B7C37" w14:textId="7DE4A9DF" w:rsidR="006D546B" w:rsidRDefault="006D546B" w:rsidP="00CB65B7">
      <w:pPr>
        <w:pStyle w:val="Listenabsatz"/>
        <w:numPr>
          <w:ilvl w:val="0"/>
          <w:numId w:val="27"/>
        </w:numPr>
      </w:pPr>
      <w:r>
        <w:t xml:space="preserve">Rechts neben dem Benutzernamen </w:t>
      </w:r>
      <w:r w:rsidR="00886109">
        <w:t xml:space="preserve">können Sie sich über den Button </w:t>
      </w:r>
      <w:r w:rsidR="00886109">
        <w:rPr>
          <w:i/>
        </w:rPr>
        <w:t xml:space="preserve">Abmelden </w:t>
      </w:r>
      <w:r w:rsidR="00886109">
        <w:t>aus dem Programm ausloggen</w:t>
      </w:r>
    </w:p>
    <w:p w14:paraId="1BA687D2" w14:textId="468F1C5E" w:rsidR="00886109" w:rsidRDefault="00886109" w:rsidP="00CB65B7">
      <w:pPr>
        <w:pStyle w:val="Listenabsatz"/>
        <w:numPr>
          <w:ilvl w:val="0"/>
          <w:numId w:val="27"/>
        </w:numPr>
      </w:pPr>
      <w:r>
        <w:t>Auf der linken Seite ist die Navigation</w:t>
      </w:r>
      <w:r w:rsidR="005C4296">
        <w:t xml:space="preserve">. </w:t>
      </w:r>
      <w:r w:rsidR="001E4E43">
        <w:t>Sollten Sie einen Tooltip im Programm benöti</w:t>
      </w:r>
      <w:r w:rsidR="000148BC">
        <w:t>gen, können Sie sich vordefinierte Hilfestellungen über das Fragezeichen zu</w:t>
      </w:r>
      <w:r w:rsidR="008A3B25">
        <w:t>r jeweiligen (in der Navigations</w:t>
      </w:r>
      <w:r w:rsidR="00C26036">
        <w:t xml:space="preserve">-Bar ausgewählten) </w:t>
      </w:r>
      <w:r w:rsidR="006D1B3D">
        <w:t>Ansicht</w:t>
      </w:r>
      <w:r w:rsidR="00C26036">
        <w:t xml:space="preserve"> </w:t>
      </w:r>
      <w:r w:rsidR="00F955B6">
        <w:t>anzeigen lassen.</w:t>
      </w:r>
      <w:r w:rsidR="00680BA4">
        <w:t xml:space="preserve"> Durch das Auswählen der verschieden</w:t>
      </w:r>
      <w:r w:rsidR="002502E4">
        <w:t xml:space="preserve">en Ansichten </w:t>
      </w:r>
      <w:r w:rsidR="00130629">
        <w:t>können Sie zwischen den Ansichten navigieren.</w:t>
      </w:r>
    </w:p>
    <w:p w14:paraId="564F4CBA" w14:textId="273C5455" w:rsidR="00F955B6" w:rsidRDefault="006D1B3D" w:rsidP="00CB65B7">
      <w:pPr>
        <w:pStyle w:val="Listenabsatz"/>
        <w:numPr>
          <w:ilvl w:val="0"/>
          <w:numId w:val="27"/>
        </w:numPr>
      </w:pPr>
      <w:r>
        <w:t xml:space="preserve">Die Ansicht </w:t>
      </w:r>
      <w:r>
        <w:rPr>
          <w:i/>
        </w:rPr>
        <w:t>Erstellen von Benutzern</w:t>
      </w:r>
      <w:r>
        <w:t xml:space="preserve"> wird </w:t>
      </w:r>
      <w:r w:rsidR="00844180">
        <w:t>beim Einloggen</w:t>
      </w:r>
      <w:r>
        <w:t xml:space="preserve"> automatisch geöffnet. </w:t>
      </w:r>
    </w:p>
    <w:p w14:paraId="5FBA234D" w14:textId="17BD38C8" w:rsidR="00234388" w:rsidRDefault="00130629" w:rsidP="00CB65B7">
      <w:pPr>
        <w:pStyle w:val="Listenabsatz"/>
        <w:numPr>
          <w:ilvl w:val="0"/>
          <w:numId w:val="27"/>
        </w:numPr>
      </w:pPr>
      <w:r>
        <w:t>In der</w:t>
      </w:r>
      <w:r w:rsidR="00234388">
        <w:t xml:space="preserve"> Ansicht </w:t>
      </w:r>
      <w:r w:rsidR="00234388">
        <w:rPr>
          <w:i/>
        </w:rPr>
        <w:t xml:space="preserve">Anpassen von Rollen </w:t>
      </w:r>
      <w:r w:rsidR="00234388">
        <w:t xml:space="preserve">können Sie </w:t>
      </w:r>
      <w:r>
        <w:t>die Rollen von bereits angelegten Benutzern anpassen.</w:t>
      </w:r>
    </w:p>
    <w:p w14:paraId="49F4F6BC" w14:textId="77777777" w:rsidR="00021451" w:rsidRDefault="00021451" w:rsidP="00021451"/>
    <w:p w14:paraId="0CE32304" w14:textId="77777777" w:rsidR="009A53EA" w:rsidRPr="009A53EA" w:rsidRDefault="009A53EA" w:rsidP="009A53EA"/>
    <w:p w14:paraId="5415F7A9" w14:textId="77777777" w:rsidR="009A53EA" w:rsidRDefault="009A53EA" w:rsidP="009A53EA"/>
    <w:p w14:paraId="26C9539E" w14:textId="097B741C" w:rsidR="009A53EA" w:rsidRDefault="009A53EA" w:rsidP="009A53EA">
      <w:pPr>
        <w:tabs>
          <w:tab w:val="left" w:pos="6199"/>
        </w:tabs>
      </w:pPr>
      <w:r>
        <w:tab/>
      </w:r>
    </w:p>
    <w:p w14:paraId="14299EDE" w14:textId="77777777" w:rsidR="009A53EA" w:rsidRDefault="009A53EA" w:rsidP="009A53EA">
      <w:pPr>
        <w:tabs>
          <w:tab w:val="left" w:pos="6199"/>
        </w:tabs>
      </w:pPr>
    </w:p>
    <w:p w14:paraId="6A52D3F3" w14:textId="77777777" w:rsidR="009A53EA" w:rsidRPr="009A53EA" w:rsidRDefault="009A53EA" w:rsidP="009A53EA">
      <w:pPr>
        <w:tabs>
          <w:tab w:val="left" w:pos="6199"/>
        </w:tabs>
      </w:pPr>
    </w:p>
    <w:p w14:paraId="189B6C0B" w14:textId="77720043" w:rsidR="00C45C13" w:rsidRPr="00C45C13" w:rsidRDefault="00021451" w:rsidP="00C45C13">
      <w:pPr>
        <w:pStyle w:val="Special21"/>
        <w:numPr>
          <w:ilvl w:val="1"/>
          <w:numId w:val="6"/>
        </w:numPr>
      </w:pPr>
      <w:bookmarkStart w:id="13" w:name="_Toc89013097"/>
      <w:r>
        <w:lastRenderedPageBreak/>
        <w:t>Erstellen von Benutzern</w:t>
      </w:r>
      <w:bookmarkEnd w:id="13"/>
    </w:p>
    <w:p w14:paraId="00020358" w14:textId="465AFC73" w:rsidR="00CD1AEA" w:rsidRDefault="00800EB3" w:rsidP="00B02107">
      <w:r>
        <w:rPr>
          <w:noProof/>
        </w:rPr>
        <mc:AlternateContent>
          <mc:Choice Requires="wps">
            <w:drawing>
              <wp:anchor distT="0" distB="0" distL="114300" distR="114300" simplePos="0" relativeHeight="251658279" behindDoc="0" locked="0" layoutInCell="1" allowOverlap="1" wp14:anchorId="2B939388" wp14:editId="03BE945B">
                <wp:simplePos x="0" y="0"/>
                <wp:positionH relativeFrom="column">
                  <wp:posOffset>4574844</wp:posOffset>
                </wp:positionH>
                <wp:positionV relativeFrom="paragraph">
                  <wp:posOffset>1078230</wp:posOffset>
                </wp:positionV>
                <wp:extent cx="143510" cy="151130"/>
                <wp:effectExtent l="0" t="0" r="8890" b="1270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7F043E" w14:textId="6C0379DD" w:rsidR="00800EB3" w:rsidRPr="00F42754" w:rsidRDefault="00800EB3" w:rsidP="00800EB3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939388" id="Ellipse 16" o:spid="_x0000_s1086" style="position:absolute;margin-left:360.2pt;margin-top:84.9pt;width:11.3pt;height:11.9pt;z-index:2516582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137F043E" w14:textId="6C0379DD" w:rsidR="00800EB3" w:rsidRPr="00F42754" w:rsidRDefault="00800EB3" w:rsidP="00800EB3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369954BC" wp14:editId="676E8778">
                <wp:simplePos x="0" y="0"/>
                <wp:positionH relativeFrom="column">
                  <wp:posOffset>3931092</wp:posOffset>
                </wp:positionH>
                <wp:positionV relativeFrom="paragraph">
                  <wp:posOffset>1087700</wp:posOffset>
                </wp:positionV>
                <wp:extent cx="143510" cy="151130"/>
                <wp:effectExtent l="0" t="0" r="8890" b="1270"/>
                <wp:wrapNone/>
                <wp:docPr id="15" name="El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EF12F0" w14:textId="1C678684" w:rsidR="00800EB3" w:rsidRPr="00F42754" w:rsidRDefault="00800EB3" w:rsidP="00800EB3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9954BC" id="Ellipse 15" o:spid="_x0000_s1087" style="position:absolute;margin-left:309.55pt;margin-top:85.65pt;width:11.3pt;height:11.9pt;z-index:25165827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" fillcolor="#8f1709 [1609]" stroked="f" strokeweight="1pt">
                <v:stroke joinstyle="miter"/>
                <v:textbox inset="0,0,0,0">
                  <w:txbxContent>
                    <w:p w14:paraId="18EF12F0" w14:textId="1C678684" w:rsidR="00800EB3" w:rsidRPr="00F42754" w:rsidRDefault="00800EB3" w:rsidP="00800EB3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7" behindDoc="0" locked="0" layoutInCell="1" allowOverlap="1" wp14:anchorId="3560A154" wp14:editId="683EB983">
                <wp:simplePos x="0" y="0"/>
                <wp:positionH relativeFrom="column">
                  <wp:posOffset>4534839</wp:posOffset>
                </wp:positionH>
                <wp:positionV relativeFrom="paragraph">
                  <wp:posOffset>848360</wp:posOffset>
                </wp:positionV>
                <wp:extent cx="143510" cy="151130"/>
                <wp:effectExtent l="0" t="0" r="8890" b="1270"/>
                <wp:wrapNone/>
                <wp:docPr id="14" name="El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10CDFB" w14:textId="10E051C7" w:rsidR="00800EB3" w:rsidRPr="00F42754" w:rsidRDefault="00800EB3" w:rsidP="00800EB3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60A154" id="Ellipse 14" o:spid="_x0000_s1088" style="position:absolute;margin-left:357.05pt;margin-top:66.8pt;width:11.3pt;height:11.9pt;z-index:25165827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" fillcolor="#8f1709 [1609]" stroked="f" strokeweight="1pt">
                <v:stroke joinstyle="miter"/>
                <v:textbox inset="0,0,0,0">
                  <w:txbxContent>
                    <w:p w14:paraId="2610CDFB" w14:textId="10E051C7" w:rsidR="00800EB3" w:rsidRPr="00F42754" w:rsidRDefault="00800EB3" w:rsidP="00800EB3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63CEA191" wp14:editId="007594EA">
                <wp:simplePos x="0" y="0"/>
                <wp:positionH relativeFrom="column">
                  <wp:posOffset>3342254</wp:posOffset>
                </wp:positionH>
                <wp:positionV relativeFrom="paragraph">
                  <wp:posOffset>841209</wp:posOffset>
                </wp:positionV>
                <wp:extent cx="143510" cy="151130"/>
                <wp:effectExtent l="0" t="0" r="8890" b="1270"/>
                <wp:wrapNone/>
                <wp:docPr id="13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1B2EC" w14:textId="0EE91162" w:rsidR="00990656" w:rsidRPr="00F42754" w:rsidRDefault="00800EB3" w:rsidP="00990656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CEA191" id="Ellipse 13" o:spid="_x0000_s1089" style="position:absolute;margin-left:263.15pt;margin-top:66.25pt;width:11.3pt;height:11.9pt;z-index:2516582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6631B2EC" w14:textId="0EE91162" w:rsidR="00990656" w:rsidRPr="00F42754" w:rsidRDefault="00800EB3" w:rsidP="00990656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75" behindDoc="0" locked="0" layoutInCell="1" allowOverlap="1" wp14:anchorId="04E02DD5" wp14:editId="10F1C0AC">
                <wp:simplePos x="0" y="0"/>
                <wp:positionH relativeFrom="column">
                  <wp:posOffset>4534701</wp:posOffset>
                </wp:positionH>
                <wp:positionV relativeFrom="paragraph">
                  <wp:posOffset>689278</wp:posOffset>
                </wp:positionV>
                <wp:extent cx="143510" cy="151130"/>
                <wp:effectExtent l="0" t="0" r="8890" b="1270"/>
                <wp:wrapNone/>
                <wp:docPr id="12" name="El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65B65" w14:textId="3BFFC10A" w:rsidR="00990656" w:rsidRPr="00F42754" w:rsidRDefault="00990656" w:rsidP="00990656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02DD5" id="Ellipse 12" o:spid="_x0000_s1090" style="position:absolute;margin-left:357.05pt;margin-top:54.25pt;width:11.3pt;height:11.9pt;z-index:251658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" fillcolor="#8f1709 [1609]" stroked="f" strokeweight="1pt">
                <v:stroke joinstyle="miter"/>
                <v:textbox inset="0,0,0,0">
                  <w:txbxContent>
                    <w:p w14:paraId="11B65B65" w14:textId="3BFFC10A" w:rsidR="00990656" w:rsidRPr="00F42754" w:rsidRDefault="00990656" w:rsidP="00990656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990656"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35AB78D7" wp14:editId="09A3D919">
                <wp:simplePos x="0" y="0"/>
                <wp:positionH relativeFrom="column">
                  <wp:posOffset>3342695</wp:posOffset>
                </wp:positionH>
                <wp:positionV relativeFrom="paragraph">
                  <wp:posOffset>682183</wp:posOffset>
                </wp:positionV>
                <wp:extent cx="143510" cy="151130"/>
                <wp:effectExtent l="0" t="0" r="8890" b="1270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52146" w14:textId="78F81E21" w:rsidR="00990656" w:rsidRPr="00F42754" w:rsidRDefault="00990656" w:rsidP="00990656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AB78D7" id="Ellipse 10" o:spid="_x0000_s1091" style="position:absolute;margin-left:263.2pt;margin-top:53.7pt;width:11.3pt;height:11.9pt;z-index:2516582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" fillcolor="#8f1709 [1609]" stroked="f" strokeweight="1pt">
                <v:stroke joinstyle="miter"/>
                <v:textbox inset="0,0,0,0">
                  <w:txbxContent>
                    <w:p w14:paraId="16A52146" w14:textId="78F81E21" w:rsidR="00990656" w:rsidRPr="00F42754" w:rsidRDefault="00990656" w:rsidP="00990656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990656"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64483E1" wp14:editId="6B5D754A">
                <wp:simplePos x="0" y="0"/>
                <wp:positionH relativeFrom="column">
                  <wp:posOffset>2357120</wp:posOffset>
                </wp:positionH>
                <wp:positionV relativeFrom="paragraph">
                  <wp:posOffset>838200</wp:posOffset>
                </wp:positionV>
                <wp:extent cx="143510" cy="151130"/>
                <wp:effectExtent l="0" t="0" r="8890" b="1270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D27F8A" w14:textId="508F0301" w:rsidR="00510B77" w:rsidRPr="00F42754" w:rsidRDefault="00510B77" w:rsidP="00510B77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4483E1" id="Ellipse 33" o:spid="_x0000_s1092" style="position:absolute;margin-left:185.6pt;margin-top:66pt;width:11.3pt;height:11.9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" fillcolor="#8f1709 [1609]" stroked="f" strokeweight="1pt">
                <v:stroke joinstyle="miter"/>
                <v:textbox inset="0,0,0,0">
                  <w:txbxContent>
                    <w:p w14:paraId="6DD27F8A" w14:textId="508F0301" w:rsidR="00510B77" w:rsidRPr="00F42754" w:rsidRDefault="00510B77" w:rsidP="00510B77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990656"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4609CD7" wp14:editId="1B009E19">
                <wp:simplePos x="0" y="0"/>
                <wp:positionH relativeFrom="column">
                  <wp:posOffset>2352675</wp:posOffset>
                </wp:positionH>
                <wp:positionV relativeFrom="paragraph">
                  <wp:posOffset>682625</wp:posOffset>
                </wp:positionV>
                <wp:extent cx="143510" cy="151200"/>
                <wp:effectExtent l="0" t="0" r="8890" b="1270"/>
                <wp:wrapNone/>
                <wp:docPr id="18" name="El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46D49B" w14:textId="13A76165" w:rsidR="009A53EA" w:rsidRPr="00F42754" w:rsidRDefault="009A53EA" w:rsidP="009A53EA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 w:rsidRPr="00F42754"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609CD7" id="Ellipse 18" o:spid="_x0000_s1093" style="position:absolute;margin-left:185.25pt;margin-top:53.75pt;width:11.3pt;height:11.9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" fillcolor="#8f1709 [1609]" stroked="f" strokeweight="1pt">
                <v:stroke joinstyle="miter"/>
                <v:textbox inset="0,0,0,0">
                  <w:txbxContent>
                    <w:p w14:paraId="3F46D49B" w14:textId="13A76165" w:rsidR="009A53EA" w:rsidRPr="00F42754" w:rsidRDefault="009A53EA" w:rsidP="009A53EA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 w:rsidRPr="00F42754">
                        <w:rPr>
                          <w:color w:val="FFFFFF" w:themeColor="background1"/>
                          <w:sz w:val="14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90656" w:rsidRPr="00CD1AEA">
        <w:rPr>
          <w:noProof/>
        </w:rPr>
        <w:drawing>
          <wp:inline distT="0" distB="0" distL="0" distR="0" wp14:anchorId="79DE5352" wp14:editId="6B166EF9">
            <wp:extent cx="5732145" cy="2654300"/>
            <wp:effectExtent l="19050" t="19050" r="20955" b="1270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5"/>
                    <a:stretch/>
                  </pic:blipFill>
                  <pic:spPr bwMode="auto">
                    <a:xfrm>
                      <a:off x="0" y="0"/>
                      <a:ext cx="5732145" cy="265430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2A40F" w14:textId="02BF3FC2" w:rsidR="000E466A" w:rsidRDefault="000759B2" w:rsidP="00B02107">
      <w:r>
        <w:t xml:space="preserve">Bei der Erstellung von Benutzern sollten Sie einige </w:t>
      </w:r>
      <w:r w:rsidR="000E466A">
        <w:t>Faktoren beachten.</w:t>
      </w:r>
    </w:p>
    <w:p w14:paraId="05C91B85" w14:textId="503F2697" w:rsidR="000E466A" w:rsidRDefault="000E466A" w:rsidP="000E466A">
      <w:pPr>
        <w:pStyle w:val="Listenabsatz"/>
        <w:numPr>
          <w:ilvl w:val="0"/>
          <w:numId w:val="28"/>
        </w:numPr>
      </w:pPr>
      <w:r>
        <w:t>Bitte geben Sie den Vornamen des anzulegenden Benutzers ein.</w:t>
      </w:r>
    </w:p>
    <w:p w14:paraId="3420397A" w14:textId="286F1B0B" w:rsidR="000E466A" w:rsidRDefault="000E466A" w:rsidP="000E466A">
      <w:pPr>
        <w:pStyle w:val="Listenabsatz"/>
        <w:numPr>
          <w:ilvl w:val="0"/>
          <w:numId w:val="28"/>
        </w:numPr>
      </w:pPr>
      <w:r>
        <w:t>Bitte geben Sie den Nachnamen des anzulegenden Benutzers ein</w:t>
      </w:r>
      <w:r w:rsidR="00DE5D1B">
        <w:t>.</w:t>
      </w:r>
    </w:p>
    <w:p w14:paraId="7DE9E247" w14:textId="2DD04629" w:rsidR="00DE5D1B" w:rsidRDefault="00DE5D1B" w:rsidP="000E466A">
      <w:pPr>
        <w:pStyle w:val="Listenabsatz"/>
        <w:numPr>
          <w:ilvl w:val="0"/>
          <w:numId w:val="28"/>
        </w:numPr>
      </w:pPr>
      <w:r>
        <w:t>Bitte geben Sie die</w:t>
      </w:r>
      <w:r w:rsidR="000B4EFB">
        <w:t xml:space="preserve"> interne</w:t>
      </w:r>
      <w:r>
        <w:t xml:space="preserve"> </w:t>
      </w:r>
      <w:r w:rsidR="000B4EFB">
        <w:t xml:space="preserve">Mitarbeiternummer des Benutzers an. </w:t>
      </w:r>
      <w:r w:rsidR="00625306">
        <w:t>Die Korrektheit dieser ist sicherzustellen.</w:t>
      </w:r>
    </w:p>
    <w:p w14:paraId="393D36DE" w14:textId="7AE29F6D" w:rsidR="00625306" w:rsidRDefault="00625306" w:rsidP="000E466A">
      <w:pPr>
        <w:pStyle w:val="Listenabsatz"/>
        <w:numPr>
          <w:ilvl w:val="0"/>
          <w:numId w:val="28"/>
        </w:numPr>
      </w:pPr>
      <w:r>
        <w:t>Bitte geben Sie eine Userrolle ein. WICHTIG:</w:t>
      </w:r>
      <w:r w:rsidR="00045696">
        <w:t xml:space="preserve"> Zulässige Rollen sind nur:</w:t>
      </w:r>
    </w:p>
    <w:p w14:paraId="3CA37822" w14:textId="1E9F51CD" w:rsidR="00045696" w:rsidRDefault="00045696" w:rsidP="00045696">
      <w:pPr>
        <w:pStyle w:val="Listenabsatz"/>
        <w:numPr>
          <w:ilvl w:val="1"/>
          <w:numId w:val="28"/>
        </w:numPr>
      </w:pPr>
      <w:r>
        <w:t>OWNER</w:t>
      </w:r>
    </w:p>
    <w:p w14:paraId="0446D941" w14:textId="0816A157" w:rsidR="00045696" w:rsidRDefault="00045696" w:rsidP="00045696">
      <w:pPr>
        <w:pStyle w:val="Listenabsatz"/>
        <w:numPr>
          <w:ilvl w:val="1"/>
          <w:numId w:val="28"/>
        </w:numPr>
      </w:pPr>
      <w:r>
        <w:t>MANAGEMENT</w:t>
      </w:r>
    </w:p>
    <w:p w14:paraId="70E5A2A5" w14:textId="697CF834" w:rsidR="00045696" w:rsidRDefault="00045696" w:rsidP="00045696">
      <w:pPr>
        <w:pStyle w:val="Listenabsatz"/>
        <w:numPr>
          <w:ilvl w:val="1"/>
          <w:numId w:val="28"/>
        </w:numPr>
      </w:pPr>
      <w:r>
        <w:t>ADMINISTRATOR</w:t>
      </w:r>
    </w:p>
    <w:p w14:paraId="241C96BB" w14:textId="7B4A998F" w:rsidR="00045696" w:rsidRDefault="00D551A9" w:rsidP="00045696">
      <w:pPr>
        <w:pStyle w:val="Listenabsatz"/>
        <w:numPr>
          <w:ilvl w:val="0"/>
          <w:numId w:val="28"/>
        </w:numPr>
      </w:pPr>
      <w:r>
        <w:t xml:space="preserve">Bitte geben Sie den Usernamen ein, mit dem sich der Benutzer beim Planinator3000 </w:t>
      </w:r>
      <w:r w:rsidR="006F6A59">
        <w:t>anmelden soll</w:t>
      </w:r>
      <w:r w:rsidR="007911C6">
        <w:t>.</w:t>
      </w:r>
    </w:p>
    <w:p w14:paraId="19982A8B" w14:textId="1FC7E220" w:rsidR="007911C6" w:rsidRDefault="007911C6" w:rsidP="00045696">
      <w:pPr>
        <w:pStyle w:val="Listenabsatz"/>
        <w:numPr>
          <w:ilvl w:val="0"/>
          <w:numId w:val="28"/>
        </w:numPr>
      </w:pPr>
      <w:r>
        <w:t>Bitte geben Sie ein sicheres Passwort ein, mit dem sich der Benutzer beim ersten Mal im Planinator3000 anmelden soll.</w:t>
      </w:r>
    </w:p>
    <w:p w14:paraId="31ADB6F7" w14:textId="17706FBC" w:rsidR="007911C6" w:rsidRDefault="006D7321" w:rsidP="00045696">
      <w:pPr>
        <w:pStyle w:val="Listenabsatz"/>
        <w:numPr>
          <w:ilvl w:val="0"/>
          <w:numId w:val="28"/>
        </w:numPr>
      </w:pPr>
      <w:r>
        <w:t xml:space="preserve">Der Button </w:t>
      </w:r>
      <w:r>
        <w:rPr>
          <w:i/>
        </w:rPr>
        <w:t xml:space="preserve">Benutzer anlegen </w:t>
      </w:r>
      <w:r>
        <w:t xml:space="preserve">sendet korrekt eingegebene Daten an die Datenbank. </w:t>
      </w:r>
      <w:r w:rsidR="006C632D">
        <w:t>Der neue Nutzer hat ab sofort die Möglichkeit sich</w:t>
      </w:r>
      <w:r w:rsidR="007573E2">
        <w:t xml:space="preserve"> mit seinen Benutzerdaten</w:t>
      </w:r>
      <w:r w:rsidR="006C632D">
        <w:t xml:space="preserve"> beim Planinator3000</w:t>
      </w:r>
      <w:r w:rsidR="007573E2">
        <w:t xml:space="preserve"> einloggen. </w:t>
      </w:r>
      <w:r>
        <w:t>Bei Falsch-Eingaben wird eine Fehlermeldung aufgeworfen.</w:t>
      </w:r>
    </w:p>
    <w:p w14:paraId="3A3B30B9" w14:textId="5BF511D3" w:rsidR="006D7321" w:rsidRDefault="006D7321" w:rsidP="00045696">
      <w:pPr>
        <w:pStyle w:val="Listenabsatz"/>
        <w:numPr>
          <w:ilvl w:val="0"/>
          <w:numId w:val="28"/>
        </w:numPr>
      </w:pPr>
      <w:r>
        <w:t xml:space="preserve">Sollten Sie Falsch-Eingaben </w:t>
      </w:r>
      <w:r w:rsidR="00652F80">
        <w:t xml:space="preserve">eingegeben haben, können Sie unter </w:t>
      </w:r>
      <w:r w:rsidR="00652F80">
        <w:rPr>
          <w:i/>
        </w:rPr>
        <w:t>Eingabemaske leeren</w:t>
      </w:r>
      <w:r w:rsidR="00652F80">
        <w:t xml:space="preserve"> </w:t>
      </w:r>
      <w:r w:rsidR="006C632D">
        <w:t>die Eingabefelder leeren.</w:t>
      </w:r>
    </w:p>
    <w:p w14:paraId="53EA1750" w14:textId="77777777" w:rsidR="00EF2AFA" w:rsidRDefault="00EF2AFA" w:rsidP="00B02107"/>
    <w:p w14:paraId="04E7F841" w14:textId="0DFA6E93" w:rsidR="00EF2AFA" w:rsidRDefault="00EF2AFA" w:rsidP="00B02107">
      <w:r>
        <w:t xml:space="preserve">Ein </w:t>
      </w:r>
      <w:r w:rsidR="00D85BC2">
        <w:t>Beispiel für das zulässige Anlegen eines Benutzers:</w:t>
      </w:r>
    </w:p>
    <w:p w14:paraId="0C4B4E36" w14:textId="34B5186B" w:rsidR="00EF2AFA" w:rsidRDefault="00EF2AFA" w:rsidP="00B02107">
      <w:r w:rsidRPr="00EF2AFA">
        <w:rPr>
          <w:noProof/>
        </w:rPr>
        <w:drawing>
          <wp:inline distT="0" distB="0" distL="0" distR="0" wp14:anchorId="22768A61" wp14:editId="6B5D768F">
            <wp:extent cx="5731200" cy="1104689"/>
            <wp:effectExtent l="19050" t="19050" r="22225" b="196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64"/>
                    <a:stretch/>
                  </pic:blipFill>
                  <pic:spPr bwMode="auto">
                    <a:xfrm>
                      <a:off x="0" y="0"/>
                      <a:ext cx="5731200" cy="1104689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0B7FB" w14:textId="061A99A3" w:rsidR="00C40814" w:rsidRDefault="005348E7" w:rsidP="00C40814">
      <w:pPr>
        <w:pStyle w:val="Special21"/>
      </w:pPr>
      <w:bookmarkStart w:id="14" w:name="_Toc89013098"/>
      <w:r>
        <w:lastRenderedPageBreak/>
        <w:t>5</w:t>
      </w:r>
      <w:r w:rsidR="00C40814">
        <w:t xml:space="preserve">.2 </w:t>
      </w:r>
      <w:r w:rsidR="005B696D">
        <w:tab/>
      </w:r>
      <w:r w:rsidR="0072092B">
        <w:t>Anpassen von Rollen</w:t>
      </w:r>
      <w:bookmarkEnd w:id="14"/>
    </w:p>
    <w:p w14:paraId="708976E9" w14:textId="38DA94DF" w:rsidR="001B17C7" w:rsidRDefault="000717AD" w:rsidP="001B17C7"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4C24D81C" wp14:editId="50325A6E">
                <wp:simplePos x="0" y="0"/>
                <wp:positionH relativeFrom="column">
                  <wp:posOffset>3359572</wp:posOffset>
                </wp:positionH>
                <wp:positionV relativeFrom="paragraph">
                  <wp:posOffset>673419</wp:posOffset>
                </wp:positionV>
                <wp:extent cx="143510" cy="151130"/>
                <wp:effectExtent l="0" t="0" r="8890" b="1270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5113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AA86D1" w14:textId="6C2631B7" w:rsidR="00C06346" w:rsidRPr="000717AD" w:rsidRDefault="00C06346" w:rsidP="00C06346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 w:rsidRPr="000717AD"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24D81C" id="Ellipse 28" o:spid="_x0000_s1094" style="position:absolute;margin-left:264.55pt;margin-top:53.05pt;width:11.3pt;height:11.9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" fillcolor="#8f1709 [1609]" stroked="f" strokeweight="1pt">
                <v:stroke joinstyle="miter"/>
                <v:textbox inset="0,0,0,0">
                  <w:txbxContent>
                    <w:p w14:paraId="70AA86D1" w14:textId="6C2631B7" w:rsidR="00C06346" w:rsidRPr="000717AD" w:rsidRDefault="00C06346" w:rsidP="00C06346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 w:rsidRPr="000717AD">
                        <w:rPr>
                          <w:color w:val="FFFFFF" w:themeColor="background1"/>
                          <w:sz w:val="14"/>
                          <w:szCs w:val="1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8C73F0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095EFE24" wp14:editId="67902206">
                <wp:simplePos x="0" y="0"/>
                <wp:positionH relativeFrom="column">
                  <wp:posOffset>2415969</wp:posOffset>
                </wp:positionH>
                <wp:positionV relativeFrom="paragraph">
                  <wp:posOffset>663575</wp:posOffset>
                </wp:positionV>
                <wp:extent cx="144000" cy="151200"/>
                <wp:effectExtent l="0" t="0" r="8890" b="1270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F79903" w14:textId="77777777" w:rsidR="00C06346" w:rsidRPr="008C73F0" w:rsidRDefault="00C06346" w:rsidP="00C06346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 w:rsidRPr="008C73F0"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5EFE24" id="Ellipse 27" o:spid="_x0000_s1095" style="position:absolute;margin-left:190.25pt;margin-top:52.25pt;width:11.35pt;height:11.9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35F79903" w14:textId="77777777" w:rsidR="00C06346" w:rsidRPr="008C73F0" w:rsidRDefault="00C06346" w:rsidP="00C06346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 w:rsidRPr="008C73F0">
                        <w:rPr>
                          <w:color w:val="FFFFFF" w:themeColor="background1"/>
                          <w:sz w:val="14"/>
                          <w:szCs w:val="1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C06346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2EA934ED" wp14:editId="37E885F9">
                <wp:simplePos x="0" y="0"/>
                <wp:positionH relativeFrom="column">
                  <wp:posOffset>3870325</wp:posOffset>
                </wp:positionH>
                <wp:positionV relativeFrom="paragraph">
                  <wp:posOffset>670560</wp:posOffset>
                </wp:positionV>
                <wp:extent cx="144000" cy="151200"/>
                <wp:effectExtent l="0" t="0" r="8890" b="1270"/>
                <wp:wrapNone/>
                <wp:docPr id="29" name="El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DBA9A5" w14:textId="42C0D847" w:rsidR="00C06346" w:rsidRPr="000717AD" w:rsidRDefault="00C06346" w:rsidP="00C06346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 w:rsidRPr="000717AD"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934ED" id="Ellipse 29" o:spid="_x0000_s1096" style="position:absolute;margin-left:304.75pt;margin-top:52.8pt;width:11.35pt;height:11.9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" fillcolor="#8f1709 [1609]" stroked="f" strokeweight="1pt">
                <v:stroke joinstyle="miter"/>
                <v:textbox inset="0,0,0,0">
                  <w:txbxContent>
                    <w:p w14:paraId="3DDBA9A5" w14:textId="42C0D847" w:rsidR="00C06346" w:rsidRPr="000717AD" w:rsidRDefault="00C06346" w:rsidP="00C06346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 w:rsidRPr="000717AD">
                        <w:rPr>
                          <w:color w:val="FFFFFF" w:themeColor="background1"/>
                          <w:sz w:val="14"/>
                          <w:szCs w:val="12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1B17C7" w:rsidRPr="001B17C7">
        <w:rPr>
          <w:noProof/>
        </w:rPr>
        <w:drawing>
          <wp:inline distT="0" distB="0" distL="0" distR="0" wp14:anchorId="348E0D46" wp14:editId="7B1EE243">
            <wp:extent cx="5730728" cy="2381250"/>
            <wp:effectExtent l="19050" t="19050" r="22860" b="190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00"/>
                    <a:stretch/>
                  </pic:blipFill>
                  <pic:spPr bwMode="auto">
                    <a:xfrm>
                      <a:off x="0" y="0"/>
                      <a:ext cx="5731200" cy="2381446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7D257" w14:textId="4EFEDA1C" w:rsidR="0008523F" w:rsidRDefault="00D165A3" w:rsidP="001B17C7">
      <w:r>
        <w:t xml:space="preserve">Als Unterstützung für die Funktion </w:t>
      </w:r>
      <w:r>
        <w:rPr>
          <w:i/>
        </w:rPr>
        <w:t>Anpassen von Rollen</w:t>
      </w:r>
      <w:r>
        <w:t xml:space="preserve"> haben Sie die Möglichkeit nach einem Mitarbeiter zu suchen</w:t>
      </w:r>
      <w:r w:rsidR="0008523F">
        <w:t>:</w:t>
      </w:r>
    </w:p>
    <w:p w14:paraId="4BAD03C7" w14:textId="3167F4FB" w:rsidR="0008523F" w:rsidRDefault="0008523F" w:rsidP="0008523F">
      <w:pPr>
        <w:pStyle w:val="Listenabsatz"/>
        <w:numPr>
          <w:ilvl w:val="0"/>
          <w:numId w:val="29"/>
        </w:numPr>
      </w:pPr>
      <w:r>
        <w:t>Geben Sie den Vornamen ein.</w:t>
      </w:r>
    </w:p>
    <w:p w14:paraId="63871984" w14:textId="050A148F" w:rsidR="0008523F" w:rsidRDefault="0008523F" w:rsidP="0008523F">
      <w:pPr>
        <w:pStyle w:val="Listenabsatz"/>
        <w:numPr>
          <w:ilvl w:val="0"/>
          <w:numId w:val="29"/>
        </w:numPr>
      </w:pPr>
      <w:r>
        <w:t>Geben Sie den Nachnamen ein.</w:t>
      </w:r>
    </w:p>
    <w:p w14:paraId="56CF5286" w14:textId="4E641776" w:rsidR="0008523F" w:rsidRDefault="00CD55B5" w:rsidP="0008523F">
      <w:pPr>
        <w:pStyle w:val="Listenabsatz"/>
        <w:numPr>
          <w:ilvl w:val="0"/>
          <w:numId w:val="29"/>
        </w:numPr>
      </w:pPr>
      <w:r>
        <w:t xml:space="preserve">Nach dem </w:t>
      </w:r>
      <w:r>
        <w:rPr>
          <w:i/>
        </w:rPr>
        <w:t xml:space="preserve">Aktualisieren </w:t>
      </w:r>
      <w:r>
        <w:t>wird nach dem Mitarbeiter gesucht.</w:t>
      </w:r>
    </w:p>
    <w:p w14:paraId="19C3B420" w14:textId="073F663D" w:rsidR="00CD55B5" w:rsidRDefault="00CD55B5" w:rsidP="00CD55B5">
      <w:pPr>
        <w:pStyle w:val="Listenabsatz"/>
        <w:numPr>
          <w:ilvl w:val="1"/>
          <w:numId w:val="29"/>
        </w:numPr>
      </w:pPr>
      <w:r>
        <w:t>Mitarbeiter gefunden: der Mitarbeiter wird in der Tabelle angezeigt.</w:t>
      </w:r>
    </w:p>
    <w:p w14:paraId="49ABC908" w14:textId="166099BE" w:rsidR="00CD55B5" w:rsidRDefault="00CD55B5" w:rsidP="00CD55B5">
      <w:pPr>
        <w:pStyle w:val="Listenabsatz"/>
        <w:numPr>
          <w:ilvl w:val="1"/>
          <w:numId w:val="29"/>
        </w:numPr>
      </w:pPr>
      <w:r>
        <w:t xml:space="preserve">Mitarbeiter nicht gefunden: Fehlermeldung </w:t>
      </w:r>
      <w:r w:rsidR="00F25370">
        <w:t>„</w:t>
      </w:r>
      <w:r w:rsidR="001C6DDC">
        <w:t>Benutzer</w:t>
      </w:r>
      <w:r>
        <w:t xml:space="preserve"> nicht</w:t>
      </w:r>
      <w:r w:rsidR="001C6DDC">
        <w:t xml:space="preserve"> gefunden</w:t>
      </w:r>
      <w:r w:rsidR="00F25370">
        <w:t>“</w:t>
      </w:r>
    </w:p>
    <w:p w14:paraId="392B9533" w14:textId="41C36C10" w:rsidR="00CD55B5" w:rsidRDefault="006E185B" w:rsidP="00CD55B5">
      <w:pPr>
        <w:pStyle w:val="Listenabsatz"/>
        <w:numPr>
          <w:ilvl w:val="2"/>
          <w:numId w:val="29"/>
        </w:numPr>
      </w:pPr>
      <w:r>
        <w:t>Für die Suchfunktion ist es notwendig den Vornamen und Nachnamen einzugeben</w:t>
      </w:r>
    </w:p>
    <w:p w14:paraId="318E77D2" w14:textId="22D78618" w:rsidR="006E185B" w:rsidRDefault="006966A6" w:rsidP="00CD55B5">
      <w:pPr>
        <w:pStyle w:val="Listenabsatz"/>
        <w:numPr>
          <w:ilvl w:val="2"/>
          <w:numId w:val="29"/>
        </w:numPr>
      </w:pPr>
      <w:r>
        <w:t xml:space="preserve">Wenn Sie nach </w:t>
      </w:r>
      <w:r w:rsidR="00DB7456">
        <w:rPr>
          <w:i/>
        </w:rPr>
        <w:t>null</w:t>
      </w:r>
      <w:r w:rsidR="00DB7456">
        <w:t xml:space="preserve"> suchen, also weder Vor- und Nachnamen zum Filtern eingeben, dann werden Ihnen wieder alle Benutzer angezeigt</w:t>
      </w:r>
    </w:p>
    <w:p w14:paraId="664F0CF1" w14:textId="5F114831" w:rsidR="00C93B45" w:rsidRDefault="000717AD" w:rsidP="00B02107"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350B5DFD" wp14:editId="38247A95">
                <wp:simplePos x="0" y="0"/>
                <wp:positionH relativeFrom="column">
                  <wp:posOffset>5319824</wp:posOffset>
                </wp:positionH>
                <wp:positionV relativeFrom="paragraph">
                  <wp:posOffset>1582420</wp:posOffset>
                </wp:positionV>
                <wp:extent cx="144000" cy="151200"/>
                <wp:effectExtent l="0" t="0" r="8890" b="1270"/>
                <wp:wrapNone/>
                <wp:docPr id="45" name="El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F77A08" w14:textId="77D31329" w:rsidR="000717AD" w:rsidRPr="00F42754" w:rsidRDefault="000E4A1B" w:rsidP="000717AD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0B5DFD" id="Ellipse 45" o:spid="_x0000_s1097" style="position:absolute;margin-left:418.9pt;margin-top:124.6pt;width:11.35pt;height:11.9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" fillcolor="#8f1709 [1609]" stroked="f" strokeweight="1pt">
                <v:stroke joinstyle="miter"/>
                <v:textbox inset="0,0,0,0">
                  <w:txbxContent>
                    <w:p w14:paraId="06F77A08" w14:textId="77D31329" w:rsidR="000717AD" w:rsidRPr="00F42754" w:rsidRDefault="000E4A1B" w:rsidP="000717AD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78334C39" wp14:editId="4225A53A">
                <wp:simplePos x="0" y="0"/>
                <wp:positionH relativeFrom="column">
                  <wp:posOffset>4516725</wp:posOffset>
                </wp:positionH>
                <wp:positionV relativeFrom="paragraph">
                  <wp:posOffset>1427803</wp:posOffset>
                </wp:positionV>
                <wp:extent cx="144000" cy="151200"/>
                <wp:effectExtent l="0" t="0" r="8890" b="1270"/>
                <wp:wrapNone/>
                <wp:docPr id="44" name="El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61F859" w14:textId="3FA6AB3C" w:rsidR="000717AD" w:rsidRPr="00F42754" w:rsidRDefault="000717AD" w:rsidP="000717AD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334C39" id="Ellipse 44" o:spid="_x0000_s1098" style="position:absolute;margin-left:355.65pt;margin-top:112.45pt;width:11.35pt;height:11.9pt;z-index:2516582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" fillcolor="#8f1709 [1609]" stroked="f" strokeweight="1pt">
                <v:stroke joinstyle="miter"/>
                <v:textbox inset="0,0,0,0">
                  <w:txbxContent>
                    <w:p w14:paraId="3861F859" w14:textId="3FA6AB3C" w:rsidR="000717AD" w:rsidRPr="00F42754" w:rsidRDefault="000717AD" w:rsidP="000717AD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01EA5DD7" wp14:editId="21AACA80">
                <wp:simplePos x="0" y="0"/>
                <wp:positionH relativeFrom="column">
                  <wp:posOffset>2637489</wp:posOffset>
                </wp:positionH>
                <wp:positionV relativeFrom="paragraph">
                  <wp:posOffset>1575094</wp:posOffset>
                </wp:positionV>
                <wp:extent cx="144000" cy="151200"/>
                <wp:effectExtent l="0" t="0" r="8890" b="1270"/>
                <wp:wrapNone/>
                <wp:docPr id="43" name="Ellips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" cy="151200"/>
                        </a:xfrm>
                        <a:prstGeom prst="ellipse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607F7C" w14:textId="77777777" w:rsidR="000717AD" w:rsidRPr="00F42754" w:rsidRDefault="000717AD" w:rsidP="000717AD">
                            <w:pPr>
                              <w:jc w:val="center"/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EA5DD7" id="Ellipse 43" o:spid="_x0000_s1099" style="position:absolute;margin-left:207.7pt;margin-top:124pt;width:11.35pt;height:11.9pt;z-index:2516582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" fillcolor="#8f1709 [1609]" stroked="f" strokeweight="1pt">
                <v:stroke joinstyle="miter"/>
                <v:textbox inset="0,0,0,0">
                  <w:txbxContent>
                    <w:p w14:paraId="5F607F7C" w14:textId="77777777" w:rsidR="000717AD" w:rsidRPr="00F42754" w:rsidRDefault="000717AD" w:rsidP="000717AD">
                      <w:pPr>
                        <w:jc w:val="center"/>
                        <w:rPr>
                          <w:color w:val="FFFFFF" w:themeColor="background1"/>
                          <w:sz w:val="14"/>
                          <w:szCs w:val="12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2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B60AA2" w:rsidRPr="001B17C7">
        <w:rPr>
          <w:noProof/>
        </w:rPr>
        <w:drawing>
          <wp:inline distT="0" distB="0" distL="0" distR="0" wp14:anchorId="64ACD2CD" wp14:editId="58D165C7">
            <wp:extent cx="5732145" cy="2000984"/>
            <wp:effectExtent l="19050" t="19050" r="20955" b="1841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" r="-28" b="4330"/>
                    <a:stretch/>
                  </pic:blipFill>
                  <pic:spPr bwMode="auto">
                    <a:xfrm>
                      <a:off x="0" y="0"/>
                      <a:ext cx="5732145" cy="2000984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AE2B0" w14:textId="4FAF1BCE" w:rsidR="00727FEA" w:rsidRDefault="00727FEA" w:rsidP="00B02107">
      <w:r>
        <w:t>Um die Rollen anzupassen, müssen Si</w:t>
      </w:r>
      <w:r w:rsidR="0019727A">
        <w:t>e:</w:t>
      </w:r>
    </w:p>
    <w:p w14:paraId="74E05CB7" w14:textId="289897A6" w:rsidR="0019727A" w:rsidRDefault="0019727A" w:rsidP="0019727A">
      <w:pPr>
        <w:pStyle w:val="Listenabsatz"/>
        <w:numPr>
          <w:ilvl w:val="0"/>
          <w:numId w:val="29"/>
        </w:numPr>
      </w:pPr>
      <w:r>
        <w:t>Die Angestelltennummer zum Mitarbeiter eingeben</w:t>
      </w:r>
    </w:p>
    <w:p w14:paraId="3D84EDF7" w14:textId="3B2F4607" w:rsidR="0019727A" w:rsidRDefault="0019727A" w:rsidP="0019727A">
      <w:pPr>
        <w:pStyle w:val="Listenabsatz"/>
        <w:numPr>
          <w:ilvl w:val="0"/>
          <w:numId w:val="29"/>
        </w:numPr>
      </w:pPr>
      <w:r>
        <w:t>Eine Rolle auswählen, zu der gewechselt werden soll</w:t>
      </w:r>
    </w:p>
    <w:p w14:paraId="1793CB3A" w14:textId="30B36F2C" w:rsidR="0019727A" w:rsidRPr="00DA3690" w:rsidRDefault="0019727A" w:rsidP="0019727A">
      <w:pPr>
        <w:pStyle w:val="Listenabsatz"/>
        <w:numPr>
          <w:ilvl w:val="0"/>
          <w:numId w:val="29"/>
        </w:numPr>
      </w:pPr>
      <w:r>
        <w:t xml:space="preserve">Die Rolle </w:t>
      </w:r>
      <w:r>
        <w:rPr>
          <w:i/>
        </w:rPr>
        <w:t>anpassen</w:t>
      </w:r>
    </w:p>
    <w:p w14:paraId="6CC2C617" w14:textId="7F7F50D6" w:rsidR="00B60AA2" w:rsidRPr="001B17C7" w:rsidRDefault="00DA3690" w:rsidP="00DA3690">
      <w:pPr>
        <w:pStyle w:val="Listenabsatz"/>
        <w:numPr>
          <w:ilvl w:val="2"/>
          <w:numId w:val="29"/>
        </w:numPr>
      </w:pPr>
      <w:r>
        <w:t>Wichtig: Es ist nicht möglich Ownern eine neue Rolle zuzuweisen, falls diese noch aktive Budgets haben.</w:t>
      </w:r>
    </w:p>
    <w:sectPr w:rsidR="00B60AA2" w:rsidRPr="001B17C7" w:rsidSect="005B4726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7" w:h="16839" w:code="9"/>
      <w:pgMar w:top="1440" w:right="1440" w:bottom="1440" w:left="1440" w:header="720" w:footer="864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DDE96" w14:textId="77777777" w:rsidR="0092571D" w:rsidRDefault="0092571D">
      <w:pPr>
        <w:spacing w:after="0" w:line="240" w:lineRule="auto"/>
      </w:pPr>
      <w:r>
        <w:separator/>
      </w:r>
    </w:p>
  </w:endnote>
  <w:endnote w:type="continuationSeparator" w:id="0">
    <w:p w14:paraId="41844395" w14:textId="77777777" w:rsidR="0092571D" w:rsidRDefault="0092571D">
      <w:pPr>
        <w:spacing w:after="0" w:line="240" w:lineRule="auto"/>
      </w:pPr>
      <w:r>
        <w:continuationSeparator/>
      </w:r>
    </w:p>
  </w:endnote>
  <w:endnote w:type="continuationNotice" w:id="1">
    <w:p w14:paraId="4289B4AE" w14:textId="77777777" w:rsidR="0092571D" w:rsidRDefault="009257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C9EDA" w14:textId="77777777" w:rsidR="00B173BB" w:rsidRDefault="00B173BB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A88E9" w14:textId="77777777" w:rsidR="00B173BB" w:rsidRDefault="00B173BB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E3F97" w14:textId="77777777" w:rsidR="00B173BB" w:rsidRDefault="00B173BB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6A46A" w14:textId="77777777" w:rsidR="0092571D" w:rsidRDefault="0092571D">
      <w:pPr>
        <w:spacing w:after="0" w:line="240" w:lineRule="auto"/>
      </w:pPr>
      <w:r>
        <w:separator/>
      </w:r>
    </w:p>
  </w:footnote>
  <w:footnote w:type="continuationSeparator" w:id="0">
    <w:p w14:paraId="60D30225" w14:textId="77777777" w:rsidR="0092571D" w:rsidRDefault="0092571D">
      <w:pPr>
        <w:spacing w:after="0" w:line="240" w:lineRule="auto"/>
      </w:pPr>
      <w:r>
        <w:continuationSeparator/>
      </w:r>
    </w:p>
  </w:footnote>
  <w:footnote w:type="continuationNotice" w:id="1">
    <w:p w14:paraId="7CB6479A" w14:textId="77777777" w:rsidR="0092571D" w:rsidRDefault="0092571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A0973" w14:textId="77777777" w:rsidR="00B173BB" w:rsidRDefault="00B173BB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12475" w14:textId="765D7BF2" w:rsidR="00C93B45" w:rsidRDefault="00927951">
    <w:pPr>
      <w:pStyle w:val="Kopfzeile"/>
    </w:pPr>
    <w:r>
      <w:rPr>
        <w:noProof/>
      </w:rPr>
      <w:drawing>
        <wp:anchor distT="0" distB="0" distL="114300" distR="114300" simplePos="0" relativeHeight="251658242" behindDoc="1" locked="0" layoutInCell="1" allowOverlap="1" wp14:anchorId="60A835AB" wp14:editId="211AC53C">
          <wp:simplePos x="0" y="0"/>
          <wp:positionH relativeFrom="column">
            <wp:posOffset>-6350</wp:posOffset>
          </wp:positionH>
          <wp:positionV relativeFrom="paragraph">
            <wp:posOffset>-260985</wp:posOffset>
          </wp:positionV>
          <wp:extent cx="730250" cy="730250"/>
          <wp:effectExtent l="0" t="0" r="0" b="0"/>
          <wp:wrapTight wrapText="bothSides">
            <wp:wrapPolygon edited="0">
              <wp:start x="7889" y="2817"/>
              <wp:lineTo x="4508" y="5635"/>
              <wp:lineTo x="4508" y="10706"/>
              <wp:lineTo x="9016" y="12960"/>
              <wp:lineTo x="4508" y="14087"/>
              <wp:lineTo x="3381" y="15214"/>
              <wp:lineTo x="3381" y="18031"/>
              <wp:lineTo x="17468" y="18031"/>
              <wp:lineTo x="15214" y="6198"/>
              <wp:lineTo x="12397" y="2817"/>
              <wp:lineTo x="7889" y="2817"/>
            </wp:wrapPolygon>
          </wp:wrapTight>
          <wp:docPr id="51" name="Grafik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Grafik 5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0250" cy="7302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82C21">
      <w:rPr>
        <w:noProof/>
      </w:rPr>
      <w:drawing>
        <wp:anchor distT="0" distB="0" distL="114300" distR="114300" simplePos="0" relativeHeight="251658241" behindDoc="1" locked="0" layoutInCell="1" allowOverlap="1" wp14:anchorId="086888F1" wp14:editId="50982147">
          <wp:simplePos x="0" y="0"/>
          <wp:positionH relativeFrom="column">
            <wp:posOffset>5264150</wp:posOffset>
          </wp:positionH>
          <wp:positionV relativeFrom="paragraph">
            <wp:posOffset>-139700</wp:posOffset>
          </wp:positionV>
          <wp:extent cx="622300" cy="509270"/>
          <wp:effectExtent l="0" t="0" r="6350" b="5080"/>
          <wp:wrapTight wrapText="bothSides">
            <wp:wrapPolygon edited="0">
              <wp:start x="0" y="0"/>
              <wp:lineTo x="0" y="21007"/>
              <wp:lineTo x="21159" y="21007"/>
              <wp:lineTo x="21159" y="0"/>
              <wp:lineTo x="0" y="0"/>
            </wp:wrapPolygon>
          </wp:wrapTight>
          <wp:docPr id="50" name="Grafik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Grafik 50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2300" cy="5092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871DC">
      <w:rPr>
        <w:noProof/>
      </w:rPr>
      <w:t xml:space="preserve"> </w:t>
    </w:r>
    <w:r w:rsidR="00214A9D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2B9C639" wp14:editId="5BF67084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Textfeld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4762E1" w14:textId="77777777" w:rsidR="00C93B45" w:rsidRDefault="00214A9D">
                          <w:pPr>
                            <w:pStyle w:val="Fuzeile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2058EB"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B9C639" id="_x0000_t202" coordsize="21600,21600" o:spt="202" path="m,l,21600r21600,l21600,xe">
              <v:stroke joinstyle="miter"/>
              <v:path gradientshapeok="t" o:connecttype="rect"/>
            </v:shapetype>
            <v:shape id="Textfeld 22" o:spid="_x0000_s1100" type="#_x0000_t202" style="position:absolute;margin-left:-24.5pt;margin-top:0;width:26.7pt;height:14.4pt;z-index:25165824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" filled="f" stroked="f" strokeweight=".5pt">
              <v:textbox style="mso-fit-shape-to-text:t" inset="0,0,0,0">
                <w:txbxContent>
                  <w:p w14:paraId="184762E1" w14:textId="77777777" w:rsidR="00C93B45" w:rsidRDefault="00214A9D">
                    <w:pPr>
                      <w:pStyle w:val="Fuzeile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2058EB"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="0046288A">
      <w:tab/>
    </w:r>
    <w:r w:rsidR="00B46515">
      <w:t>PLANINATOR</w:t>
    </w:r>
    <w:r w:rsidR="00AE0F21">
      <w:t xml:space="preserve"> </w:t>
    </w:r>
    <w:r w:rsidR="00B46515">
      <w:t>3000</w:t>
    </w:r>
    <w:r w:rsidR="0046288A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C5C66" w14:textId="77777777" w:rsidR="00B173BB" w:rsidRDefault="00B173BB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705AC0"/>
    <w:multiLevelType w:val="hybridMultilevel"/>
    <w:tmpl w:val="A4AAB6E4"/>
    <w:lvl w:ilvl="0" w:tplc="BAF2495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93" w:hanging="360"/>
      </w:pPr>
    </w:lvl>
    <w:lvl w:ilvl="2" w:tplc="0407001B" w:tentative="1">
      <w:start w:val="1"/>
      <w:numFmt w:val="lowerRoman"/>
      <w:lvlText w:val="%3."/>
      <w:lvlJc w:val="right"/>
      <w:pPr>
        <w:ind w:left="1913" w:hanging="180"/>
      </w:pPr>
    </w:lvl>
    <w:lvl w:ilvl="3" w:tplc="0407000F" w:tentative="1">
      <w:start w:val="1"/>
      <w:numFmt w:val="decimal"/>
      <w:lvlText w:val="%4."/>
      <w:lvlJc w:val="left"/>
      <w:pPr>
        <w:ind w:left="2633" w:hanging="360"/>
      </w:pPr>
    </w:lvl>
    <w:lvl w:ilvl="4" w:tplc="04070019" w:tentative="1">
      <w:start w:val="1"/>
      <w:numFmt w:val="lowerLetter"/>
      <w:lvlText w:val="%5."/>
      <w:lvlJc w:val="left"/>
      <w:pPr>
        <w:ind w:left="3353" w:hanging="360"/>
      </w:pPr>
    </w:lvl>
    <w:lvl w:ilvl="5" w:tplc="0407001B" w:tentative="1">
      <w:start w:val="1"/>
      <w:numFmt w:val="lowerRoman"/>
      <w:lvlText w:val="%6."/>
      <w:lvlJc w:val="right"/>
      <w:pPr>
        <w:ind w:left="4073" w:hanging="180"/>
      </w:pPr>
    </w:lvl>
    <w:lvl w:ilvl="6" w:tplc="0407000F" w:tentative="1">
      <w:start w:val="1"/>
      <w:numFmt w:val="decimal"/>
      <w:lvlText w:val="%7."/>
      <w:lvlJc w:val="left"/>
      <w:pPr>
        <w:ind w:left="4793" w:hanging="360"/>
      </w:pPr>
    </w:lvl>
    <w:lvl w:ilvl="7" w:tplc="04070019" w:tentative="1">
      <w:start w:val="1"/>
      <w:numFmt w:val="lowerLetter"/>
      <w:lvlText w:val="%8."/>
      <w:lvlJc w:val="left"/>
      <w:pPr>
        <w:ind w:left="5513" w:hanging="360"/>
      </w:pPr>
    </w:lvl>
    <w:lvl w:ilvl="8" w:tplc="0407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02536752"/>
    <w:multiLevelType w:val="hybridMultilevel"/>
    <w:tmpl w:val="BF00E95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FE64B8"/>
    <w:multiLevelType w:val="hybridMultilevel"/>
    <w:tmpl w:val="1BD62448"/>
    <w:lvl w:ilvl="0" w:tplc="06AA1F2C">
      <w:start w:val="1"/>
      <w:numFmt w:val="lowerLetter"/>
      <w:lvlText w:val="%1."/>
      <w:lvlJc w:val="left"/>
      <w:pPr>
        <w:ind w:left="473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93" w:hanging="360"/>
      </w:pPr>
    </w:lvl>
    <w:lvl w:ilvl="2" w:tplc="0407001B" w:tentative="1">
      <w:start w:val="1"/>
      <w:numFmt w:val="lowerRoman"/>
      <w:lvlText w:val="%3."/>
      <w:lvlJc w:val="right"/>
      <w:pPr>
        <w:ind w:left="1913" w:hanging="180"/>
      </w:pPr>
    </w:lvl>
    <w:lvl w:ilvl="3" w:tplc="0407000F" w:tentative="1">
      <w:start w:val="1"/>
      <w:numFmt w:val="decimal"/>
      <w:lvlText w:val="%4."/>
      <w:lvlJc w:val="left"/>
      <w:pPr>
        <w:ind w:left="2633" w:hanging="360"/>
      </w:pPr>
    </w:lvl>
    <w:lvl w:ilvl="4" w:tplc="04070019" w:tentative="1">
      <w:start w:val="1"/>
      <w:numFmt w:val="lowerLetter"/>
      <w:lvlText w:val="%5."/>
      <w:lvlJc w:val="left"/>
      <w:pPr>
        <w:ind w:left="3353" w:hanging="360"/>
      </w:pPr>
    </w:lvl>
    <w:lvl w:ilvl="5" w:tplc="0407001B" w:tentative="1">
      <w:start w:val="1"/>
      <w:numFmt w:val="lowerRoman"/>
      <w:lvlText w:val="%6."/>
      <w:lvlJc w:val="right"/>
      <w:pPr>
        <w:ind w:left="4073" w:hanging="180"/>
      </w:pPr>
    </w:lvl>
    <w:lvl w:ilvl="6" w:tplc="0407000F" w:tentative="1">
      <w:start w:val="1"/>
      <w:numFmt w:val="decimal"/>
      <w:lvlText w:val="%7."/>
      <w:lvlJc w:val="left"/>
      <w:pPr>
        <w:ind w:left="4793" w:hanging="360"/>
      </w:pPr>
    </w:lvl>
    <w:lvl w:ilvl="7" w:tplc="04070019" w:tentative="1">
      <w:start w:val="1"/>
      <w:numFmt w:val="lowerLetter"/>
      <w:lvlText w:val="%8."/>
      <w:lvlJc w:val="left"/>
      <w:pPr>
        <w:ind w:left="5513" w:hanging="360"/>
      </w:pPr>
    </w:lvl>
    <w:lvl w:ilvl="8" w:tplc="0407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0596736E"/>
    <w:multiLevelType w:val="hybridMultilevel"/>
    <w:tmpl w:val="7A7C50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BD582D"/>
    <w:multiLevelType w:val="hybridMultilevel"/>
    <w:tmpl w:val="005C04BE"/>
    <w:lvl w:ilvl="0" w:tplc="2B163B7A">
      <w:start w:val="1"/>
      <w:numFmt w:val="decimal"/>
      <w:pStyle w:val="berschrift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F353C7"/>
    <w:multiLevelType w:val="hybridMultilevel"/>
    <w:tmpl w:val="BF92DA06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B2468E"/>
    <w:multiLevelType w:val="hybridMultilevel"/>
    <w:tmpl w:val="BF92DA0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F5988"/>
    <w:multiLevelType w:val="hybridMultilevel"/>
    <w:tmpl w:val="7A7C503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B3CDE"/>
    <w:multiLevelType w:val="hybridMultilevel"/>
    <w:tmpl w:val="FD3C8048"/>
    <w:lvl w:ilvl="0" w:tplc="A044DEB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55F60"/>
    <w:multiLevelType w:val="hybridMultilevel"/>
    <w:tmpl w:val="051A39D2"/>
    <w:lvl w:ilvl="0" w:tplc="C3504F5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C76127"/>
    <w:multiLevelType w:val="multilevel"/>
    <w:tmpl w:val="F38CEEB6"/>
    <w:lvl w:ilvl="0">
      <w:start w:val="1"/>
      <w:numFmt w:val="decimal"/>
      <w:pStyle w:val="Special2mitAuflistungImInhaltsverzeichnis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80" w:hanging="5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22C10663"/>
    <w:multiLevelType w:val="hybridMultilevel"/>
    <w:tmpl w:val="F17000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141D67"/>
    <w:multiLevelType w:val="hybridMultilevel"/>
    <w:tmpl w:val="5BEE377A"/>
    <w:lvl w:ilvl="0" w:tplc="CF601176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8353CE"/>
    <w:multiLevelType w:val="hybridMultilevel"/>
    <w:tmpl w:val="DE6A35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60C4D"/>
    <w:multiLevelType w:val="hybridMultilevel"/>
    <w:tmpl w:val="B532EFC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9723B9"/>
    <w:multiLevelType w:val="hybridMultilevel"/>
    <w:tmpl w:val="7A7C50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9A6FB5"/>
    <w:multiLevelType w:val="hybridMultilevel"/>
    <w:tmpl w:val="69427B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2C3DDD"/>
    <w:multiLevelType w:val="hybridMultilevel"/>
    <w:tmpl w:val="F86CE9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B91C0D"/>
    <w:multiLevelType w:val="hybridMultilevel"/>
    <w:tmpl w:val="BA7490A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CC047C"/>
    <w:multiLevelType w:val="hybridMultilevel"/>
    <w:tmpl w:val="714E2A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47058E0"/>
    <w:multiLevelType w:val="hybridMultilevel"/>
    <w:tmpl w:val="32C6671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A567F1"/>
    <w:multiLevelType w:val="hybridMultilevel"/>
    <w:tmpl w:val="E2705F7E"/>
    <w:lvl w:ilvl="0" w:tplc="6E1ED6F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93" w:hanging="360"/>
      </w:pPr>
    </w:lvl>
    <w:lvl w:ilvl="2" w:tplc="0407001B" w:tentative="1">
      <w:start w:val="1"/>
      <w:numFmt w:val="lowerRoman"/>
      <w:lvlText w:val="%3."/>
      <w:lvlJc w:val="right"/>
      <w:pPr>
        <w:ind w:left="1913" w:hanging="180"/>
      </w:pPr>
    </w:lvl>
    <w:lvl w:ilvl="3" w:tplc="0407000F" w:tentative="1">
      <w:start w:val="1"/>
      <w:numFmt w:val="decimal"/>
      <w:lvlText w:val="%4."/>
      <w:lvlJc w:val="left"/>
      <w:pPr>
        <w:ind w:left="2633" w:hanging="360"/>
      </w:pPr>
    </w:lvl>
    <w:lvl w:ilvl="4" w:tplc="04070019" w:tentative="1">
      <w:start w:val="1"/>
      <w:numFmt w:val="lowerLetter"/>
      <w:lvlText w:val="%5."/>
      <w:lvlJc w:val="left"/>
      <w:pPr>
        <w:ind w:left="3353" w:hanging="360"/>
      </w:pPr>
    </w:lvl>
    <w:lvl w:ilvl="5" w:tplc="0407001B" w:tentative="1">
      <w:start w:val="1"/>
      <w:numFmt w:val="lowerRoman"/>
      <w:lvlText w:val="%6."/>
      <w:lvlJc w:val="right"/>
      <w:pPr>
        <w:ind w:left="4073" w:hanging="180"/>
      </w:pPr>
    </w:lvl>
    <w:lvl w:ilvl="6" w:tplc="0407000F" w:tentative="1">
      <w:start w:val="1"/>
      <w:numFmt w:val="decimal"/>
      <w:lvlText w:val="%7."/>
      <w:lvlJc w:val="left"/>
      <w:pPr>
        <w:ind w:left="4793" w:hanging="360"/>
      </w:pPr>
    </w:lvl>
    <w:lvl w:ilvl="7" w:tplc="04070019" w:tentative="1">
      <w:start w:val="1"/>
      <w:numFmt w:val="lowerLetter"/>
      <w:lvlText w:val="%8."/>
      <w:lvlJc w:val="left"/>
      <w:pPr>
        <w:ind w:left="5513" w:hanging="360"/>
      </w:pPr>
    </w:lvl>
    <w:lvl w:ilvl="8" w:tplc="0407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3" w15:restartNumberingAfterBreak="0">
    <w:nsid w:val="36BE627D"/>
    <w:multiLevelType w:val="hybridMultilevel"/>
    <w:tmpl w:val="420048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03115D"/>
    <w:multiLevelType w:val="hybridMultilevel"/>
    <w:tmpl w:val="B1A82C0C"/>
    <w:lvl w:ilvl="0" w:tplc="0407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5" w15:restartNumberingAfterBreak="0">
    <w:nsid w:val="384D0E74"/>
    <w:multiLevelType w:val="hybridMultilevel"/>
    <w:tmpl w:val="7C66B8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A677CB"/>
    <w:multiLevelType w:val="hybridMultilevel"/>
    <w:tmpl w:val="603EA938"/>
    <w:lvl w:ilvl="0" w:tplc="0407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27" w15:restartNumberingAfterBreak="0">
    <w:nsid w:val="39106195"/>
    <w:multiLevelType w:val="hybridMultilevel"/>
    <w:tmpl w:val="DE6A35C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11132D"/>
    <w:multiLevelType w:val="hybridMultilevel"/>
    <w:tmpl w:val="E44025E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125927"/>
    <w:multiLevelType w:val="hybridMultilevel"/>
    <w:tmpl w:val="E63E86A6"/>
    <w:lvl w:ilvl="0" w:tplc="0407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30" w15:restartNumberingAfterBreak="0">
    <w:nsid w:val="43FA02E7"/>
    <w:multiLevelType w:val="hybridMultilevel"/>
    <w:tmpl w:val="1A720900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BF46A5"/>
    <w:multiLevelType w:val="hybridMultilevel"/>
    <w:tmpl w:val="601A38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E31242"/>
    <w:multiLevelType w:val="hybridMultilevel"/>
    <w:tmpl w:val="2B8632EA"/>
    <w:lvl w:ilvl="0" w:tplc="B15CCA6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E9868D3"/>
    <w:multiLevelType w:val="hybridMultilevel"/>
    <w:tmpl w:val="27B013D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931E2E"/>
    <w:multiLevelType w:val="hybridMultilevel"/>
    <w:tmpl w:val="0D70D17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3C8629C"/>
    <w:multiLevelType w:val="hybridMultilevel"/>
    <w:tmpl w:val="27A40EFC"/>
    <w:lvl w:ilvl="0" w:tplc="0D00F72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3B354E"/>
    <w:multiLevelType w:val="hybridMultilevel"/>
    <w:tmpl w:val="58F874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727B6F"/>
    <w:multiLevelType w:val="hybridMultilevel"/>
    <w:tmpl w:val="DE6A35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BD7902"/>
    <w:multiLevelType w:val="hybridMultilevel"/>
    <w:tmpl w:val="BC721736"/>
    <w:lvl w:ilvl="0" w:tplc="C12AFDF8">
      <w:start w:val="1"/>
      <w:numFmt w:val="lowerLetter"/>
      <w:lvlText w:val="%1."/>
      <w:lvlJc w:val="left"/>
      <w:pPr>
        <w:ind w:left="473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93" w:hanging="360"/>
      </w:pPr>
    </w:lvl>
    <w:lvl w:ilvl="2" w:tplc="0407001B" w:tentative="1">
      <w:start w:val="1"/>
      <w:numFmt w:val="lowerRoman"/>
      <w:lvlText w:val="%3."/>
      <w:lvlJc w:val="right"/>
      <w:pPr>
        <w:ind w:left="1913" w:hanging="180"/>
      </w:pPr>
    </w:lvl>
    <w:lvl w:ilvl="3" w:tplc="0407000F" w:tentative="1">
      <w:start w:val="1"/>
      <w:numFmt w:val="decimal"/>
      <w:lvlText w:val="%4."/>
      <w:lvlJc w:val="left"/>
      <w:pPr>
        <w:ind w:left="2633" w:hanging="360"/>
      </w:pPr>
    </w:lvl>
    <w:lvl w:ilvl="4" w:tplc="04070019" w:tentative="1">
      <w:start w:val="1"/>
      <w:numFmt w:val="lowerLetter"/>
      <w:lvlText w:val="%5."/>
      <w:lvlJc w:val="left"/>
      <w:pPr>
        <w:ind w:left="3353" w:hanging="360"/>
      </w:pPr>
    </w:lvl>
    <w:lvl w:ilvl="5" w:tplc="0407001B" w:tentative="1">
      <w:start w:val="1"/>
      <w:numFmt w:val="lowerRoman"/>
      <w:lvlText w:val="%6."/>
      <w:lvlJc w:val="right"/>
      <w:pPr>
        <w:ind w:left="4073" w:hanging="180"/>
      </w:pPr>
    </w:lvl>
    <w:lvl w:ilvl="6" w:tplc="0407000F" w:tentative="1">
      <w:start w:val="1"/>
      <w:numFmt w:val="decimal"/>
      <w:lvlText w:val="%7."/>
      <w:lvlJc w:val="left"/>
      <w:pPr>
        <w:ind w:left="4793" w:hanging="360"/>
      </w:pPr>
    </w:lvl>
    <w:lvl w:ilvl="7" w:tplc="04070019" w:tentative="1">
      <w:start w:val="1"/>
      <w:numFmt w:val="lowerLetter"/>
      <w:lvlText w:val="%8."/>
      <w:lvlJc w:val="left"/>
      <w:pPr>
        <w:ind w:left="5513" w:hanging="360"/>
      </w:pPr>
    </w:lvl>
    <w:lvl w:ilvl="8" w:tplc="0407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9" w15:restartNumberingAfterBreak="0">
    <w:nsid w:val="60CC3ED1"/>
    <w:multiLevelType w:val="hybridMultilevel"/>
    <w:tmpl w:val="E50CA9B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5C2710"/>
    <w:multiLevelType w:val="hybridMultilevel"/>
    <w:tmpl w:val="FFE6D07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74B4AE8C">
      <w:start w:val="1"/>
      <w:numFmt w:val="bullet"/>
      <w:lvlText w:val=""/>
      <w:lvlJc w:val="left"/>
      <w:pPr>
        <w:ind w:left="2340" w:hanging="360"/>
      </w:pPr>
      <w:rPr>
        <w:rFonts w:ascii="Wingdings" w:eastAsiaTheme="minorHAnsi" w:hAnsi="Wingdings" w:cstheme="minorBidi" w:hint="default"/>
      </w:r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7E5D71"/>
    <w:multiLevelType w:val="hybridMultilevel"/>
    <w:tmpl w:val="BFBE56B6"/>
    <w:lvl w:ilvl="0" w:tplc="DF622CE6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790105"/>
    <w:multiLevelType w:val="hybridMultilevel"/>
    <w:tmpl w:val="A230A83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042F19"/>
    <w:multiLevelType w:val="hybridMultilevel"/>
    <w:tmpl w:val="DF68244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E3211E"/>
    <w:multiLevelType w:val="hybridMultilevel"/>
    <w:tmpl w:val="5636AE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AE6D5E"/>
    <w:multiLevelType w:val="hybridMultilevel"/>
    <w:tmpl w:val="7460281E"/>
    <w:lvl w:ilvl="0" w:tplc="773A4ED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193" w:hanging="360"/>
      </w:pPr>
    </w:lvl>
    <w:lvl w:ilvl="2" w:tplc="0407001B" w:tentative="1">
      <w:start w:val="1"/>
      <w:numFmt w:val="lowerRoman"/>
      <w:lvlText w:val="%3."/>
      <w:lvlJc w:val="right"/>
      <w:pPr>
        <w:ind w:left="1913" w:hanging="180"/>
      </w:pPr>
    </w:lvl>
    <w:lvl w:ilvl="3" w:tplc="0407000F" w:tentative="1">
      <w:start w:val="1"/>
      <w:numFmt w:val="decimal"/>
      <w:lvlText w:val="%4."/>
      <w:lvlJc w:val="left"/>
      <w:pPr>
        <w:ind w:left="2633" w:hanging="360"/>
      </w:pPr>
    </w:lvl>
    <w:lvl w:ilvl="4" w:tplc="04070019" w:tentative="1">
      <w:start w:val="1"/>
      <w:numFmt w:val="lowerLetter"/>
      <w:lvlText w:val="%5."/>
      <w:lvlJc w:val="left"/>
      <w:pPr>
        <w:ind w:left="3353" w:hanging="360"/>
      </w:pPr>
    </w:lvl>
    <w:lvl w:ilvl="5" w:tplc="0407001B" w:tentative="1">
      <w:start w:val="1"/>
      <w:numFmt w:val="lowerRoman"/>
      <w:lvlText w:val="%6."/>
      <w:lvlJc w:val="right"/>
      <w:pPr>
        <w:ind w:left="4073" w:hanging="180"/>
      </w:pPr>
    </w:lvl>
    <w:lvl w:ilvl="6" w:tplc="0407000F" w:tentative="1">
      <w:start w:val="1"/>
      <w:numFmt w:val="decimal"/>
      <w:lvlText w:val="%7."/>
      <w:lvlJc w:val="left"/>
      <w:pPr>
        <w:ind w:left="4793" w:hanging="360"/>
      </w:pPr>
    </w:lvl>
    <w:lvl w:ilvl="7" w:tplc="04070019" w:tentative="1">
      <w:start w:val="1"/>
      <w:numFmt w:val="lowerLetter"/>
      <w:lvlText w:val="%8."/>
      <w:lvlJc w:val="left"/>
      <w:pPr>
        <w:ind w:left="5513" w:hanging="360"/>
      </w:pPr>
    </w:lvl>
    <w:lvl w:ilvl="8" w:tplc="0407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46" w15:restartNumberingAfterBreak="0">
    <w:nsid w:val="79CF3E5C"/>
    <w:multiLevelType w:val="hybridMultilevel"/>
    <w:tmpl w:val="7A7C50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1"/>
  </w:num>
  <w:num w:numId="3">
    <w:abstractNumId w:val="41"/>
    <w:lvlOverride w:ilvl="0">
      <w:startOverride w:val="1"/>
    </w:lvlOverride>
  </w:num>
  <w:num w:numId="4">
    <w:abstractNumId w:val="5"/>
  </w:num>
  <w:num w:numId="5">
    <w:abstractNumId w:val="33"/>
  </w:num>
  <w:num w:numId="6">
    <w:abstractNumId w:val="11"/>
  </w:num>
  <w:num w:numId="7">
    <w:abstractNumId w:val="13"/>
  </w:num>
  <w:num w:numId="8">
    <w:abstractNumId w:val="34"/>
  </w:num>
  <w:num w:numId="9">
    <w:abstractNumId w:val="15"/>
  </w:num>
  <w:num w:numId="10">
    <w:abstractNumId w:val="18"/>
  </w:num>
  <w:num w:numId="11">
    <w:abstractNumId w:val="20"/>
  </w:num>
  <w:num w:numId="12">
    <w:abstractNumId w:val="25"/>
  </w:num>
  <w:num w:numId="13">
    <w:abstractNumId w:val="30"/>
  </w:num>
  <w:num w:numId="14">
    <w:abstractNumId w:val="23"/>
  </w:num>
  <w:num w:numId="15">
    <w:abstractNumId w:val="44"/>
  </w:num>
  <w:num w:numId="16">
    <w:abstractNumId w:val="10"/>
  </w:num>
  <w:num w:numId="17">
    <w:abstractNumId w:val="12"/>
  </w:num>
  <w:num w:numId="18">
    <w:abstractNumId w:val="17"/>
  </w:num>
  <w:num w:numId="19">
    <w:abstractNumId w:val="36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2"/>
  </w:num>
  <w:num w:numId="22">
    <w:abstractNumId w:val="21"/>
  </w:num>
  <w:num w:numId="23">
    <w:abstractNumId w:val="35"/>
  </w:num>
  <w:num w:numId="24">
    <w:abstractNumId w:val="32"/>
  </w:num>
  <w:num w:numId="25">
    <w:abstractNumId w:val="27"/>
  </w:num>
  <w:num w:numId="26">
    <w:abstractNumId w:val="14"/>
  </w:num>
  <w:num w:numId="27">
    <w:abstractNumId w:val="37"/>
  </w:num>
  <w:num w:numId="28">
    <w:abstractNumId w:val="31"/>
  </w:num>
  <w:num w:numId="29">
    <w:abstractNumId w:val="40"/>
  </w:num>
  <w:num w:numId="30">
    <w:abstractNumId w:val="8"/>
  </w:num>
  <w:num w:numId="31">
    <w:abstractNumId w:val="16"/>
  </w:num>
  <w:num w:numId="32">
    <w:abstractNumId w:val="6"/>
  </w:num>
  <w:num w:numId="33">
    <w:abstractNumId w:val="3"/>
  </w:num>
  <w:num w:numId="34">
    <w:abstractNumId w:val="4"/>
  </w:num>
  <w:num w:numId="35">
    <w:abstractNumId w:val="7"/>
  </w:num>
  <w:num w:numId="36">
    <w:abstractNumId w:val="9"/>
  </w:num>
  <w:num w:numId="37">
    <w:abstractNumId w:val="38"/>
  </w:num>
  <w:num w:numId="38">
    <w:abstractNumId w:val="2"/>
  </w:num>
  <w:num w:numId="39">
    <w:abstractNumId w:val="46"/>
  </w:num>
  <w:num w:numId="40">
    <w:abstractNumId w:val="45"/>
  </w:num>
  <w:num w:numId="41">
    <w:abstractNumId w:val="1"/>
  </w:num>
  <w:num w:numId="42">
    <w:abstractNumId w:val="43"/>
  </w:num>
  <w:num w:numId="43">
    <w:abstractNumId w:val="22"/>
  </w:num>
  <w:num w:numId="44">
    <w:abstractNumId w:val="28"/>
  </w:num>
  <w:num w:numId="45">
    <w:abstractNumId w:val="19"/>
  </w:num>
  <w:num w:numId="46">
    <w:abstractNumId w:val="39"/>
  </w:num>
  <w:num w:numId="47">
    <w:abstractNumId w:val="24"/>
  </w:num>
  <w:num w:numId="48">
    <w:abstractNumId w:val="26"/>
  </w:num>
  <w:num w:numId="4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161"/>
    <w:rsid w:val="00000A8E"/>
    <w:rsid w:val="00000C81"/>
    <w:rsid w:val="00000D44"/>
    <w:rsid w:val="0000462A"/>
    <w:rsid w:val="000055FE"/>
    <w:rsid w:val="0000624A"/>
    <w:rsid w:val="00006661"/>
    <w:rsid w:val="00006A1B"/>
    <w:rsid w:val="00006D7A"/>
    <w:rsid w:val="00006E46"/>
    <w:rsid w:val="00007492"/>
    <w:rsid w:val="000079E3"/>
    <w:rsid w:val="00007FF2"/>
    <w:rsid w:val="00010357"/>
    <w:rsid w:val="000104D0"/>
    <w:rsid w:val="00011A03"/>
    <w:rsid w:val="000124CB"/>
    <w:rsid w:val="00012D96"/>
    <w:rsid w:val="000138B5"/>
    <w:rsid w:val="000148BC"/>
    <w:rsid w:val="00014CD9"/>
    <w:rsid w:val="000152F6"/>
    <w:rsid w:val="00015949"/>
    <w:rsid w:val="00015B04"/>
    <w:rsid w:val="000161FB"/>
    <w:rsid w:val="000168D7"/>
    <w:rsid w:val="00017409"/>
    <w:rsid w:val="00017DAF"/>
    <w:rsid w:val="0002025A"/>
    <w:rsid w:val="00020556"/>
    <w:rsid w:val="00021451"/>
    <w:rsid w:val="00021636"/>
    <w:rsid w:val="0002164B"/>
    <w:rsid w:val="00021FCD"/>
    <w:rsid w:val="00021FE2"/>
    <w:rsid w:val="00022C9B"/>
    <w:rsid w:val="00022CD0"/>
    <w:rsid w:val="00022F7E"/>
    <w:rsid w:val="00023210"/>
    <w:rsid w:val="00023228"/>
    <w:rsid w:val="00023B28"/>
    <w:rsid w:val="0002451A"/>
    <w:rsid w:val="000258DE"/>
    <w:rsid w:val="00025BB1"/>
    <w:rsid w:val="00025D92"/>
    <w:rsid w:val="00025DCF"/>
    <w:rsid w:val="00026203"/>
    <w:rsid w:val="00026733"/>
    <w:rsid w:val="0002689D"/>
    <w:rsid w:val="00026AD7"/>
    <w:rsid w:val="00030181"/>
    <w:rsid w:val="0003059B"/>
    <w:rsid w:val="00030639"/>
    <w:rsid w:val="000306D6"/>
    <w:rsid w:val="0003234D"/>
    <w:rsid w:val="000324CE"/>
    <w:rsid w:val="00032C43"/>
    <w:rsid w:val="00033461"/>
    <w:rsid w:val="00033EAD"/>
    <w:rsid w:val="00034369"/>
    <w:rsid w:val="00034EAF"/>
    <w:rsid w:val="000354A5"/>
    <w:rsid w:val="00035F32"/>
    <w:rsid w:val="00035F39"/>
    <w:rsid w:val="000365C5"/>
    <w:rsid w:val="000366AF"/>
    <w:rsid w:val="00036D2D"/>
    <w:rsid w:val="00036F79"/>
    <w:rsid w:val="00037066"/>
    <w:rsid w:val="00037514"/>
    <w:rsid w:val="000400CC"/>
    <w:rsid w:val="000413B7"/>
    <w:rsid w:val="00041530"/>
    <w:rsid w:val="00041629"/>
    <w:rsid w:val="00041657"/>
    <w:rsid w:val="00041A67"/>
    <w:rsid w:val="00043593"/>
    <w:rsid w:val="0004360B"/>
    <w:rsid w:val="00045696"/>
    <w:rsid w:val="00045B5E"/>
    <w:rsid w:val="00045B75"/>
    <w:rsid w:val="000460DA"/>
    <w:rsid w:val="000462C2"/>
    <w:rsid w:val="000469D9"/>
    <w:rsid w:val="00047AB5"/>
    <w:rsid w:val="00050476"/>
    <w:rsid w:val="00050561"/>
    <w:rsid w:val="00050C48"/>
    <w:rsid w:val="0005169F"/>
    <w:rsid w:val="00051A6C"/>
    <w:rsid w:val="00051FC3"/>
    <w:rsid w:val="00052EA8"/>
    <w:rsid w:val="000536A1"/>
    <w:rsid w:val="0005391D"/>
    <w:rsid w:val="00053DE1"/>
    <w:rsid w:val="00054357"/>
    <w:rsid w:val="0005530C"/>
    <w:rsid w:val="000553AE"/>
    <w:rsid w:val="000554A0"/>
    <w:rsid w:val="000555D4"/>
    <w:rsid w:val="0005576E"/>
    <w:rsid w:val="00056A1A"/>
    <w:rsid w:val="00056F02"/>
    <w:rsid w:val="0005749F"/>
    <w:rsid w:val="000608A4"/>
    <w:rsid w:val="00062147"/>
    <w:rsid w:val="0006244D"/>
    <w:rsid w:val="00062B39"/>
    <w:rsid w:val="00062EFD"/>
    <w:rsid w:val="000631BF"/>
    <w:rsid w:val="00063EB2"/>
    <w:rsid w:val="0006552E"/>
    <w:rsid w:val="00067303"/>
    <w:rsid w:val="0007038B"/>
    <w:rsid w:val="000703A6"/>
    <w:rsid w:val="000706FD"/>
    <w:rsid w:val="00070DC1"/>
    <w:rsid w:val="00071285"/>
    <w:rsid w:val="000717AD"/>
    <w:rsid w:val="00071BC3"/>
    <w:rsid w:val="00071F62"/>
    <w:rsid w:val="000720EB"/>
    <w:rsid w:val="000722F1"/>
    <w:rsid w:val="000724E0"/>
    <w:rsid w:val="0007349E"/>
    <w:rsid w:val="00073AF2"/>
    <w:rsid w:val="00073C92"/>
    <w:rsid w:val="00074335"/>
    <w:rsid w:val="00074749"/>
    <w:rsid w:val="00074C06"/>
    <w:rsid w:val="00074F16"/>
    <w:rsid w:val="0007558F"/>
    <w:rsid w:val="000759B2"/>
    <w:rsid w:val="00075CF4"/>
    <w:rsid w:val="0007634D"/>
    <w:rsid w:val="00076D65"/>
    <w:rsid w:val="00076D85"/>
    <w:rsid w:val="00077263"/>
    <w:rsid w:val="00077460"/>
    <w:rsid w:val="00077B80"/>
    <w:rsid w:val="0008088F"/>
    <w:rsid w:val="000808A5"/>
    <w:rsid w:val="00081474"/>
    <w:rsid w:val="00081DDD"/>
    <w:rsid w:val="00081ED5"/>
    <w:rsid w:val="000834B2"/>
    <w:rsid w:val="000835D2"/>
    <w:rsid w:val="000836A1"/>
    <w:rsid w:val="000842B5"/>
    <w:rsid w:val="00084B5E"/>
    <w:rsid w:val="00084D3A"/>
    <w:rsid w:val="0008523F"/>
    <w:rsid w:val="0008546A"/>
    <w:rsid w:val="0009061B"/>
    <w:rsid w:val="00090E2F"/>
    <w:rsid w:val="00090F7B"/>
    <w:rsid w:val="00093339"/>
    <w:rsid w:val="00093718"/>
    <w:rsid w:val="00094558"/>
    <w:rsid w:val="00094879"/>
    <w:rsid w:val="000951FC"/>
    <w:rsid w:val="00096ADF"/>
    <w:rsid w:val="00096DD1"/>
    <w:rsid w:val="00096FA3"/>
    <w:rsid w:val="00097214"/>
    <w:rsid w:val="000975F9"/>
    <w:rsid w:val="000A062D"/>
    <w:rsid w:val="000A09FF"/>
    <w:rsid w:val="000A0F6A"/>
    <w:rsid w:val="000A2570"/>
    <w:rsid w:val="000A2F94"/>
    <w:rsid w:val="000A36AA"/>
    <w:rsid w:val="000A40E0"/>
    <w:rsid w:val="000A4D45"/>
    <w:rsid w:val="000A502B"/>
    <w:rsid w:val="000A5137"/>
    <w:rsid w:val="000A527F"/>
    <w:rsid w:val="000A539B"/>
    <w:rsid w:val="000A5E4F"/>
    <w:rsid w:val="000A6007"/>
    <w:rsid w:val="000A6460"/>
    <w:rsid w:val="000A6935"/>
    <w:rsid w:val="000A6C23"/>
    <w:rsid w:val="000A6DC0"/>
    <w:rsid w:val="000A74AD"/>
    <w:rsid w:val="000A7A55"/>
    <w:rsid w:val="000B0DF6"/>
    <w:rsid w:val="000B1093"/>
    <w:rsid w:val="000B11C8"/>
    <w:rsid w:val="000B207E"/>
    <w:rsid w:val="000B2D11"/>
    <w:rsid w:val="000B36DE"/>
    <w:rsid w:val="000B3A7F"/>
    <w:rsid w:val="000B3E80"/>
    <w:rsid w:val="000B4670"/>
    <w:rsid w:val="000B4EFB"/>
    <w:rsid w:val="000B5488"/>
    <w:rsid w:val="000B5FFF"/>
    <w:rsid w:val="000B63BC"/>
    <w:rsid w:val="000B6539"/>
    <w:rsid w:val="000B7CFE"/>
    <w:rsid w:val="000B7E15"/>
    <w:rsid w:val="000C0210"/>
    <w:rsid w:val="000C045B"/>
    <w:rsid w:val="000C1218"/>
    <w:rsid w:val="000C2565"/>
    <w:rsid w:val="000C286D"/>
    <w:rsid w:val="000C31DA"/>
    <w:rsid w:val="000C3460"/>
    <w:rsid w:val="000C4690"/>
    <w:rsid w:val="000C4963"/>
    <w:rsid w:val="000C4CEF"/>
    <w:rsid w:val="000C65E2"/>
    <w:rsid w:val="000C698F"/>
    <w:rsid w:val="000C69D3"/>
    <w:rsid w:val="000C7036"/>
    <w:rsid w:val="000C72D6"/>
    <w:rsid w:val="000C7EE1"/>
    <w:rsid w:val="000D0505"/>
    <w:rsid w:val="000D0559"/>
    <w:rsid w:val="000D0978"/>
    <w:rsid w:val="000D0FA8"/>
    <w:rsid w:val="000D1EDD"/>
    <w:rsid w:val="000D2122"/>
    <w:rsid w:val="000D2135"/>
    <w:rsid w:val="000D2581"/>
    <w:rsid w:val="000D270E"/>
    <w:rsid w:val="000D39B4"/>
    <w:rsid w:val="000D3F87"/>
    <w:rsid w:val="000D52CC"/>
    <w:rsid w:val="000D64BF"/>
    <w:rsid w:val="000E1872"/>
    <w:rsid w:val="000E2817"/>
    <w:rsid w:val="000E32D6"/>
    <w:rsid w:val="000E37B5"/>
    <w:rsid w:val="000E3899"/>
    <w:rsid w:val="000E3C9B"/>
    <w:rsid w:val="000E41C8"/>
    <w:rsid w:val="000E42B0"/>
    <w:rsid w:val="000E457D"/>
    <w:rsid w:val="000E466A"/>
    <w:rsid w:val="000E4A1B"/>
    <w:rsid w:val="000E4E22"/>
    <w:rsid w:val="000E4E92"/>
    <w:rsid w:val="000E514D"/>
    <w:rsid w:val="000E5FEE"/>
    <w:rsid w:val="000E63E8"/>
    <w:rsid w:val="000E6B1D"/>
    <w:rsid w:val="000E76AB"/>
    <w:rsid w:val="000E7794"/>
    <w:rsid w:val="000E7AF6"/>
    <w:rsid w:val="000F085E"/>
    <w:rsid w:val="000F0DA4"/>
    <w:rsid w:val="000F10DA"/>
    <w:rsid w:val="000F13A0"/>
    <w:rsid w:val="000F2BB4"/>
    <w:rsid w:val="000F2E30"/>
    <w:rsid w:val="000F3071"/>
    <w:rsid w:val="000F3890"/>
    <w:rsid w:val="000F4E57"/>
    <w:rsid w:val="000F4E6F"/>
    <w:rsid w:val="000F5128"/>
    <w:rsid w:val="000F61F1"/>
    <w:rsid w:val="000F6F22"/>
    <w:rsid w:val="000F70E1"/>
    <w:rsid w:val="000F7D93"/>
    <w:rsid w:val="000F7F3F"/>
    <w:rsid w:val="00100CE5"/>
    <w:rsid w:val="00100EF7"/>
    <w:rsid w:val="00101150"/>
    <w:rsid w:val="0010151E"/>
    <w:rsid w:val="00101766"/>
    <w:rsid w:val="00101C00"/>
    <w:rsid w:val="00101C3F"/>
    <w:rsid w:val="00101F8A"/>
    <w:rsid w:val="001022E3"/>
    <w:rsid w:val="00102F37"/>
    <w:rsid w:val="0010374D"/>
    <w:rsid w:val="0010384B"/>
    <w:rsid w:val="00103C9F"/>
    <w:rsid w:val="001047B4"/>
    <w:rsid w:val="001049B8"/>
    <w:rsid w:val="00104BA1"/>
    <w:rsid w:val="00104DEC"/>
    <w:rsid w:val="001061D2"/>
    <w:rsid w:val="00106AC0"/>
    <w:rsid w:val="00106B36"/>
    <w:rsid w:val="00106E79"/>
    <w:rsid w:val="00106E90"/>
    <w:rsid w:val="001073BC"/>
    <w:rsid w:val="0010752E"/>
    <w:rsid w:val="00110730"/>
    <w:rsid w:val="00110987"/>
    <w:rsid w:val="0011105E"/>
    <w:rsid w:val="0011188A"/>
    <w:rsid w:val="0011290F"/>
    <w:rsid w:val="0011335C"/>
    <w:rsid w:val="0011392D"/>
    <w:rsid w:val="00113C20"/>
    <w:rsid w:val="001140D7"/>
    <w:rsid w:val="0011444B"/>
    <w:rsid w:val="00114FB0"/>
    <w:rsid w:val="001150A0"/>
    <w:rsid w:val="0011527F"/>
    <w:rsid w:val="00115597"/>
    <w:rsid w:val="00115884"/>
    <w:rsid w:val="00115913"/>
    <w:rsid w:val="00115AF7"/>
    <w:rsid w:val="00115EAA"/>
    <w:rsid w:val="00117E7B"/>
    <w:rsid w:val="00120174"/>
    <w:rsid w:val="00121245"/>
    <w:rsid w:val="00121CCE"/>
    <w:rsid w:val="00122041"/>
    <w:rsid w:val="00122FB4"/>
    <w:rsid w:val="001236BF"/>
    <w:rsid w:val="00123C5A"/>
    <w:rsid w:val="00124120"/>
    <w:rsid w:val="0012425D"/>
    <w:rsid w:val="00124B11"/>
    <w:rsid w:val="00124D34"/>
    <w:rsid w:val="00124DEF"/>
    <w:rsid w:val="0012504F"/>
    <w:rsid w:val="00125C65"/>
    <w:rsid w:val="00125E39"/>
    <w:rsid w:val="0012638E"/>
    <w:rsid w:val="00126846"/>
    <w:rsid w:val="00126FEC"/>
    <w:rsid w:val="001305FF"/>
    <w:rsid w:val="00130629"/>
    <w:rsid w:val="0013071A"/>
    <w:rsid w:val="00131276"/>
    <w:rsid w:val="00132052"/>
    <w:rsid w:val="00132BFB"/>
    <w:rsid w:val="00132C58"/>
    <w:rsid w:val="00132EB5"/>
    <w:rsid w:val="00133187"/>
    <w:rsid w:val="001336E4"/>
    <w:rsid w:val="00133A68"/>
    <w:rsid w:val="00133FC7"/>
    <w:rsid w:val="001341CA"/>
    <w:rsid w:val="0013423C"/>
    <w:rsid w:val="00134447"/>
    <w:rsid w:val="001352D6"/>
    <w:rsid w:val="00135E58"/>
    <w:rsid w:val="0013637F"/>
    <w:rsid w:val="001409AD"/>
    <w:rsid w:val="00140EBD"/>
    <w:rsid w:val="00141542"/>
    <w:rsid w:val="00141858"/>
    <w:rsid w:val="00142157"/>
    <w:rsid w:val="00142211"/>
    <w:rsid w:val="00142982"/>
    <w:rsid w:val="00143752"/>
    <w:rsid w:val="001438A3"/>
    <w:rsid w:val="00144059"/>
    <w:rsid w:val="00144130"/>
    <w:rsid w:val="001448FE"/>
    <w:rsid w:val="0014540C"/>
    <w:rsid w:val="00145768"/>
    <w:rsid w:val="00146DB8"/>
    <w:rsid w:val="00147BA1"/>
    <w:rsid w:val="0015007E"/>
    <w:rsid w:val="001508B2"/>
    <w:rsid w:val="00150C06"/>
    <w:rsid w:val="00150F81"/>
    <w:rsid w:val="001515D8"/>
    <w:rsid w:val="001517A9"/>
    <w:rsid w:val="00151D43"/>
    <w:rsid w:val="00151EAC"/>
    <w:rsid w:val="001522BA"/>
    <w:rsid w:val="0015245F"/>
    <w:rsid w:val="00152B84"/>
    <w:rsid w:val="00152F94"/>
    <w:rsid w:val="0015308E"/>
    <w:rsid w:val="00153179"/>
    <w:rsid w:val="00153723"/>
    <w:rsid w:val="00154676"/>
    <w:rsid w:val="00154E21"/>
    <w:rsid w:val="0015557C"/>
    <w:rsid w:val="00155684"/>
    <w:rsid w:val="00155B32"/>
    <w:rsid w:val="00156443"/>
    <w:rsid w:val="001569A9"/>
    <w:rsid w:val="00157F60"/>
    <w:rsid w:val="00160CB4"/>
    <w:rsid w:val="00160D62"/>
    <w:rsid w:val="001610EE"/>
    <w:rsid w:val="001611C9"/>
    <w:rsid w:val="0016122B"/>
    <w:rsid w:val="001618BF"/>
    <w:rsid w:val="001618D3"/>
    <w:rsid w:val="001620A7"/>
    <w:rsid w:val="00162809"/>
    <w:rsid w:val="001630F3"/>
    <w:rsid w:val="001632B7"/>
    <w:rsid w:val="0016389E"/>
    <w:rsid w:val="00163F6F"/>
    <w:rsid w:val="001651CD"/>
    <w:rsid w:val="00165A2C"/>
    <w:rsid w:val="0016682F"/>
    <w:rsid w:val="00166ABA"/>
    <w:rsid w:val="001673D3"/>
    <w:rsid w:val="00167A46"/>
    <w:rsid w:val="0017060D"/>
    <w:rsid w:val="00170AA4"/>
    <w:rsid w:val="00170C9D"/>
    <w:rsid w:val="0017154E"/>
    <w:rsid w:val="00171DFC"/>
    <w:rsid w:val="00172252"/>
    <w:rsid w:val="001728D2"/>
    <w:rsid w:val="00173631"/>
    <w:rsid w:val="001749A6"/>
    <w:rsid w:val="00174C9E"/>
    <w:rsid w:val="001751F6"/>
    <w:rsid w:val="00175859"/>
    <w:rsid w:val="00175CA4"/>
    <w:rsid w:val="00175F8A"/>
    <w:rsid w:val="00176ADC"/>
    <w:rsid w:val="001775D9"/>
    <w:rsid w:val="00180E80"/>
    <w:rsid w:val="001814B3"/>
    <w:rsid w:val="001815C8"/>
    <w:rsid w:val="00181D5C"/>
    <w:rsid w:val="00181E9E"/>
    <w:rsid w:val="00181F19"/>
    <w:rsid w:val="00182587"/>
    <w:rsid w:val="001829EF"/>
    <w:rsid w:val="00182A37"/>
    <w:rsid w:val="001833FB"/>
    <w:rsid w:val="00183F04"/>
    <w:rsid w:val="001843C1"/>
    <w:rsid w:val="001844FC"/>
    <w:rsid w:val="00184C11"/>
    <w:rsid w:val="001850EE"/>
    <w:rsid w:val="00185E5B"/>
    <w:rsid w:val="001867C4"/>
    <w:rsid w:val="00187455"/>
    <w:rsid w:val="0018775C"/>
    <w:rsid w:val="00187907"/>
    <w:rsid w:val="001900EB"/>
    <w:rsid w:val="001903C7"/>
    <w:rsid w:val="00191604"/>
    <w:rsid w:val="00191AE8"/>
    <w:rsid w:val="00191BED"/>
    <w:rsid w:val="0019220F"/>
    <w:rsid w:val="00192F75"/>
    <w:rsid w:val="00193055"/>
    <w:rsid w:val="00193B52"/>
    <w:rsid w:val="00193C71"/>
    <w:rsid w:val="001944E6"/>
    <w:rsid w:val="00194F1D"/>
    <w:rsid w:val="00195132"/>
    <w:rsid w:val="001952D7"/>
    <w:rsid w:val="001959B8"/>
    <w:rsid w:val="00195B82"/>
    <w:rsid w:val="00195F1D"/>
    <w:rsid w:val="001960A9"/>
    <w:rsid w:val="00196B37"/>
    <w:rsid w:val="00196B81"/>
    <w:rsid w:val="0019727A"/>
    <w:rsid w:val="001979CA"/>
    <w:rsid w:val="001A03F3"/>
    <w:rsid w:val="001A08B9"/>
    <w:rsid w:val="001A0A43"/>
    <w:rsid w:val="001A0C3D"/>
    <w:rsid w:val="001A0EE2"/>
    <w:rsid w:val="001A12CD"/>
    <w:rsid w:val="001A1CAB"/>
    <w:rsid w:val="001A2EAF"/>
    <w:rsid w:val="001A3912"/>
    <w:rsid w:val="001A50B3"/>
    <w:rsid w:val="001A518D"/>
    <w:rsid w:val="001A6369"/>
    <w:rsid w:val="001A6D06"/>
    <w:rsid w:val="001B0483"/>
    <w:rsid w:val="001B13AC"/>
    <w:rsid w:val="001B17C7"/>
    <w:rsid w:val="001B1E99"/>
    <w:rsid w:val="001B1EC3"/>
    <w:rsid w:val="001B2C11"/>
    <w:rsid w:val="001B3B8A"/>
    <w:rsid w:val="001B4260"/>
    <w:rsid w:val="001B5B99"/>
    <w:rsid w:val="001B5E77"/>
    <w:rsid w:val="001B6242"/>
    <w:rsid w:val="001B6B26"/>
    <w:rsid w:val="001B6DED"/>
    <w:rsid w:val="001B7247"/>
    <w:rsid w:val="001B769C"/>
    <w:rsid w:val="001B7E52"/>
    <w:rsid w:val="001C00F3"/>
    <w:rsid w:val="001C03EA"/>
    <w:rsid w:val="001C1787"/>
    <w:rsid w:val="001C1B45"/>
    <w:rsid w:val="001C1D61"/>
    <w:rsid w:val="001C2B0C"/>
    <w:rsid w:val="001C3758"/>
    <w:rsid w:val="001C5743"/>
    <w:rsid w:val="001C696C"/>
    <w:rsid w:val="001C6DA5"/>
    <w:rsid w:val="001C6DDC"/>
    <w:rsid w:val="001C6E42"/>
    <w:rsid w:val="001C746C"/>
    <w:rsid w:val="001C7B65"/>
    <w:rsid w:val="001C7CA4"/>
    <w:rsid w:val="001D0404"/>
    <w:rsid w:val="001D0887"/>
    <w:rsid w:val="001D13C7"/>
    <w:rsid w:val="001D1564"/>
    <w:rsid w:val="001D1A01"/>
    <w:rsid w:val="001D2567"/>
    <w:rsid w:val="001D2A5D"/>
    <w:rsid w:val="001D3ECF"/>
    <w:rsid w:val="001D44AC"/>
    <w:rsid w:val="001D6192"/>
    <w:rsid w:val="001D6FAC"/>
    <w:rsid w:val="001D74AE"/>
    <w:rsid w:val="001D7526"/>
    <w:rsid w:val="001E043E"/>
    <w:rsid w:val="001E0CB8"/>
    <w:rsid w:val="001E11E5"/>
    <w:rsid w:val="001E1995"/>
    <w:rsid w:val="001E1B34"/>
    <w:rsid w:val="001E21C8"/>
    <w:rsid w:val="001E21FC"/>
    <w:rsid w:val="001E2246"/>
    <w:rsid w:val="001E31CC"/>
    <w:rsid w:val="001E31E9"/>
    <w:rsid w:val="001E3F9E"/>
    <w:rsid w:val="001E44D7"/>
    <w:rsid w:val="001E4E43"/>
    <w:rsid w:val="001E5870"/>
    <w:rsid w:val="001E635F"/>
    <w:rsid w:val="001E7FCA"/>
    <w:rsid w:val="001F0A9A"/>
    <w:rsid w:val="001F1FEC"/>
    <w:rsid w:val="001F28D4"/>
    <w:rsid w:val="001F2A9A"/>
    <w:rsid w:val="001F319D"/>
    <w:rsid w:val="001F3C26"/>
    <w:rsid w:val="001F490D"/>
    <w:rsid w:val="001F4B55"/>
    <w:rsid w:val="001F4CFD"/>
    <w:rsid w:val="001F597B"/>
    <w:rsid w:val="001F5BEE"/>
    <w:rsid w:val="001F5D13"/>
    <w:rsid w:val="001F5D59"/>
    <w:rsid w:val="001F62FB"/>
    <w:rsid w:val="001F68AA"/>
    <w:rsid w:val="001F6C52"/>
    <w:rsid w:val="001F7539"/>
    <w:rsid w:val="002005D6"/>
    <w:rsid w:val="00200773"/>
    <w:rsid w:val="0020097B"/>
    <w:rsid w:val="002019E1"/>
    <w:rsid w:val="00202498"/>
    <w:rsid w:val="002024DA"/>
    <w:rsid w:val="0020316E"/>
    <w:rsid w:val="00203DAE"/>
    <w:rsid w:val="002058EB"/>
    <w:rsid w:val="00206CE2"/>
    <w:rsid w:val="002070E5"/>
    <w:rsid w:val="00207371"/>
    <w:rsid w:val="00207EFF"/>
    <w:rsid w:val="002100A7"/>
    <w:rsid w:val="002100C5"/>
    <w:rsid w:val="00210A78"/>
    <w:rsid w:val="0021150A"/>
    <w:rsid w:val="0021209C"/>
    <w:rsid w:val="002128C2"/>
    <w:rsid w:val="002128D7"/>
    <w:rsid w:val="00212E35"/>
    <w:rsid w:val="00212EC8"/>
    <w:rsid w:val="002134AF"/>
    <w:rsid w:val="00214A9D"/>
    <w:rsid w:val="002152F1"/>
    <w:rsid w:val="0021559E"/>
    <w:rsid w:val="00215B50"/>
    <w:rsid w:val="00215F7A"/>
    <w:rsid w:val="00216161"/>
    <w:rsid w:val="00216FD5"/>
    <w:rsid w:val="00217449"/>
    <w:rsid w:val="002200C9"/>
    <w:rsid w:val="002213A4"/>
    <w:rsid w:val="00221D60"/>
    <w:rsid w:val="0022217F"/>
    <w:rsid w:val="002223A1"/>
    <w:rsid w:val="0022276F"/>
    <w:rsid w:val="002232E4"/>
    <w:rsid w:val="002236E8"/>
    <w:rsid w:val="00223F95"/>
    <w:rsid w:val="00224D6B"/>
    <w:rsid w:val="00225AF5"/>
    <w:rsid w:val="002264BF"/>
    <w:rsid w:val="0022748B"/>
    <w:rsid w:val="0023047C"/>
    <w:rsid w:val="00230F65"/>
    <w:rsid w:val="00231111"/>
    <w:rsid w:val="002312CA"/>
    <w:rsid w:val="00231A26"/>
    <w:rsid w:val="0023309A"/>
    <w:rsid w:val="0023321D"/>
    <w:rsid w:val="002332C3"/>
    <w:rsid w:val="00234388"/>
    <w:rsid w:val="002353DC"/>
    <w:rsid w:val="00235AAD"/>
    <w:rsid w:val="0023668B"/>
    <w:rsid w:val="00236761"/>
    <w:rsid w:val="00237281"/>
    <w:rsid w:val="002376F9"/>
    <w:rsid w:val="00237F5A"/>
    <w:rsid w:val="00240153"/>
    <w:rsid w:val="00242269"/>
    <w:rsid w:val="002428A1"/>
    <w:rsid w:val="00243131"/>
    <w:rsid w:val="002432FC"/>
    <w:rsid w:val="00243BBE"/>
    <w:rsid w:val="00243DFA"/>
    <w:rsid w:val="00246BFA"/>
    <w:rsid w:val="00250039"/>
    <w:rsid w:val="002502E4"/>
    <w:rsid w:val="00250646"/>
    <w:rsid w:val="00250699"/>
    <w:rsid w:val="00250B34"/>
    <w:rsid w:val="00250BD2"/>
    <w:rsid w:val="00252874"/>
    <w:rsid w:val="0025315C"/>
    <w:rsid w:val="002531B8"/>
    <w:rsid w:val="002533B8"/>
    <w:rsid w:val="00253427"/>
    <w:rsid w:val="00253468"/>
    <w:rsid w:val="002552FC"/>
    <w:rsid w:val="00255349"/>
    <w:rsid w:val="00257792"/>
    <w:rsid w:val="00257C99"/>
    <w:rsid w:val="00257D6F"/>
    <w:rsid w:val="002606BE"/>
    <w:rsid w:val="002608CA"/>
    <w:rsid w:val="00260E5E"/>
    <w:rsid w:val="002611F3"/>
    <w:rsid w:val="00261562"/>
    <w:rsid w:val="00262844"/>
    <w:rsid w:val="00263ABD"/>
    <w:rsid w:val="0026414D"/>
    <w:rsid w:val="0026431B"/>
    <w:rsid w:val="0026438B"/>
    <w:rsid w:val="0026477E"/>
    <w:rsid w:val="002653CE"/>
    <w:rsid w:val="00265B18"/>
    <w:rsid w:val="00265D86"/>
    <w:rsid w:val="00267685"/>
    <w:rsid w:val="0026780A"/>
    <w:rsid w:val="002705C2"/>
    <w:rsid w:val="00270AB3"/>
    <w:rsid w:val="00270B53"/>
    <w:rsid w:val="00271540"/>
    <w:rsid w:val="0027303C"/>
    <w:rsid w:val="002739E6"/>
    <w:rsid w:val="00275352"/>
    <w:rsid w:val="0027574F"/>
    <w:rsid w:val="00275A72"/>
    <w:rsid w:val="00275D62"/>
    <w:rsid w:val="0027607F"/>
    <w:rsid w:val="0027655F"/>
    <w:rsid w:val="00276CC2"/>
    <w:rsid w:val="002801E6"/>
    <w:rsid w:val="002805BD"/>
    <w:rsid w:val="00280E0C"/>
    <w:rsid w:val="00280E8B"/>
    <w:rsid w:val="00281010"/>
    <w:rsid w:val="00281295"/>
    <w:rsid w:val="00281B1A"/>
    <w:rsid w:val="00282269"/>
    <w:rsid w:val="00282891"/>
    <w:rsid w:val="00282DA7"/>
    <w:rsid w:val="00282F6D"/>
    <w:rsid w:val="0028354F"/>
    <w:rsid w:val="00283A50"/>
    <w:rsid w:val="00283C52"/>
    <w:rsid w:val="00283E48"/>
    <w:rsid w:val="0028412E"/>
    <w:rsid w:val="00284391"/>
    <w:rsid w:val="002846C9"/>
    <w:rsid w:val="00284D22"/>
    <w:rsid w:val="0028553C"/>
    <w:rsid w:val="00285C0E"/>
    <w:rsid w:val="002862A2"/>
    <w:rsid w:val="002865F5"/>
    <w:rsid w:val="00286A1A"/>
    <w:rsid w:val="00287332"/>
    <w:rsid w:val="0028782E"/>
    <w:rsid w:val="00287F6E"/>
    <w:rsid w:val="00291006"/>
    <w:rsid w:val="00291A4E"/>
    <w:rsid w:val="00291CD3"/>
    <w:rsid w:val="00292548"/>
    <w:rsid w:val="002928EF"/>
    <w:rsid w:val="00293829"/>
    <w:rsid w:val="002943DC"/>
    <w:rsid w:val="00294770"/>
    <w:rsid w:val="00294AEB"/>
    <w:rsid w:val="00294E9D"/>
    <w:rsid w:val="002951D2"/>
    <w:rsid w:val="002952F2"/>
    <w:rsid w:val="00295698"/>
    <w:rsid w:val="002957B9"/>
    <w:rsid w:val="00295A16"/>
    <w:rsid w:val="00296496"/>
    <w:rsid w:val="0029649E"/>
    <w:rsid w:val="00296C8D"/>
    <w:rsid w:val="00297331"/>
    <w:rsid w:val="002976BB"/>
    <w:rsid w:val="00297D22"/>
    <w:rsid w:val="002A014A"/>
    <w:rsid w:val="002A01DB"/>
    <w:rsid w:val="002A0998"/>
    <w:rsid w:val="002A0E4B"/>
    <w:rsid w:val="002A0F10"/>
    <w:rsid w:val="002A15CB"/>
    <w:rsid w:val="002A1C11"/>
    <w:rsid w:val="002A1C27"/>
    <w:rsid w:val="002A24E2"/>
    <w:rsid w:val="002A2DBB"/>
    <w:rsid w:val="002A35BB"/>
    <w:rsid w:val="002A407E"/>
    <w:rsid w:val="002A4805"/>
    <w:rsid w:val="002A4ABE"/>
    <w:rsid w:val="002A4D08"/>
    <w:rsid w:val="002A4D7D"/>
    <w:rsid w:val="002A5077"/>
    <w:rsid w:val="002A5448"/>
    <w:rsid w:val="002A5B05"/>
    <w:rsid w:val="002A5D65"/>
    <w:rsid w:val="002A652C"/>
    <w:rsid w:val="002A6B80"/>
    <w:rsid w:val="002A6CB4"/>
    <w:rsid w:val="002A6D74"/>
    <w:rsid w:val="002A6DE7"/>
    <w:rsid w:val="002A78D1"/>
    <w:rsid w:val="002B0207"/>
    <w:rsid w:val="002B0B02"/>
    <w:rsid w:val="002B1B99"/>
    <w:rsid w:val="002B1F50"/>
    <w:rsid w:val="002B2878"/>
    <w:rsid w:val="002B29A5"/>
    <w:rsid w:val="002B2FF1"/>
    <w:rsid w:val="002B3A23"/>
    <w:rsid w:val="002B426A"/>
    <w:rsid w:val="002B4DC8"/>
    <w:rsid w:val="002B6DA1"/>
    <w:rsid w:val="002B78BE"/>
    <w:rsid w:val="002B7C12"/>
    <w:rsid w:val="002C0E3F"/>
    <w:rsid w:val="002C0E42"/>
    <w:rsid w:val="002C0FAB"/>
    <w:rsid w:val="002C1CC4"/>
    <w:rsid w:val="002C31A7"/>
    <w:rsid w:val="002C4188"/>
    <w:rsid w:val="002C4B5E"/>
    <w:rsid w:val="002C4C4C"/>
    <w:rsid w:val="002C5C5D"/>
    <w:rsid w:val="002C6235"/>
    <w:rsid w:val="002C629E"/>
    <w:rsid w:val="002C6F10"/>
    <w:rsid w:val="002C71E1"/>
    <w:rsid w:val="002C725C"/>
    <w:rsid w:val="002C72A4"/>
    <w:rsid w:val="002C7BB0"/>
    <w:rsid w:val="002D0088"/>
    <w:rsid w:val="002D058C"/>
    <w:rsid w:val="002D13DC"/>
    <w:rsid w:val="002D182B"/>
    <w:rsid w:val="002D21E9"/>
    <w:rsid w:val="002D3523"/>
    <w:rsid w:val="002D355A"/>
    <w:rsid w:val="002D40C1"/>
    <w:rsid w:val="002D4206"/>
    <w:rsid w:val="002D44F7"/>
    <w:rsid w:val="002D4F70"/>
    <w:rsid w:val="002D5995"/>
    <w:rsid w:val="002D5E85"/>
    <w:rsid w:val="002D5FA4"/>
    <w:rsid w:val="002D605D"/>
    <w:rsid w:val="002D66BA"/>
    <w:rsid w:val="002D6A60"/>
    <w:rsid w:val="002D6F61"/>
    <w:rsid w:val="002D6FCC"/>
    <w:rsid w:val="002D703F"/>
    <w:rsid w:val="002D7093"/>
    <w:rsid w:val="002E19B9"/>
    <w:rsid w:val="002E260B"/>
    <w:rsid w:val="002E347E"/>
    <w:rsid w:val="002E3B12"/>
    <w:rsid w:val="002E4C43"/>
    <w:rsid w:val="002E5348"/>
    <w:rsid w:val="002E5D11"/>
    <w:rsid w:val="002E617B"/>
    <w:rsid w:val="002E6FE7"/>
    <w:rsid w:val="002E7684"/>
    <w:rsid w:val="002E771A"/>
    <w:rsid w:val="002E77B0"/>
    <w:rsid w:val="002E78EC"/>
    <w:rsid w:val="002E7D01"/>
    <w:rsid w:val="002F09FE"/>
    <w:rsid w:val="002F174B"/>
    <w:rsid w:val="002F2569"/>
    <w:rsid w:val="002F3FC4"/>
    <w:rsid w:val="002F4C70"/>
    <w:rsid w:val="002F4E7E"/>
    <w:rsid w:val="002F5DB2"/>
    <w:rsid w:val="002F60C9"/>
    <w:rsid w:val="002F6F04"/>
    <w:rsid w:val="002F729A"/>
    <w:rsid w:val="002F77CA"/>
    <w:rsid w:val="002F7A4F"/>
    <w:rsid w:val="002F7B88"/>
    <w:rsid w:val="00300EC6"/>
    <w:rsid w:val="0030121A"/>
    <w:rsid w:val="003021D7"/>
    <w:rsid w:val="003024D3"/>
    <w:rsid w:val="00302752"/>
    <w:rsid w:val="00303A0F"/>
    <w:rsid w:val="00303A68"/>
    <w:rsid w:val="00303AC7"/>
    <w:rsid w:val="003045A3"/>
    <w:rsid w:val="003053A2"/>
    <w:rsid w:val="0030551C"/>
    <w:rsid w:val="00306096"/>
    <w:rsid w:val="00306510"/>
    <w:rsid w:val="0030660D"/>
    <w:rsid w:val="00306BAC"/>
    <w:rsid w:val="003079AB"/>
    <w:rsid w:val="00307AEA"/>
    <w:rsid w:val="00307E14"/>
    <w:rsid w:val="003100D5"/>
    <w:rsid w:val="00310424"/>
    <w:rsid w:val="00310CB2"/>
    <w:rsid w:val="00310DA0"/>
    <w:rsid w:val="003117FD"/>
    <w:rsid w:val="003119AA"/>
    <w:rsid w:val="00312646"/>
    <w:rsid w:val="00312825"/>
    <w:rsid w:val="00313234"/>
    <w:rsid w:val="00313406"/>
    <w:rsid w:val="00314399"/>
    <w:rsid w:val="00314AA3"/>
    <w:rsid w:val="00314B7F"/>
    <w:rsid w:val="0031509B"/>
    <w:rsid w:val="003151DB"/>
    <w:rsid w:val="00315674"/>
    <w:rsid w:val="003167B5"/>
    <w:rsid w:val="003173EA"/>
    <w:rsid w:val="00317601"/>
    <w:rsid w:val="00317CDD"/>
    <w:rsid w:val="00320E0A"/>
    <w:rsid w:val="00321427"/>
    <w:rsid w:val="0032163C"/>
    <w:rsid w:val="00321A66"/>
    <w:rsid w:val="00321C96"/>
    <w:rsid w:val="00322724"/>
    <w:rsid w:val="003236D6"/>
    <w:rsid w:val="00323CD8"/>
    <w:rsid w:val="003247D4"/>
    <w:rsid w:val="00325AD9"/>
    <w:rsid w:val="00325C5E"/>
    <w:rsid w:val="0032671B"/>
    <w:rsid w:val="00326810"/>
    <w:rsid w:val="003270BA"/>
    <w:rsid w:val="0032765D"/>
    <w:rsid w:val="003308D0"/>
    <w:rsid w:val="00330DF9"/>
    <w:rsid w:val="00331207"/>
    <w:rsid w:val="003315CF"/>
    <w:rsid w:val="00331619"/>
    <w:rsid w:val="00331AF8"/>
    <w:rsid w:val="00331F9A"/>
    <w:rsid w:val="00331FB4"/>
    <w:rsid w:val="00331FF7"/>
    <w:rsid w:val="00333667"/>
    <w:rsid w:val="003339C2"/>
    <w:rsid w:val="00334B92"/>
    <w:rsid w:val="00334E49"/>
    <w:rsid w:val="00336181"/>
    <w:rsid w:val="00336755"/>
    <w:rsid w:val="00336B88"/>
    <w:rsid w:val="00336D96"/>
    <w:rsid w:val="00337071"/>
    <w:rsid w:val="003378E5"/>
    <w:rsid w:val="003413C8"/>
    <w:rsid w:val="00341CE6"/>
    <w:rsid w:val="0034235E"/>
    <w:rsid w:val="003428D6"/>
    <w:rsid w:val="00342C57"/>
    <w:rsid w:val="00342F61"/>
    <w:rsid w:val="00343994"/>
    <w:rsid w:val="003443F1"/>
    <w:rsid w:val="003447E6"/>
    <w:rsid w:val="003450B3"/>
    <w:rsid w:val="0034526F"/>
    <w:rsid w:val="003459AB"/>
    <w:rsid w:val="00345F31"/>
    <w:rsid w:val="003468E9"/>
    <w:rsid w:val="00346B3B"/>
    <w:rsid w:val="00346E28"/>
    <w:rsid w:val="00347436"/>
    <w:rsid w:val="003474C6"/>
    <w:rsid w:val="00347F79"/>
    <w:rsid w:val="00350880"/>
    <w:rsid w:val="003520DF"/>
    <w:rsid w:val="003522EF"/>
    <w:rsid w:val="00352794"/>
    <w:rsid w:val="00352C68"/>
    <w:rsid w:val="00352F6A"/>
    <w:rsid w:val="003530DB"/>
    <w:rsid w:val="003560A7"/>
    <w:rsid w:val="0035675B"/>
    <w:rsid w:val="0036037A"/>
    <w:rsid w:val="003610EE"/>
    <w:rsid w:val="00361E85"/>
    <w:rsid w:val="00362E96"/>
    <w:rsid w:val="00363C9D"/>
    <w:rsid w:val="00363F13"/>
    <w:rsid w:val="00364C1B"/>
    <w:rsid w:val="00365F5B"/>
    <w:rsid w:val="00366058"/>
    <w:rsid w:val="0036607A"/>
    <w:rsid w:val="003670E4"/>
    <w:rsid w:val="00367884"/>
    <w:rsid w:val="00370231"/>
    <w:rsid w:val="003703EB"/>
    <w:rsid w:val="0037201C"/>
    <w:rsid w:val="0037222B"/>
    <w:rsid w:val="003727C5"/>
    <w:rsid w:val="00372EE3"/>
    <w:rsid w:val="0037373D"/>
    <w:rsid w:val="003737F9"/>
    <w:rsid w:val="003738A1"/>
    <w:rsid w:val="00375AFC"/>
    <w:rsid w:val="00375FE7"/>
    <w:rsid w:val="0037633C"/>
    <w:rsid w:val="00376591"/>
    <w:rsid w:val="0037708E"/>
    <w:rsid w:val="00380785"/>
    <w:rsid w:val="00380928"/>
    <w:rsid w:val="003810B1"/>
    <w:rsid w:val="0038112D"/>
    <w:rsid w:val="00381B90"/>
    <w:rsid w:val="0038254E"/>
    <w:rsid w:val="00382F52"/>
    <w:rsid w:val="00382FAA"/>
    <w:rsid w:val="00383D0B"/>
    <w:rsid w:val="0038406D"/>
    <w:rsid w:val="00384180"/>
    <w:rsid w:val="0038420C"/>
    <w:rsid w:val="00384A8D"/>
    <w:rsid w:val="00385161"/>
    <w:rsid w:val="003859D4"/>
    <w:rsid w:val="00385EA4"/>
    <w:rsid w:val="0038647B"/>
    <w:rsid w:val="003901BC"/>
    <w:rsid w:val="00390268"/>
    <w:rsid w:val="0039070E"/>
    <w:rsid w:val="00390B43"/>
    <w:rsid w:val="00392314"/>
    <w:rsid w:val="00392D06"/>
    <w:rsid w:val="00394538"/>
    <w:rsid w:val="003951AD"/>
    <w:rsid w:val="00395AD0"/>
    <w:rsid w:val="003961CC"/>
    <w:rsid w:val="00396B02"/>
    <w:rsid w:val="00396BB5"/>
    <w:rsid w:val="00396BCC"/>
    <w:rsid w:val="00397633"/>
    <w:rsid w:val="0039791A"/>
    <w:rsid w:val="0039797A"/>
    <w:rsid w:val="003A0AC2"/>
    <w:rsid w:val="003A1808"/>
    <w:rsid w:val="003A1828"/>
    <w:rsid w:val="003A2C6E"/>
    <w:rsid w:val="003A318C"/>
    <w:rsid w:val="003A3FA9"/>
    <w:rsid w:val="003A467A"/>
    <w:rsid w:val="003A4789"/>
    <w:rsid w:val="003A49AB"/>
    <w:rsid w:val="003A5089"/>
    <w:rsid w:val="003A50C9"/>
    <w:rsid w:val="003A57DB"/>
    <w:rsid w:val="003A5F8A"/>
    <w:rsid w:val="003A643B"/>
    <w:rsid w:val="003A65E0"/>
    <w:rsid w:val="003A66A9"/>
    <w:rsid w:val="003A690F"/>
    <w:rsid w:val="003A6B7E"/>
    <w:rsid w:val="003A6DCB"/>
    <w:rsid w:val="003A6EFA"/>
    <w:rsid w:val="003A70EE"/>
    <w:rsid w:val="003A733A"/>
    <w:rsid w:val="003B0409"/>
    <w:rsid w:val="003B0802"/>
    <w:rsid w:val="003B087E"/>
    <w:rsid w:val="003B0C41"/>
    <w:rsid w:val="003B0F26"/>
    <w:rsid w:val="003B0FE1"/>
    <w:rsid w:val="003B1508"/>
    <w:rsid w:val="003B1737"/>
    <w:rsid w:val="003B1B0F"/>
    <w:rsid w:val="003B2003"/>
    <w:rsid w:val="003B2BAC"/>
    <w:rsid w:val="003B2FA1"/>
    <w:rsid w:val="003B3687"/>
    <w:rsid w:val="003B371B"/>
    <w:rsid w:val="003B3A8A"/>
    <w:rsid w:val="003B3B88"/>
    <w:rsid w:val="003B4238"/>
    <w:rsid w:val="003B4464"/>
    <w:rsid w:val="003B53FF"/>
    <w:rsid w:val="003B5B8B"/>
    <w:rsid w:val="003B6702"/>
    <w:rsid w:val="003B6B27"/>
    <w:rsid w:val="003B6ED0"/>
    <w:rsid w:val="003B721E"/>
    <w:rsid w:val="003B7583"/>
    <w:rsid w:val="003B7AF0"/>
    <w:rsid w:val="003C0C54"/>
    <w:rsid w:val="003C0F5E"/>
    <w:rsid w:val="003C1030"/>
    <w:rsid w:val="003C11B4"/>
    <w:rsid w:val="003C1D4D"/>
    <w:rsid w:val="003C2D3A"/>
    <w:rsid w:val="003C4651"/>
    <w:rsid w:val="003C5860"/>
    <w:rsid w:val="003C5EC0"/>
    <w:rsid w:val="003C64A9"/>
    <w:rsid w:val="003C6C4C"/>
    <w:rsid w:val="003C6F59"/>
    <w:rsid w:val="003C6FA6"/>
    <w:rsid w:val="003C77B1"/>
    <w:rsid w:val="003C7E5A"/>
    <w:rsid w:val="003D0574"/>
    <w:rsid w:val="003D15C2"/>
    <w:rsid w:val="003D1A31"/>
    <w:rsid w:val="003D2136"/>
    <w:rsid w:val="003D21BF"/>
    <w:rsid w:val="003D3541"/>
    <w:rsid w:val="003D36EA"/>
    <w:rsid w:val="003D39E0"/>
    <w:rsid w:val="003D4570"/>
    <w:rsid w:val="003D4C87"/>
    <w:rsid w:val="003D59FD"/>
    <w:rsid w:val="003D6097"/>
    <w:rsid w:val="003D6D1C"/>
    <w:rsid w:val="003E026D"/>
    <w:rsid w:val="003E035D"/>
    <w:rsid w:val="003E1237"/>
    <w:rsid w:val="003E15FF"/>
    <w:rsid w:val="003E2148"/>
    <w:rsid w:val="003E29F3"/>
    <w:rsid w:val="003E3632"/>
    <w:rsid w:val="003E3840"/>
    <w:rsid w:val="003E43F1"/>
    <w:rsid w:val="003E45DC"/>
    <w:rsid w:val="003E4779"/>
    <w:rsid w:val="003E49DE"/>
    <w:rsid w:val="003E4CB9"/>
    <w:rsid w:val="003E4D20"/>
    <w:rsid w:val="003E4F97"/>
    <w:rsid w:val="003E5931"/>
    <w:rsid w:val="003E63E3"/>
    <w:rsid w:val="003E67F6"/>
    <w:rsid w:val="003E686E"/>
    <w:rsid w:val="003E77DB"/>
    <w:rsid w:val="003E7B65"/>
    <w:rsid w:val="003F0126"/>
    <w:rsid w:val="003F0521"/>
    <w:rsid w:val="003F0CAB"/>
    <w:rsid w:val="003F0E46"/>
    <w:rsid w:val="003F11CA"/>
    <w:rsid w:val="003F1C42"/>
    <w:rsid w:val="003F1F23"/>
    <w:rsid w:val="003F252F"/>
    <w:rsid w:val="003F2533"/>
    <w:rsid w:val="003F3E30"/>
    <w:rsid w:val="003F3FA9"/>
    <w:rsid w:val="003F40C5"/>
    <w:rsid w:val="003F425E"/>
    <w:rsid w:val="003F4EED"/>
    <w:rsid w:val="003F57E3"/>
    <w:rsid w:val="003F5822"/>
    <w:rsid w:val="003F5DA7"/>
    <w:rsid w:val="003F60D8"/>
    <w:rsid w:val="003F61D7"/>
    <w:rsid w:val="003F63C1"/>
    <w:rsid w:val="003F67BD"/>
    <w:rsid w:val="003F71B7"/>
    <w:rsid w:val="003F74C9"/>
    <w:rsid w:val="003F76B3"/>
    <w:rsid w:val="003F780E"/>
    <w:rsid w:val="00400512"/>
    <w:rsid w:val="00400BB8"/>
    <w:rsid w:val="00400C9F"/>
    <w:rsid w:val="00400EB9"/>
    <w:rsid w:val="00400ED6"/>
    <w:rsid w:val="00401791"/>
    <w:rsid w:val="004024AF"/>
    <w:rsid w:val="004033DD"/>
    <w:rsid w:val="00403C8F"/>
    <w:rsid w:val="00403E64"/>
    <w:rsid w:val="00404623"/>
    <w:rsid w:val="00404F2C"/>
    <w:rsid w:val="004056F0"/>
    <w:rsid w:val="004064B5"/>
    <w:rsid w:val="00406646"/>
    <w:rsid w:val="00406E0A"/>
    <w:rsid w:val="004070CD"/>
    <w:rsid w:val="004071F4"/>
    <w:rsid w:val="00407643"/>
    <w:rsid w:val="00407E6E"/>
    <w:rsid w:val="00410233"/>
    <w:rsid w:val="0041059D"/>
    <w:rsid w:val="004106D0"/>
    <w:rsid w:val="004112B0"/>
    <w:rsid w:val="004113FF"/>
    <w:rsid w:val="004119CA"/>
    <w:rsid w:val="0041301B"/>
    <w:rsid w:val="00413230"/>
    <w:rsid w:val="004139E8"/>
    <w:rsid w:val="00414069"/>
    <w:rsid w:val="0041466F"/>
    <w:rsid w:val="004153EE"/>
    <w:rsid w:val="004153F3"/>
    <w:rsid w:val="0041540F"/>
    <w:rsid w:val="004158FB"/>
    <w:rsid w:val="00415B39"/>
    <w:rsid w:val="00415F98"/>
    <w:rsid w:val="00416877"/>
    <w:rsid w:val="00416AEA"/>
    <w:rsid w:val="004211E8"/>
    <w:rsid w:val="0042170A"/>
    <w:rsid w:val="00421F51"/>
    <w:rsid w:val="00422A37"/>
    <w:rsid w:val="00422B5E"/>
    <w:rsid w:val="004230D9"/>
    <w:rsid w:val="0042329D"/>
    <w:rsid w:val="004246A7"/>
    <w:rsid w:val="00424C50"/>
    <w:rsid w:val="00424C9A"/>
    <w:rsid w:val="0042505B"/>
    <w:rsid w:val="004253CB"/>
    <w:rsid w:val="00425F90"/>
    <w:rsid w:val="00427856"/>
    <w:rsid w:val="00430969"/>
    <w:rsid w:val="0043116D"/>
    <w:rsid w:val="00431185"/>
    <w:rsid w:val="004311F4"/>
    <w:rsid w:val="0043217E"/>
    <w:rsid w:val="004328DD"/>
    <w:rsid w:val="00432A8D"/>
    <w:rsid w:val="00432DAB"/>
    <w:rsid w:val="004330BA"/>
    <w:rsid w:val="0043311A"/>
    <w:rsid w:val="004331EF"/>
    <w:rsid w:val="0043395A"/>
    <w:rsid w:val="00433C90"/>
    <w:rsid w:val="0043434C"/>
    <w:rsid w:val="00435AE8"/>
    <w:rsid w:val="00436104"/>
    <w:rsid w:val="00436E8F"/>
    <w:rsid w:val="00437818"/>
    <w:rsid w:val="00437D03"/>
    <w:rsid w:val="0044018C"/>
    <w:rsid w:val="004401F9"/>
    <w:rsid w:val="004406A9"/>
    <w:rsid w:val="00440F79"/>
    <w:rsid w:val="004420B0"/>
    <w:rsid w:val="00442D92"/>
    <w:rsid w:val="004432ED"/>
    <w:rsid w:val="00444D2B"/>
    <w:rsid w:val="0044632E"/>
    <w:rsid w:val="00446626"/>
    <w:rsid w:val="00446CCA"/>
    <w:rsid w:val="00446FD6"/>
    <w:rsid w:val="00447ECB"/>
    <w:rsid w:val="00450B82"/>
    <w:rsid w:val="00452C18"/>
    <w:rsid w:val="00453AEF"/>
    <w:rsid w:val="004544D8"/>
    <w:rsid w:val="004550E4"/>
    <w:rsid w:val="00455468"/>
    <w:rsid w:val="004557CC"/>
    <w:rsid w:val="00455B23"/>
    <w:rsid w:val="00456DF0"/>
    <w:rsid w:val="004571BF"/>
    <w:rsid w:val="00457BD6"/>
    <w:rsid w:val="004603BD"/>
    <w:rsid w:val="00460D29"/>
    <w:rsid w:val="00460E27"/>
    <w:rsid w:val="00461156"/>
    <w:rsid w:val="00461467"/>
    <w:rsid w:val="004616A7"/>
    <w:rsid w:val="00461BCD"/>
    <w:rsid w:val="00461D23"/>
    <w:rsid w:val="00462617"/>
    <w:rsid w:val="0046288A"/>
    <w:rsid w:val="00462A4A"/>
    <w:rsid w:val="00462DCF"/>
    <w:rsid w:val="00463164"/>
    <w:rsid w:val="00463350"/>
    <w:rsid w:val="004645A9"/>
    <w:rsid w:val="00464E20"/>
    <w:rsid w:val="004650F4"/>
    <w:rsid w:val="00465127"/>
    <w:rsid w:val="00465501"/>
    <w:rsid w:val="00466DC1"/>
    <w:rsid w:val="00467B16"/>
    <w:rsid w:val="00470062"/>
    <w:rsid w:val="004701F7"/>
    <w:rsid w:val="00470EBD"/>
    <w:rsid w:val="00470F35"/>
    <w:rsid w:val="0047117C"/>
    <w:rsid w:val="004713DD"/>
    <w:rsid w:val="0047147E"/>
    <w:rsid w:val="00471988"/>
    <w:rsid w:val="00471BF5"/>
    <w:rsid w:val="00471DBE"/>
    <w:rsid w:val="00471EEF"/>
    <w:rsid w:val="00472382"/>
    <w:rsid w:val="00472D9C"/>
    <w:rsid w:val="00473013"/>
    <w:rsid w:val="004731E7"/>
    <w:rsid w:val="0047387C"/>
    <w:rsid w:val="00473DD8"/>
    <w:rsid w:val="00474ED9"/>
    <w:rsid w:val="0047514F"/>
    <w:rsid w:val="00476A27"/>
    <w:rsid w:val="00477832"/>
    <w:rsid w:val="00480A05"/>
    <w:rsid w:val="00481D2F"/>
    <w:rsid w:val="004826AA"/>
    <w:rsid w:val="00483100"/>
    <w:rsid w:val="0048343D"/>
    <w:rsid w:val="004834ED"/>
    <w:rsid w:val="0048376F"/>
    <w:rsid w:val="00483AE1"/>
    <w:rsid w:val="00483E16"/>
    <w:rsid w:val="00485267"/>
    <w:rsid w:val="00485BB9"/>
    <w:rsid w:val="00486BE4"/>
    <w:rsid w:val="0048718E"/>
    <w:rsid w:val="00487896"/>
    <w:rsid w:val="00487F0D"/>
    <w:rsid w:val="00490062"/>
    <w:rsid w:val="00490141"/>
    <w:rsid w:val="00491510"/>
    <w:rsid w:val="00491527"/>
    <w:rsid w:val="00491D02"/>
    <w:rsid w:val="00492499"/>
    <w:rsid w:val="0049249F"/>
    <w:rsid w:val="004932F1"/>
    <w:rsid w:val="004933CF"/>
    <w:rsid w:val="0049355F"/>
    <w:rsid w:val="00493B33"/>
    <w:rsid w:val="00493D64"/>
    <w:rsid w:val="00493E15"/>
    <w:rsid w:val="0049465D"/>
    <w:rsid w:val="0049548D"/>
    <w:rsid w:val="00495B67"/>
    <w:rsid w:val="004978AC"/>
    <w:rsid w:val="004979BF"/>
    <w:rsid w:val="004A047F"/>
    <w:rsid w:val="004A079C"/>
    <w:rsid w:val="004A0BA5"/>
    <w:rsid w:val="004A1321"/>
    <w:rsid w:val="004A136B"/>
    <w:rsid w:val="004A15E8"/>
    <w:rsid w:val="004A20B6"/>
    <w:rsid w:val="004A236B"/>
    <w:rsid w:val="004A276D"/>
    <w:rsid w:val="004A366D"/>
    <w:rsid w:val="004A3DAF"/>
    <w:rsid w:val="004A3EA6"/>
    <w:rsid w:val="004A40EB"/>
    <w:rsid w:val="004A475C"/>
    <w:rsid w:val="004A4E1E"/>
    <w:rsid w:val="004A4EB8"/>
    <w:rsid w:val="004A5491"/>
    <w:rsid w:val="004A55D1"/>
    <w:rsid w:val="004A5C1A"/>
    <w:rsid w:val="004A5F42"/>
    <w:rsid w:val="004A69A1"/>
    <w:rsid w:val="004A7006"/>
    <w:rsid w:val="004A763F"/>
    <w:rsid w:val="004A7C79"/>
    <w:rsid w:val="004B07E0"/>
    <w:rsid w:val="004B0C5E"/>
    <w:rsid w:val="004B13A9"/>
    <w:rsid w:val="004B157A"/>
    <w:rsid w:val="004B16B7"/>
    <w:rsid w:val="004B1857"/>
    <w:rsid w:val="004B23F4"/>
    <w:rsid w:val="004B2837"/>
    <w:rsid w:val="004B448F"/>
    <w:rsid w:val="004B46D4"/>
    <w:rsid w:val="004B47B1"/>
    <w:rsid w:val="004B58EE"/>
    <w:rsid w:val="004B5CB0"/>
    <w:rsid w:val="004B6028"/>
    <w:rsid w:val="004B658D"/>
    <w:rsid w:val="004B66BC"/>
    <w:rsid w:val="004B6B61"/>
    <w:rsid w:val="004B6DBD"/>
    <w:rsid w:val="004C054E"/>
    <w:rsid w:val="004C0FB5"/>
    <w:rsid w:val="004C1135"/>
    <w:rsid w:val="004C11B2"/>
    <w:rsid w:val="004C1593"/>
    <w:rsid w:val="004C2264"/>
    <w:rsid w:val="004C2B56"/>
    <w:rsid w:val="004C2F90"/>
    <w:rsid w:val="004C37A1"/>
    <w:rsid w:val="004C4337"/>
    <w:rsid w:val="004C4E93"/>
    <w:rsid w:val="004C56AF"/>
    <w:rsid w:val="004C5A7E"/>
    <w:rsid w:val="004C6460"/>
    <w:rsid w:val="004C66CB"/>
    <w:rsid w:val="004C6967"/>
    <w:rsid w:val="004C7121"/>
    <w:rsid w:val="004C72F8"/>
    <w:rsid w:val="004C7340"/>
    <w:rsid w:val="004C7719"/>
    <w:rsid w:val="004D0218"/>
    <w:rsid w:val="004D0646"/>
    <w:rsid w:val="004D0BFD"/>
    <w:rsid w:val="004D138B"/>
    <w:rsid w:val="004D149A"/>
    <w:rsid w:val="004D1AFE"/>
    <w:rsid w:val="004D20FD"/>
    <w:rsid w:val="004D39D3"/>
    <w:rsid w:val="004D3F36"/>
    <w:rsid w:val="004D4A3D"/>
    <w:rsid w:val="004D4B17"/>
    <w:rsid w:val="004D4B21"/>
    <w:rsid w:val="004D5A05"/>
    <w:rsid w:val="004D5B53"/>
    <w:rsid w:val="004D5E96"/>
    <w:rsid w:val="004D5EFB"/>
    <w:rsid w:val="004D62CB"/>
    <w:rsid w:val="004D674C"/>
    <w:rsid w:val="004D6C8F"/>
    <w:rsid w:val="004D6F84"/>
    <w:rsid w:val="004D737E"/>
    <w:rsid w:val="004E00FF"/>
    <w:rsid w:val="004E049C"/>
    <w:rsid w:val="004E18B5"/>
    <w:rsid w:val="004E1A35"/>
    <w:rsid w:val="004E2033"/>
    <w:rsid w:val="004E2C9C"/>
    <w:rsid w:val="004E2E8D"/>
    <w:rsid w:val="004E2ED5"/>
    <w:rsid w:val="004E30ED"/>
    <w:rsid w:val="004E4835"/>
    <w:rsid w:val="004E4B0C"/>
    <w:rsid w:val="004E4B74"/>
    <w:rsid w:val="004E4CCD"/>
    <w:rsid w:val="004E5628"/>
    <w:rsid w:val="004E5AE1"/>
    <w:rsid w:val="004E5BE2"/>
    <w:rsid w:val="004E7394"/>
    <w:rsid w:val="004E749D"/>
    <w:rsid w:val="004E7D3A"/>
    <w:rsid w:val="004F02B3"/>
    <w:rsid w:val="004F0988"/>
    <w:rsid w:val="004F1097"/>
    <w:rsid w:val="004F1853"/>
    <w:rsid w:val="004F220F"/>
    <w:rsid w:val="004F22F7"/>
    <w:rsid w:val="004F26E3"/>
    <w:rsid w:val="004F2F58"/>
    <w:rsid w:val="004F3662"/>
    <w:rsid w:val="004F3CBC"/>
    <w:rsid w:val="004F47D5"/>
    <w:rsid w:val="004F4F2E"/>
    <w:rsid w:val="004F58CF"/>
    <w:rsid w:val="004F5DC8"/>
    <w:rsid w:val="004F5ECF"/>
    <w:rsid w:val="004F6713"/>
    <w:rsid w:val="004F6B47"/>
    <w:rsid w:val="004F6FD1"/>
    <w:rsid w:val="005010C5"/>
    <w:rsid w:val="005016E5"/>
    <w:rsid w:val="00501C6C"/>
    <w:rsid w:val="00501DDA"/>
    <w:rsid w:val="005020E5"/>
    <w:rsid w:val="005021E3"/>
    <w:rsid w:val="0050268C"/>
    <w:rsid w:val="00503EFE"/>
    <w:rsid w:val="00503F5D"/>
    <w:rsid w:val="005048C9"/>
    <w:rsid w:val="00504C12"/>
    <w:rsid w:val="005058F5"/>
    <w:rsid w:val="00505903"/>
    <w:rsid w:val="00505A58"/>
    <w:rsid w:val="005069C4"/>
    <w:rsid w:val="00507079"/>
    <w:rsid w:val="0050730F"/>
    <w:rsid w:val="00510A95"/>
    <w:rsid w:val="00510A97"/>
    <w:rsid w:val="00510B77"/>
    <w:rsid w:val="00510DAA"/>
    <w:rsid w:val="005111BA"/>
    <w:rsid w:val="005113D8"/>
    <w:rsid w:val="00511C82"/>
    <w:rsid w:val="00511E5A"/>
    <w:rsid w:val="00511FB5"/>
    <w:rsid w:val="00512A87"/>
    <w:rsid w:val="00512DE1"/>
    <w:rsid w:val="0051389A"/>
    <w:rsid w:val="00513A51"/>
    <w:rsid w:val="00514A4E"/>
    <w:rsid w:val="00515245"/>
    <w:rsid w:val="005154C7"/>
    <w:rsid w:val="005156AF"/>
    <w:rsid w:val="00515BB8"/>
    <w:rsid w:val="005179E9"/>
    <w:rsid w:val="00520B6F"/>
    <w:rsid w:val="00521A27"/>
    <w:rsid w:val="00521AE3"/>
    <w:rsid w:val="00521F88"/>
    <w:rsid w:val="005220D2"/>
    <w:rsid w:val="00522470"/>
    <w:rsid w:val="00525158"/>
    <w:rsid w:val="00525ECD"/>
    <w:rsid w:val="005260A9"/>
    <w:rsid w:val="005261AC"/>
    <w:rsid w:val="0052651A"/>
    <w:rsid w:val="005267B6"/>
    <w:rsid w:val="005271E7"/>
    <w:rsid w:val="00527328"/>
    <w:rsid w:val="00530115"/>
    <w:rsid w:val="00530247"/>
    <w:rsid w:val="0053026C"/>
    <w:rsid w:val="005303E9"/>
    <w:rsid w:val="00530674"/>
    <w:rsid w:val="00530F82"/>
    <w:rsid w:val="0053131C"/>
    <w:rsid w:val="005313BD"/>
    <w:rsid w:val="005314CC"/>
    <w:rsid w:val="0053187F"/>
    <w:rsid w:val="00531D9C"/>
    <w:rsid w:val="00531F5C"/>
    <w:rsid w:val="0053306E"/>
    <w:rsid w:val="0053342F"/>
    <w:rsid w:val="0053399F"/>
    <w:rsid w:val="00534169"/>
    <w:rsid w:val="005348E7"/>
    <w:rsid w:val="00535DAD"/>
    <w:rsid w:val="00536053"/>
    <w:rsid w:val="005369A8"/>
    <w:rsid w:val="00537BAA"/>
    <w:rsid w:val="00537C5F"/>
    <w:rsid w:val="00537DAF"/>
    <w:rsid w:val="00540076"/>
    <w:rsid w:val="005404A4"/>
    <w:rsid w:val="00540750"/>
    <w:rsid w:val="00540782"/>
    <w:rsid w:val="00540D24"/>
    <w:rsid w:val="00540F9F"/>
    <w:rsid w:val="00541A4C"/>
    <w:rsid w:val="00541B0F"/>
    <w:rsid w:val="0054278E"/>
    <w:rsid w:val="005432F3"/>
    <w:rsid w:val="0054343C"/>
    <w:rsid w:val="005439B0"/>
    <w:rsid w:val="00543A78"/>
    <w:rsid w:val="00543B3F"/>
    <w:rsid w:val="00543DA6"/>
    <w:rsid w:val="0054418A"/>
    <w:rsid w:val="00544FF1"/>
    <w:rsid w:val="00545E9B"/>
    <w:rsid w:val="00545ECF"/>
    <w:rsid w:val="00546138"/>
    <w:rsid w:val="00547B55"/>
    <w:rsid w:val="005503A8"/>
    <w:rsid w:val="00551B1E"/>
    <w:rsid w:val="0055274F"/>
    <w:rsid w:val="00552DC4"/>
    <w:rsid w:val="00553063"/>
    <w:rsid w:val="00553072"/>
    <w:rsid w:val="00553CB6"/>
    <w:rsid w:val="00553D84"/>
    <w:rsid w:val="005545A4"/>
    <w:rsid w:val="00554661"/>
    <w:rsid w:val="0055583D"/>
    <w:rsid w:val="00555EF2"/>
    <w:rsid w:val="00556E78"/>
    <w:rsid w:val="005573B1"/>
    <w:rsid w:val="00557EB3"/>
    <w:rsid w:val="00560D84"/>
    <w:rsid w:val="00561420"/>
    <w:rsid w:val="00561737"/>
    <w:rsid w:val="005620EC"/>
    <w:rsid w:val="00562322"/>
    <w:rsid w:val="00563060"/>
    <w:rsid w:val="005631D9"/>
    <w:rsid w:val="005632F7"/>
    <w:rsid w:val="00564BE1"/>
    <w:rsid w:val="00564FBD"/>
    <w:rsid w:val="0056584D"/>
    <w:rsid w:val="00565896"/>
    <w:rsid w:val="00565B52"/>
    <w:rsid w:val="00566B7D"/>
    <w:rsid w:val="0056709D"/>
    <w:rsid w:val="00567B5C"/>
    <w:rsid w:val="00570411"/>
    <w:rsid w:val="00570612"/>
    <w:rsid w:val="0057065B"/>
    <w:rsid w:val="00570663"/>
    <w:rsid w:val="005717CF"/>
    <w:rsid w:val="00571AAB"/>
    <w:rsid w:val="0057290F"/>
    <w:rsid w:val="00573221"/>
    <w:rsid w:val="0057391A"/>
    <w:rsid w:val="00574341"/>
    <w:rsid w:val="005758A3"/>
    <w:rsid w:val="005764DA"/>
    <w:rsid w:val="00576734"/>
    <w:rsid w:val="00576B3E"/>
    <w:rsid w:val="005772B6"/>
    <w:rsid w:val="005773EA"/>
    <w:rsid w:val="00577717"/>
    <w:rsid w:val="00577757"/>
    <w:rsid w:val="00577868"/>
    <w:rsid w:val="00577AB6"/>
    <w:rsid w:val="0058012B"/>
    <w:rsid w:val="0058078F"/>
    <w:rsid w:val="00580F8D"/>
    <w:rsid w:val="005819FE"/>
    <w:rsid w:val="00581ADE"/>
    <w:rsid w:val="0058340A"/>
    <w:rsid w:val="00584788"/>
    <w:rsid w:val="00585203"/>
    <w:rsid w:val="005865C8"/>
    <w:rsid w:val="0058695B"/>
    <w:rsid w:val="00591FA2"/>
    <w:rsid w:val="0059282F"/>
    <w:rsid w:val="00595159"/>
    <w:rsid w:val="005959B0"/>
    <w:rsid w:val="00596C2F"/>
    <w:rsid w:val="00596F53"/>
    <w:rsid w:val="00597166"/>
    <w:rsid w:val="005A092C"/>
    <w:rsid w:val="005A15CF"/>
    <w:rsid w:val="005A1829"/>
    <w:rsid w:val="005A1AD6"/>
    <w:rsid w:val="005A2328"/>
    <w:rsid w:val="005A340E"/>
    <w:rsid w:val="005A3451"/>
    <w:rsid w:val="005A37E8"/>
    <w:rsid w:val="005A3CA2"/>
    <w:rsid w:val="005A3E79"/>
    <w:rsid w:val="005A40F2"/>
    <w:rsid w:val="005A475C"/>
    <w:rsid w:val="005A5BD9"/>
    <w:rsid w:val="005A5D96"/>
    <w:rsid w:val="005A6FBD"/>
    <w:rsid w:val="005A7331"/>
    <w:rsid w:val="005A7B9D"/>
    <w:rsid w:val="005B010B"/>
    <w:rsid w:val="005B0586"/>
    <w:rsid w:val="005B06D1"/>
    <w:rsid w:val="005B0740"/>
    <w:rsid w:val="005B0865"/>
    <w:rsid w:val="005B0F2C"/>
    <w:rsid w:val="005B11EE"/>
    <w:rsid w:val="005B28A3"/>
    <w:rsid w:val="005B34F7"/>
    <w:rsid w:val="005B3606"/>
    <w:rsid w:val="005B4560"/>
    <w:rsid w:val="005B4726"/>
    <w:rsid w:val="005B4B6B"/>
    <w:rsid w:val="005B4F73"/>
    <w:rsid w:val="005B5E05"/>
    <w:rsid w:val="005B61DC"/>
    <w:rsid w:val="005B696D"/>
    <w:rsid w:val="005B6B65"/>
    <w:rsid w:val="005B6D07"/>
    <w:rsid w:val="005B74F2"/>
    <w:rsid w:val="005B79D1"/>
    <w:rsid w:val="005C03D9"/>
    <w:rsid w:val="005C08CF"/>
    <w:rsid w:val="005C12F5"/>
    <w:rsid w:val="005C12F7"/>
    <w:rsid w:val="005C1BB7"/>
    <w:rsid w:val="005C2038"/>
    <w:rsid w:val="005C2129"/>
    <w:rsid w:val="005C2365"/>
    <w:rsid w:val="005C2A27"/>
    <w:rsid w:val="005C2AF4"/>
    <w:rsid w:val="005C3752"/>
    <w:rsid w:val="005C3931"/>
    <w:rsid w:val="005C4074"/>
    <w:rsid w:val="005C40A4"/>
    <w:rsid w:val="005C4296"/>
    <w:rsid w:val="005C44F1"/>
    <w:rsid w:val="005C462B"/>
    <w:rsid w:val="005C4BD9"/>
    <w:rsid w:val="005C5890"/>
    <w:rsid w:val="005C5B1C"/>
    <w:rsid w:val="005C5B4E"/>
    <w:rsid w:val="005C6728"/>
    <w:rsid w:val="005C6EA4"/>
    <w:rsid w:val="005C7BF3"/>
    <w:rsid w:val="005D0ED3"/>
    <w:rsid w:val="005D177B"/>
    <w:rsid w:val="005D1A39"/>
    <w:rsid w:val="005D2F30"/>
    <w:rsid w:val="005D440D"/>
    <w:rsid w:val="005D5B39"/>
    <w:rsid w:val="005D6599"/>
    <w:rsid w:val="005D6D87"/>
    <w:rsid w:val="005E1A5D"/>
    <w:rsid w:val="005E212A"/>
    <w:rsid w:val="005E2444"/>
    <w:rsid w:val="005E36A3"/>
    <w:rsid w:val="005E3CE7"/>
    <w:rsid w:val="005E4261"/>
    <w:rsid w:val="005E4504"/>
    <w:rsid w:val="005E540C"/>
    <w:rsid w:val="005E5713"/>
    <w:rsid w:val="005E62FE"/>
    <w:rsid w:val="005E648E"/>
    <w:rsid w:val="005E6C9A"/>
    <w:rsid w:val="005E7CFE"/>
    <w:rsid w:val="005E7D49"/>
    <w:rsid w:val="005F0A03"/>
    <w:rsid w:val="005F0DAE"/>
    <w:rsid w:val="005F198A"/>
    <w:rsid w:val="005F28AF"/>
    <w:rsid w:val="005F2A88"/>
    <w:rsid w:val="005F2B02"/>
    <w:rsid w:val="005F3308"/>
    <w:rsid w:val="005F3F53"/>
    <w:rsid w:val="005F40FE"/>
    <w:rsid w:val="005F44FB"/>
    <w:rsid w:val="005F49E9"/>
    <w:rsid w:val="005F4FB2"/>
    <w:rsid w:val="005F4FB7"/>
    <w:rsid w:val="005F7535"/>
    <w:rsid w:val="00600202"/>
    <w:rsid w:val="00600AC4"/>
    <w:rsid w:val="00600B44"/>
    <w:rsid w:val="00601AC7"/>
    <w:rsid w:val="00601D91"/>
    <w:rsid w:val="006024E7"/>
    <w:rsid w:val="00602AF1"/>
    <w:rsid w:val="006032B3"/>
    <w:rsid w:val="006037E0"/>
    <w:rsid w:val="0060486A"/>
    <w:rsid w:val="00604A01"/>
    <w:rsid w:val="00604A22"/>
    <w:rsid w:val="0060583F"/>
    <w:rsid w:val="00605943"/>
    <w:rsid w:val="00605D85"/>
    <w:rsid w:val="00606597"/>
    <w:rsid w:val="006068C0"/>
    <w:rsid w:val="00607905"/>
    <w:rsid w:val="00607AD9"/>
    <w:rsid w:val="00607F0B"/>
    <w:rsid w:val="00610F09"/>
    <w:rsid w:val="00611238"/>
    <w:rsid w:val="0061129C"/>
    <w:rsid w:val="0061174C"/>
    <w:rsid w:val="006117F8"/>
    <w:rsid w:val="00611B73"/>
    <w:rsid w:val="00611E74"/>
    <w:rsid w:val="006121AB"/>
    <w:rsid w:val="0061393D"/>
    <w:rsid w:val="00615421"/>
    <w:rsid w:val="006162CD"/>
    <w:rsid w:val="006163D7"/>
    <w:rsid w:val="006165D8"/>
    <w:rsid w:val="006168EB"/>
    <w:rsid w:val="00620166"/>
    <w:rsid w:val="006207AE"/>
    <w:rsid w:val="00620C51"/>
    <w:rsid w:val="00621098"/>
    <w:rsid w:val="006211D8"/>
    <w:rsid w:val="006217B9"/>
    <w:rsid w:val="00621B35"/>
    <w:rsid w:val="006222CC"/>
    <w:rsid w:val="0062255B"/>
    <w:rsid w:val="00622E94"/>
    <w:rsid w:val="00622F28"/>
    <w:rsid w:val="0062438F"/>
    <w:rsid w:val="00624B64"/>
    <w:rsid w:val="00625083"/>
    <w:rsid w:val="00625306"/>
    <w:rsid w:val="00625411"/>
    <w:rsid w:val="00625B53"/>
    <w:rsid w:val="00625DE5"/>
    <w:rsid w:val="006264D4"/>
    <w:rsid w:val="006265B6"/>
    <w:rsid w:val="00627A4A"/>
    <w:rsid w:val="00630972"/>
    <w:rsid w:val="00632EB5"/>
    <w:rsid w:val="0063345D"/>
    <w:rsid w:val="00633D11"/>
    <w:rsid w:val="00634656"/>
    <w:rsid w:val="0063499E"/>
    <w:rsid w:val="00634BF8"/>
    <w:rsid w:val="00634DA3"/>
    <w:rsid w:val="00635A41"/>
    <w:rsid w:val="00636EC1"/>
    <w:rsid w:val="006373BE"/>
    <w:rsid w:val="00637938"/>
    <w:rsid w:val="0064060F"/>
    <w:rsid w:val="00640D08"/>
    <w:rsid w:val="00641220"/>
    <w:rsid w:val="006414E7"/>
    <w:rsid w:val="006439A8"/>
    <w:rsid w:val="00643B0D"/>
    <w:rsid w:val="00643C72"/>
    <w:rsid w:val="00643FE1"/>
    <w:rsid w:val="00644325"/>
    <w:rsid w:val="00645138"/>
    <w:rsid w:val="00645816"/>
    <w:rsid w:val="00645D36"/>
    <w:rsid w:val="00645E8C"/>
    <w:rsid w:val="006468DF"/>
    <w:rsid w:val="00646FEE"/>
    <w:rsid w:val="0064749C"/>
    <w:rsid w:val="00647E2A"/>
    <w:rsid w:val="006505CC"/>
    <w:rsid w:val="00650AFB"/>
    <w:rsid w:val="006510D5"/>
    <w:rsid w:val="00651A7A"/>
    <w:rsid w:val="00652770"/>
    <w:rsid w:val="00652B44"/>
    <w:rsid w:val="00652D08"/>
    <w:rsid w:val="00652F80"/>
    <w:rsid w:val="00653650"/>
    <w:rsid w:val="00653F47"/>
    <w:rsid w:val="0065446E"/>
    <w:rsid w:val="006546A5"/>
    <w:rsid w:val="0065479B"/>
    <w:rsid w:val="00654E63"/>
    <w:rsid w:val="00654F06"/>
    <w:rsid w:val="006553D5"/>
    <w:rsid w:val="00655418"/>
    <w:rsid w:val="006554E6"/>
    <w:rsid w:val="00655788"/>
    <w:rsid w:val="006557FF"/>
    <w:rsid w:val="00656C18"/>
    <w:rsid w:val="0066021E"/>
    <w:rsid w:val="006604E3"/>
    <w:rsid w:val="00660825"/>
    <w:rsid w:val="00660CC7"/>
    <w:rsid w:val="00660D67"/>
    <w:rsid w:val="00661714"/>
    <w:rsid w:val="006619FC"/>
    <w:rsid w:val="00661D64"/>
    <w:rsid w:val="00661DAA"/>
    <w:rsid w:val="006622AA"/>
    <w:rsid w:val="00662600"/>
    <w:rsid w:val="00662944"/>
    <w:rsid w:val="00662B18"/>
    <w:rsid w:val="00663BDF"/>
    <w:rsid w:val="0066437E"/>
    <w:rsid w:val="006644D0"/>
    <w:rsid w:val="006647B9"/>
    <w:rsid w:val="00664FCE"/>
    <w:rsid w:val="00665021"/>
    <w:rsid w:val="00666491"/>
    <w:rsid w:val="006666B7"/>
    <w:rsid w:val="00666980"/>
    <w:rsid w:val="0066755F"/>
    <w:rsid w:val="00667644"/>
    <w:rsid w:val="00670071"/>
    <w:rsid w:val="0067034B"/>
    <w:rsid w:val="00670DC3"/>
    <w:rsid w:val="00670F01"/>
    <w:rsid w:val="0067187D"/>
    <w:rsid w:val="006718B1"/>
    <w:rsid w:val="0067210F"/>
    <w:rsid w:val="00672C7A"/>
    <w:rsid w:val="00672D44"/>
    <w:rsid w:val="00672E60"/>
    <w:rsid w:val="00672FD1"/>
    <w:rsid w:val="0067307B"/>
    <w:rsid w:val="0067320E"/>
    <w:rsid w:val="00675024"/>
    <w:rsid w:val="00675654"/>
    <w:rsid w:val="006756D9"/>
    <w:rsid w:val="0067575B"/>
    <w:rsid w:val="00675C65"/>
    <w:rsid w:val="00675CE2"/>
    <w:rsid w:val="00676CF4"/>
    <w:rsid w:val="0067754F"/>
    <w:rsid w:val="00677B72"/>
    <w:rsid w:val="00677F42"/>
    <w:rsid w:val="006800C0"/>
    <w:rsid w:val="00680BA4"/>
    <w:rsid w:val="00680C9C"/>
    <w:rsid w:val="00681073"/>
    <w:rsid w:val="0068154E"/>
    <w:rsid w:val="006815C3"/>
    <w:rsid w:val="00681D20"/>
    <w:rsid w:val="00682C21"/>
    <w:rsid w:val="006834C4"/>
    <w:rsid w:val="00683713"/>
    <w:rsid w:val="00684577"/>
    <w:rsid w:val="00684CF1"/>
    <w:rsid w:val="006858D1"/>
    <w:rsid w:val="00685A2B"/>
    <w:rsid w:val="006861F8"/>
    <w:rsid w:val="00686A81"/>
    <w:rsid w:val="00686AF6"/>
    <w:rsid w:val="00687AA2"/>
    <w:rsid w:val="006901EC"/>
    <w:rsid w:val="00690627"/>
    <w:rsid w:val="00690912"/>
    <w:rsid w:val="00690BB5"/>
    <w:rsid w:val="00690F44"/>
    <w:rsid w:val="00691284"/>
    <w:rsid w:val="00691A43"/>
    <w:rsid w:val="00691BC1"/>
    <w:rsid w:val="00691C53"/>
    <w:rsid w:val="00691FB1"/>
    <w:rsid w:val="00693080"/>
    <w:rsid w:val="00693E5D"/>
    <w:rsid w:val="00695EDA"/>
    <w:rsid w:val="006960AA"/>
    <w:rsid w:val="0069621D"/>
    <w:rsid w:val="00696627"/>
    <w:rsid w:val="006966A6"/>
    <w:rsid w:val="00696D2B"/>
    <w:rsid w:val="00697746"/>
    <w:rsid w:val="006A17E5"/>
    <w:rsid w:val="006A1A8C"/>
    <w:rsid w:val="006A2878"/>
    <w:rsid w:val="006A2891"/>
    <w:rsid w:val="006A33F3"/>
    <w:rsid w:val="006A3887"/>
    <w:rsid w:val="006A3EB4"/>
    <w:rsid w:val="006A426B"/>
    <w:rsid w:val="006A49A1"/>
    <w:rsid w:val="006A5FCC"/>
    <w:rsid w:val="006A6686"/>
    <w:rsid w:val="006A66F0"/>
    <w:rsid w:val="006A67BB"/>
    <w:rsid w:val="006A7F9A"/>
    <w:rsid w:val="006B0E48"/>
    <w:rsid w:val="006B15E4"/>
    <w:rsid w:val="006B1800"/>
    <w:rsid w:val="006B196A"/>
    <w:rsid w:val="006B1BD2"/>
    <w:rsid w:val="006B1D04"/>
    <w:rsid w:val="006B23C4"/>
    <w:rsid w:val="006B2C0C"/>
    <w:rsid w:val="006B2EFE"/>
    <w:rsid w:val="006B2F88"/>
    <w:rsid w:val="006B355D"/>
    <w:rsid w:val="006B4007"/>
    <w:rsid w:val="006B426D"/>
    <w:rsid w:val="006B4698"/>
    <w:rsid w:val="006B46B2"/>
    <w:rsid w:val="006B49F0"/>
    <w:rsid w:val="006B6CB4"/>
    <w:rsid w:val="006C0C0D"/>
    <w:rsid w:val="006C1408"/>
    <w:rsid w:val="006C1F7C"/>
    <w:rsid w:val="006C22E5"/>
    <w:rsid w:val="006C29DE"/>
    <w:rsid w:val="006C334C"/>
    <w:rsid w:val="006C3AF2"/>
    <w:rsid w:val="006C4457"/>
    <w:rsid w:val="006C4B0E"/>
    <w:rsid w:val="006C6090"/>
    <w:rsid w:val="006C632D"/>
    <w:rsid w:val="006C6A47"/>
    <w:rsid w:val="006C6B9C"/>
    <w:rsid w:val="006C70B5"/>
    <w:rsid w:val="006C7B10"/>
    <w:rsid w:val="006C7F80"/>
    <w:rsid w:val="006D0233"/>
    <w:rsid w:val="006D0CA2"/>
    <w:rsid w:val="006D1B3D"/>
    <w:rsid w:val="006D2302"/>
    <w:rsid w:val="006D283B"/>
    <w:rsid w:val="006D2A53"/>
    <w:rsid w:val="006D33B5"/>
    <w:rsid w:val="006D381C"/>
    <w:rsid w:val="006D398A"/>
    <w:rsid w:val="006D45B9"/>
    <w:rsid w:val="006D494B"/>
    <w:rsid w:val="006D4DE3"/>
    <w:rsid w:val="006D5087"/>
    <w:rsid w:val="006D546B"/>
    <w:rsid w:val="006D547E"/>
    <w:rsid w:val="006D6319"/>
    <w:rsid w:val="006D6338"/>
    <w:rsid w:val="006D6881"/>
    <w:rsid w:val="006D7105"/>
    <w:rsid w:val="006D7321"/>
    <w:rsid w:val="006D7C64"/>
    <w:rsid w:val="006E09F1"/>
    <w:rsid w:val="006E185B"/>
    <w:rsid w:val="006E1A97"/>
    <w:rsid w:val="006E1D1D"/>
    <w:rsid w:val="006E1EC2"/>
    <w:rsid w:val="006E2262"/>
    <w:rsid w:val="006E272F"/>
    <w:rsid w:val="006E306D"/>
    <w:rsid w:val="006E39C1"/>
    <w:rsid w:val="006E41CF"/>
    <w:rsid w:val="006E42C9"/>
    <w:rsid w:val="006E44CB"/>
    <w:rsid w:val="006E49F5"/>
    <w:rsid w:val="006E53A6"/>
    <w:rsid w:val="006E6678"/>
    <w:rsid w:val="006E6FE3"/>
    <w:rsid w:val="006F11D8"/>
    <w:rsid w:val="006F1AD8"/>
    <w:rsid w:val="006F247D"/>
    <w:rsid w:val="006F2C81"/>
    <w:rsid w:val="006F2D91"/>
    <w:rsid w:val="006F3443"/>
    <w:rsid w:val="006F3CD0"/>
    <w:rsid w:val="006F457F"/>
    <w:rsid w:val="006F495E"/>
    <w:rsid w:val="006F4E20"/>
    <w:rsid w:val="006F527A"/>
    <w:rsid w:val="006F6A16"/>
    <w:rsid w:val="006F6A59"/>
    <w:rsid w:val="006F6C53"/>
    <w:rsid w:val="006F6E7A"/>
    <w:rsid w:val="006F7A89"/>
    <w:rsid w:val="006F7DDA"/>
    <w:rsid w:val="0070140E"/>
    <w:rsid w:val="007031AD"/>
    <w:rsid w:val="00703B87"/>
    <w:rsid w:val="00703DD4"/>
    <w:rsid w:val="007046C4"/>
    <w:rsid w:val="00704BF3"/>
    <w:rsid w:val="00704DCD"/>
    <w:rsid w:val="007050D9"/>
    <w:rsid w:val="0070531F"/>
    <w:rsid w:val="007061FA"/>
    <w:rsid w:val="00706382"/>
    <w:rsid w:val="00706CD7"/>
    <w:rsid w:val="00706CF6"/>
    <w:rsid w:val="007075EB"/>
    <w:rsid w:val="00707D35"/>
    <w:rsid w:val="00707F2E"/>
    <w:rsid w:val="00707FCC"/>
    <w:rsid w:val="007118ED"/>
    <w:rsid w:val="00711CCD"/>
    <w:rsid w:val="00712533"/>
    <w:rsid w:val="00712A67"/>
    <w:rsid w:val="00712ACE"/>
    <w:rsid w:val="00713868"/>
    <w:rsid w:val="007139E4"/>
    <w:rsid w:val="00713C2F"/>
    <w:rsid w:val="00713ED9"/>
    <w:rsid w:val="00715744"/>
    <w:rsid w:val="007157F1"/>
    <w:rsid w:val="00715CEA"/>
    <w:rsid w:val="00715DA0"/>
    <w:rsid w:val="007172B6"/>
    <w:rsid w:val="0071762F"/>
    <w:rsid w:val="00717726"/>
    <w:rsid w:val="0071774C"/>
    <w:rsid w:val="00720109"/>
    <w:rsid w:val="0072092B"/>
    <w:rsid w:val="00720A16"/>
    <w:rsid w:val="007210E7"/>
    <w:rsid w:val="0072189B"/>
    <w:rsid w:val="00721AB3"/>
    <w:rsid w:val="0072215C"/>
    <w:rsid w:val="00722CAD"/>
    <w:rsid w:val="007234D0"/>
    <w:rsid w:val="00723A68"/>
    <w:rsid w:val="007241DB"/>
    <w:rsid w:val="00724462"/>
    <w:rsid w:val="0072480C"/>
    <w:rsid w:val="00725DD0"/>
    <w:rsid w:val="00726355"/>
    <w:rsid w:val="00727012"/>
    <w:rsid w:val="00727D63"/>
    <w:rsid w:val="00727FEA"/>
    <w:rsid w:val="00730140"/>
    <w:rsid w:val="00730658"/>
    <w:rsid w:val="00730D20"/>
    <w:rsid w:val="00730E1F"/>
    <w:rsid w:val="0073169A"/>
    <w:rsid w:val="00731A92"/>
    <w:rsid w:val="00732C7F"/>
    <w:rsid w:val="00732EB9"/>
    <w:rsid w:val="0073302D"/>
    <w:rsid w:val="00734126"/>
    <w:rsid w:val="007343AF"/>
    <w:rsid w:val="0073451E"/>
    <w:rsid w:val="0073477D"/>
    <w:rsid w:val="00735038"/>
    <w:rsid w:val="00736195"/>
    <w:rsid w:val="0073715E"/>
    <w:rsid w:val="00740266"/>
    <w:rsid w:val="0074063A"/>
    <w:rsid w:val="00742840"/>
    <w:rsid w:val="00742FA3"/>
    <w:rsid w:val="00743153"/>
    <w:rsid w:val="00744182"/>
    <w:rsid w:val="00744A19"/>
    <w:rsid w:val="00744AA1"/>
    <w:rsid w:val="00744FF3"/>
    <w:rsid w:val="0074567A"/>
    <w:rsid w:val="00745C1D"/>
    <w:rsid w:val="00745D8E"/>
    <w:rsid w:val="007467D4"/>
    <w:rsid w:val="0074719A"/>
    <w:rsid w:val="0074732D"/>
    <w:rsid w:val="00750306"/>
    <w:rsid w:val="00750376"/>
    <w:rsid w:val="00751134"/>
    <w:rsid w:val="00751371"/>
    <w:rsid w:val="00751498"/>
    <w:rsid w:val="00752915"/>
    <w:rsid w:val="00753060"/>
    <w:rsid w:val="00753418"/>
    <w:rsid w:val="00753C66"/>
    <w:rsid w:val="007548E3"/>
    <w:rsid w:val="007555ED"/>
    <w:rsid w:val="0075600C"/>
    <w:rsid w:val="007567EF"/>
    <w:rsid w:val="0075698A"/>
    <w:rsid w:val="007573E2"/>
    <w:rsid w:val="0075768C"/>
    <w:rsid w:val="00757F33"/>
    <w:rsid w:val="00760078"/>
    <w:rsid w:val="00760198"/>
    <w:rsid w:val="00760AF6"/>
    <w:rsid w:val="00761BD8"/>
    <w:rsid w:val="0076231F"/>
    <w:rsid w:val="007626D1"/>
    <w:rsid w:val="00762A49"/>
    <w:rsid w:val="0076311D"/>
    <w:rsid w:val="00763C4A"/>
    <w:rsid w:val="00763D01"/>
    <w:rsid w:val="00764301"/>
    <w:rsid w:val="007647B2"/>
    <w:rsid w:val="00764AE2"/>
    <w:rsid w:val="007653E3"/>
    <w:rsid w:val="00765603"/>
    <w:rsid w:val="00765D0D"/>
    <w:rsid w:val="00766168"/>
    <w:rsid w:val="007663BA"/>
    <w:rsid w:val="007663C1"/>
    <w:rsid w:val="00766419"/>
    <w:rsid w:val="00767741"/>
    <w:rsid w:val="00770686"/>
    <w:rsid w:val="0077147C"/>
    <w:rsid w:val="00771FD7"/>
    <w:rsid w:val="007721DF"/>
    <w:rsid w:val="007733CB"/>
    <w:rsid w:val="007737DA"/>
    <w:rsid w:val="00773D8E"/>
    <w:rsid w:val="0077425B"/>
    <w:rsid w:val="00774709"/>
    <w:rsid w:val="00775842"/>
    <w:rsid w:val="00776256"/>
    <w:rsid w:val="00776547"/>
    <w:rsid w:val="00776EA8"/>
    <w:rsid w:val="00776FED"/>
    <w:rsid w:val="0078090C"/>
    <w:rsid w:val="0078097E"/>
    <w:rsid w:val="00781533"/>
    <w:rsid w:val="007824FE"/>
    <w:rsid w:val="00782BC7"/>
    <w:rsid w:val="00784167"/>
    <w:rsid w:val="00784E17"/>
    <w:rsid w:val="0078522A"/>
    <w:rsid w:val="00786879"/>
    <w:rsid w:val="00786BA2"/>
    <w:rsid w:val="00787646"/>
    <w:rsid w:val="00787665"/>
    <w:rsid w:val="00787A70"/>
    <w:rsid w:val="00790599"/>
    <w:rsid w:val="00790A9E"/>
    <w:rsid w:val="0079104A"/>
    <w:rsid w:val="007911C6"/>
    <w:rsid w:val="00791B95"/>
    <w:rsid w:val="00791E70"/>
    <w:rsid w:val="00792151"/>
    <w:rsid w:val="00793340"/>
    <w:rsid w:val="007946A0"/>
    <w:rsid w:val="00794712"/>
    <w:rsid w:val="00794F0E"/>
    <w:rsid w:val="00795592"/>
    <w:rsid w:val="00796E14"/>
    <w:rsid w:val="007971ED"/>
    <w:rsid w:val="00797F78"/>
    <w:rsid w:val="007A0105"/>
    <w:rsid w:val="007A01FE"/>
    <w:rsid w:val="007A0511"/>
    <w:rsid w:val="007A1499"/>
    <w:rsid w:val="007A14D6"/>
    <w:rsid w:val="007A1502"/>
    <w:rsid w:val="007A1C46"/>
    <w:rsid w:val="007A230D"/>
    <w:rsid w:val="007A2CE3"/>
    <w:rsid w:val="007A2E62"/>
    <w:rsid w:val="007A2EFD"/>
    <w:rsid w:val="007A2F80"/>
    <w:rsid w:val="007A587A"/>
    <w:rsid w:val="007A6ABD"/>
    <w:rsid w:val="007A7291"/>
    <w:rsid w:val="007B037D"/>
    <w:rsid w:val="007B039C"/>
    <w:rsid w:val="007B262E"/>
    <w:rsid w:val="007B2D58"/>
    <w:rsid w:val="007B3442"/>
    <w:rsid w:val="007B38B9"/>
    <w:rsid w:val="007B3DC2"/>
    <w:rsid w:val="007B3EB6"/>
    <w:rsid w:val="007B4502"/>
    <w:rsid w:val="007B53D7"/>
    <w:rsid w:val="007B5B4F"/>
    <w:rsid w:val="007B6056"/>
    <w:rsid w:val="007B6407"/>
    <w:rsid w:val="007B716A"/>
    <w:rsid w:val="007B73AB"/>
    <w:rsid w:val="007B76A1"/>
    <w:rsid w:val="007B7B87"/>
    <w:rsid w:val="007C09DC"/>
    <w:rsid w:val="007C1798"/>
    <w:rsid w:val="007C1C2F"/>
    <w:rsid w:val="007C2C5F"/>
    <w:rsid w:val="007C2C94"/>
    <w:rsid w:val="007C3209"/>
    <w:rsid w:val="007C44CD"/>
    <w:rsid w:val="007C4834"/>
    <w:rsid w:val="007C4CE8"/>
    <w:rsid w:val="007C53FB"/>
    <w:rsid w:val="007C58DA"/>
    <w:rsid w:val="007C5D12"/>
    <w:rsid w:val="007C5D9A"/>
    <w:rsid w:val="007C607A"/>
    <w:rsid w:val="007C68C0"/>
    <w:rsid w:val="007C72D6"/>
    <w:rsid w:val="007D081D"/>
    <w:rsid w:val="007D0D32"/>
    <w:rsid w:val="007D0E8E"/>
    <w:rsid w:val="007D1009"/>
    <w:rsid w:val="007D1CC9"/>
    <w:rsid w:val="007D1EC4"/>
    <w:rsid w:val="007D2078"/>
    <w:rsid w:val="007D21BA"/>
    <w:rsid w:val="007D24C7"/>
    <w:rsid w:val="007D3722"/>
    <w:rsid w:val="007D3A26"/>
    <w:rsid w:val="007D4CCD"/>
    <w:rsid w:val="007D5843"/>
    <w:rsid w:val="007D5B1C"/>
    <w:rsid w:val="007D5FAA"/>
    <w:rsid w:val="007D6352"/>
    <w:rsid w:val="007D64A5"/>
    <w:rsid w:val="007D68E6"/>
    <w:rsid w:val="007E0171"/>
    <w:rsid w:val="007E1352"/>
    <w:rsid w:val="007E1B71"/>
    <w:rsid w:val="007E2E8D"/>
    <w:rsid w:val="007E4F16"/>
    <w:rsid w:val="007E5147"/>
    <w:rsid w:val="007E5189"/>
    <w:rsid w:val="007E53B4"/>
    <w:rsid w:val="007E5C28"/>
    <w:rsid w:val="007E5E4C"/>
    <w:rsid w:val="007E5FF9"/>
    <w:rsid w:val="007E6547"/>
    <w:rsid w:val="007E7B26"/>
    <w:rsid w:val="007F001C"/>
    <w:rsid w:val="007F043F"/>
    <w:rsid w:val="007F04FF"/>
    <w:rsid w:val="007F0C1E"/>
    <w:rsid w:val="007F114D"/>
    <w:rsid w:val="007F1492"/>
    <w:rsid w:val="007F1B57"/>
    <w:rsid w:val="007F1C20"/>
    <w:rsid w:val="007F280E"/>
    <w:rsid w:val="007F2BE7"/>
    <w:rsid w:val="007F45FD"/>
    <w:rsid w:val="007F6415"/>
    <w:rsid w:val="007F64FE"/>
    <w:rsid w:val="007F676B"/>
    <w:rsid w:val="007F6A7B"/>
    <w:rsid w:val="007F7414"/>
    <w:rsid w:val="007F77DA"/>
    <w:rsid w:val="007F7891"/>
    <w:rsid w:val="008000D8"/>
    <w:rsid w:val="00800315"/>
    <w:rsid w:val="00800828"/>
    <w:rsid w:val="00800EB3"/>
    <w:rsid w:val="0080105C"/>
    <w:rsid w:val="008011C4"/>
    <w:rsid w:val="0080126E"/>
    <w:rsid w:val="00801588"/>
    <w:rsid w:val="00801DCD"/>
    <w:rsid w:val="00802A1E"/>
    <w:rsid w:val="00802C5C"/>
    <w:rsid w:val="00803061"/>
    <w:rsid w:val="00803756"/>
    <w:rsid w:val="0080393F"/>
    <w:rsid w:val="00803A72"/>
    <w:rsid w:val="00803BCC"/>
    <w:rsid w:val="0080405B"/>
    <w:rsid w:val="00805429"/>
    <w:rsid w:val="00805B93"/>
    <w:rsid w:val="00805DAF"/>
    <w:rsid w:val="00805F6D"/>
    <w:rsid w:val="008071B0"/>
    <w:rsid w:val="00807ADD"/>
    <w:rsid w:val="008102B0"/>
    <w:rsid w:val="00811420"/>
    <w:rsid w:val="00811662"/>
    <w:rsid w:val="00811892"/>
    <w:rsid w:val="0081217A"/>
    <w:rsid w:val="008128E8"/>
    <w:rsid w:val="00812B66"/>
    <w:rsid w:val="00812D68"/>
    <w:rsid w:val="008132C2"/>
    <w:rsid w:val="008137C5"/>
    <w:rsid w:val="00813AB8"/>
    <w:rsid w:val="00814604"/>
    <w:rsid w:val="00814747"/>
    <w:rsid w:val="0081511E"/>
    <w:rsid w:val="008151A4"/>
    <w:rsid w:val="00816634"/>
    <w:rsid w:val="00817133"/>
    <w:rsid w:val="008176C1"/>
    <w:rsid w:val="00817A11"/>
    <w:rsid w:val="00817EA5"/>
    <w:rsid w:val="00817F93"/>
    <w:rsid w:val="00820277"/>
    <w:rsid w:val="0082062B"/>
    <w:rsid w:val="008206E7"/>
    <w:rsid w:val="00820861"/>
    <w:rsid w:val="00821211"/>
    <w:rsid w:val="008217C3"/>
    <w:rsid w:val="00821C40"/>
    <w:rsid w:val="00822616"/>
    <w:rsid w:val="008238E7"/>
    <w:rsid w:val="0082495A"/>
    <w:rsid w:val="00825433"/>
    <w:rsid w:val="008258DF"/>
    <w:rsid w:val="00825A6A"/>
    <w:rsid w:val="00825AA7"/>
    <w:rsid w:val="00825D9E"/>
    <w:rsid w:val="00826098"/>
    <w:rsid w:val="0082663D"/>
    <w:rsid w:val="0082764C"/>
    <w:rsid w:val="008304E4"/>
    <w:rsid w:val="0083050A"/>
    <w:rsid w:val="0083068D"/>
    <w:rsid w:val="0083073F"/>
    <w:rsid w:val="00831BCE"/>
    <w:rsid w:val="00831E62"/>
    <w:rsid w:val="0083283A"/>
    <w:rsid w:val="00832AF6"/>
    <w:rsid w:val="00833248"/>
    <w:rsid w:val="00833A0E"/>
    <w:rsid w:val="00834559"/>
    <w:rsid w:val="00834B08"/>
    <w:rsid w:val="00834FCE"/>
    <w:rsid w:val="00835EE8"/>
    <w:rsid w:val="00840A09"/>
    <w:rsid w:val="008415B2"/>
    <w:rsid w:val="0084222E"/>
    <w:rsid w:val="00842674"/>
    <w:rsid w:val="00842C8F"/>
    <w:rsid w:val="00843780"/>
    <w:rsid w:val="00843BC1"/>
    <w:rsid w:val="00843DC7"/>
    <w:rsid w:val="00844180"/>
    <w:rsid w:val="0084437B"/>
    <w:rsid w:val="00845F65"/>
    <w:rsid w:val="008462E9"/>
    <w:rsid w:val="00846F1C"/>
    <w:rsid w:val="0084742C"/>
    <w:rsid w:val="008501E5"/>
    <w:rsid w:val="00850D14"/>
    <w:rsid w:val="00851063"/>
    <w:rsid w:val="00851299"/>
    <w:rsid w:val="0085172D"/>
    <w:rsid w:val="00851C61"/>
    <w:rsid w:val="008525A0"/>
    <w:rsid w:val="00853075"/>
    <w:rsid w:val="0085307B"/>
    <w:rsid w:val="00853444"/>
    <w:rsid w:val="00853527"/>
    <w:rsid w:val="00854D76"/>
    <w:rsid w:val="00854E15"/>
    <w:rsid w:val="0085552F"/>
    <w:rsid w:val="00855A0B"/>
    <w:rsid w:val="00856E74"/>
    <w:rsid w:val="00857022"/>
    <w:rsid w:val="008578FE"/>
    <w:rsid w:val="00857BB0"/>
    <w:rsid w:val="0086015D"/>
    <w:rsid w:val="0086093C"/>
    <w:rsid w:val="00860B11"/>
    <w:rsid w:val="00860B39"/>
    <w:rsid w:val="0086125F"/>
    <w:rsid w:val="008618B3"/>
    <w:rsid w:val="008623B7"/>
    <w:rsid w:val="008628A6"/>
    <w:rsid w:val="00862D57"/>
    <w:rsid w:val="00862DEF"/>
    <w:rsid w:val="008636DC"/>
    <w:rsid w:val="008638C7"/>
    <w:rsid w:val="00863F87"/>
    <w:rsid w:val="00864553"/>
    <w:rsid w:val="00864DF8"/>
    <w:rsid w:val="008652DE"/>
    <w:rsid w:val="00866082"/>
    <w:rsid w:val="008665C1"/>
    <w:rsid w:val="00866854"/>
    <w:rsid w:val="008676CA"/>
    <w:rsid w:val="00867FF2"/>
    <w:rsid w:val="00870E35"/>
    <w:rsid w:val="008715B6"/>
    <w:rsid w:val="00871B9C"/>
    <w:rsid w:val="008721C4"/>
    <w:rsid w:val="00872CC0"/>
    <w:rsid w:val="00872F2E"/>
    <w:rsid w:val="008733F3"/>
    <w:rsid w:val="00873C2C"/>
    <w:rsid w:val="0087487F"/>
    <w:rsid w:val="008748F2"/>
    <w:rsid w:val="00874F41"/>
    <w:rsid w:val="00875197"/>
    <w:rsid w:val="0087564F"/>
    <w:rsid w:val="00875A5E"/>
    <w:rsid w:val="00876E79"/>
    <w:rsid w:val="0087749E"/>
    <w:rsid w:val="0088004F"/>
    <w:rsid w:val="008803C4"/>
    <w:rsid w:val="00880C87"/>
    <w:rsid w:val="00880D50"/>
    <w:rsid w:val="0088129C"/>
    <w:rsid w:val="008825EC"/>
    <w:rsid w:val="00882F44"/>
    <w:rsid w:val="00882F81"/>
    <w:rsid w:val="008848D7"/>
    <w:rsid w:val="00885505"/>
    <w:rsid w:val="00886109"/>
    <w:rsid w:val="00886C18"/>
    <w:rsid w:val="0088741C"/>
    <w:rsid w:val="00887FBE"/>
    <w:rsid w:val="008901B5"/>
    <w:rsid w:val="0089024F"/>
    <w:rsid w:val="00890420"/>
    <w:rsid w:val="00890898"/>
    <w:rsid w:val="00891CA3"/>
    <w:rsid w:val="00892071"/>
    <w:rsid w:val="00892D7A"/>
    <w:rsid w:val="008934E8"/>
    <w:rsid w:val="00893A8B"/>
    <w:rsid w:val="00894214"/>
    <w:rsid w:val="00894782"/>
    <w:rsid w:val="008955A1"/>
    <w:rsid w:val="00895FF9"/>
    <w:rsid w:val="00896854"/>
    <w:rsid w:val="00897183"/>
    <w:rsid w:val="00897463"/>
    <w:rsid w:val="00897FDB"/>
    <w:rsid w:val="008A0239"/>
    <w:rsid w:val="008A0391"/>
    <w:rsid w:val="008A0C5B"/>
    <w:rsid w:val="008A10BB"/>
    <w:rsid w:val="008A2B0A"/>
    <w:rsid w:val="008A3206"/>
    <w:rsid w:val="008A326E"/>
    <w:rsid w:val="008A3820"/>
    <w:rsid w:val="008A39B8"/>
    <w:rsid w:val="008A3B25"/>
    <w:rsid w:val="008A3CF0"/>
    <w:rsid w:val="008A4BA0"/>
    <w:rsid w:val="008A51A4"/>
    <w:rsid w:val="008A574D"/>
    <w:rsid w:val="008A5E30"/>
    <w:rsid w:val="008A5E3A"/>
    <w:rsid w:val="008A6202"/>
    <w:rsid w:val="008A673E"/>
    <w:rsid w:val="008A7D32"/>
    <w:rsid w:val="008B086D"/>
    <w:rsid w:val="008B10E8"/>
    <w:rsid w:val="008B12B5"/>
    <w:rsid w:val="008B1E6E"/>
    <w:rsid w:val="008B224C"/>
    <w:rsid w:val="008B28CD"/>
    <w:rsid w:val="008B2BC3"/>
    <w:rsid w:val="008B3BAE"/>
    <w:rsid w:val="008B3BF0"/>
    <w:rsid w:val="008B4225"/>
    <w:rsid w:val="008B4A45"/>
    <w:rsid w:val="008B6305"/>
    <w:rsid w:val="008B649B"/>
    <w:rsid w:val="008B6D3E"/>
    <w:rsid w:val="008B70A4"/>
    <w:rsid w:val="008B7E72"/>
    <w:rsid w:val="008B7E91"/>
    <w:rsid w:val="008C036B"/>
    <w:rsid w:val="008C05DE"/>
    <w:rsid w:val="008C1031"/>
    <w:rsid w:val="008C1548"/>
    <w:rsid w:val="008C1644"/>
    <w:rsid w:val="008C1882"/>
    <w:rsid w:val="008C2117"/>
    <w:rsid w:val="008C218B"/>
    <w:rsid w:val="008C2DDC"/>
    <w:rsid w:val="008C3028"/>
    <w:rsid w:val="008C3409"/>
    <w:rsid w:val="008C355D"/>
    <w:rsid w:val="008C3905"/>
    <w:rsid w:val="008C453A"/>
    <w:rsid w:val="008C4DF3"/>
    <w:rsid w:val="008C5805"/>
    <w:rsid w:val="008C6581"/>
    <w:rsid w:val="008C73F0"/>
    <w:rsid w:val="008D0153"/>
    <w:rsid w:val="008D06B8"/>
    <w:rsid w:val="008D12A1"/>
    <w:rsid w:val="008D15EE"/>
    <w:rsid w:val="008D1652"/>
    <w:rsid w:val="008D2E09"/>
    <w:rsid w:val="008D33B7"/>
    <w:rsid w:val="008D3965"/>
    <w:rsid w:val="008D41ED"/>
    <w:rsid w:val="008D4B85"/>
    <w:rsid w:val="008D4FF1"/>
    <w:rsid w:val="008D60BC"/>
    <w:rsid w:val="008D636A"/>
    <w:rsid w:val="008D7581"/>
    <w:rsid w:val="008D7965"/>
    <w:rsid w:val="008E02D6"/>
    <w:rsid w:val="008E03FB"/>
    <w:rsid w:val="008E04C9"/>
    <w:rsid w:val="008E135C"/>
    <w:rsid w:val="008E167A"/>
    <w:rsid w:val="008E2053"/>
    <w:rsid w:val="008E2CEA"/>
    <w:rsid w:val="008E2D89"/>
    <w:rsid w:val="008E2E66"/>
    <w:rsid w:val="008E3202"/>
    <w:rsid w:val="008E4205"/>
    <w:rsid w:val="008E4C19"/>
    <w:rsid w:val="008E504F"/>
    <w:rsid w:val="008E514F"/>
    <w:rsid w:val="008F01FB"/>
    <w:rsid w:val="008F0EC1"/>
    <w:rsid w:val="008F18EE"/>
    <w:rsid w:val="008F1C31"/>
    <w:rsid w:val="008F2C69"/>
    <w:rsid w:val="008F30AE"/>
    <w:rsid w:val="008F3242"/>
    <w:rsid w:val="008F3614"/>
    <w:rsid w:val="008F36BF"/>
    <w:rsid w:val="008F40EA"/>
    <w:rsid w:val="008F6E81"/>
    <w:rsid w:val="009006F8"/>
    <w:rsid w:val="00900C8C"/>
    <w:rsid w:val="00901811"/>
    <w:rsid w:val="009030C3"/>
    <w:rsid w:val="00903325"/>
    <w:rsid w:val="009033CC"/>
    <w:rsid w:val="00903519"/>
    <w:rsid w:val="00903F96"/>
    <w:rsid w:val="00904009"/>
    <w:rsid w:val="00904409"/>
    <w:rsid w:val="0090486A"/>
    <w:rsid w:val="0090548B"/>
    <w:rsid w:val="009055C4"/>
    <w:rsid w:val="00906B4F"/>
    <w:rsid w:val="00907F56"/>
    <w:rsid w:val="00907FF5"/>
    <w:rsid w:val="00910145"/>
    <w:rsid w:val="009102DF"/>
    <w:rsid w:val="00910460"/>
    <w:rsid w:val="009105CD"/>
    <w:rsid w:val="00910848"/>
    <w:rsid w:val="00910A54"/>
    <w:rsid w:val="00910B18"/>
    <w:rsid w:val="00910B31"/>
    <w:rsid w:val="00910E61"/>
    <w:rsid w:val="00911591"/>
    <w:rsid w:val="00911825"/>
    <w:rsid w:val="00912629"/>
    <w:rsid w:val="0091328D"/>
    <w:rsid w:val="0091346A"/>
    <w:rsid w:val="00913E39"/>
    <w:rsid w:val="00914207"/>
    <w:rsid w:val="00914A14"/>
    <w:rsid w:val="00914E60"/>
    <w:rsid w:val="00914F44"/>
    <w:rsid w:val="009153C7"/>
    <w:rsid w:val="009159C2"/>
    <w:rsid w:val="00915A55"/>
    <w:rsid w:val="009162AC"/>
    <w:rsid w:val="009164C2"/>
    <w:rsid w:val="00916B50"/>
    <w:rsid w:val="009177B0"/>
    <w:rsid w:val="00917999"/>
    <w:rsid w:val="00917B0C"/>
    <w:rsid w:val="00920137"/>
    <w:rsid w:val="009205A5"/>
    <w:rsid w:val="00920714"/>
    <w:rsid w:val="009208C3"/>
    <w:rsid w:val="00920F95"/>
    <w:rsid w:val="009215D3"/>
    <w:rsid w:val="00921E64"/>
    <w:rsid w:val="00921FFD"/>
    <w:rsid w:val="00923690"/>
    <w:rsid w:val="009237F6"/>
    <w:rsid w:val="009240A7"/>
    <w:rsid w:val="00925254"/>
    <w:rsid w:val="00925536"/>
    <w:rsid w:val="009255EF"/>
    <w:rsid w:val="0092571D"/>
    <w:rsid w:val="00925CF3"/>
    <w:rsid w:val="00925EA2"/>
    <w:rsid w:val="00926DEC"/>
    <w:rsid w:val="0092777F"/>
    <w:rsid w:val="009277AE"/>
    <w:rsid w:val="009277E7"/>
    <w:rsid w:val="00927951"/>
    <w:rsid w:val="00927BCF"/>
    <w:rsid w:val="009302E5"/>
    <w:rsid w:val="00930491"/>
    <w:rsid w:val="00930613"/>
    <w:rsid w:val="00930625"/>
    <w:rsid w:val="0093077B"/>
    <w:rsid w:val="00930AFE"/>
    <w:rsid w:val="00931B92"/>
    <w:rsid w:val="00931F53"/>
    <w:rsid w:val="00932A3C"/>
    <w:rsid w:val="00933042"/>
    <w:rsid w:val="0093333A"/>
    <w:rsid w:val="00933D09"/>
    <w:rsid w:val="00933F93"/>
    <w:rsid w:val="0093410C"/>
    <w:rsid w:val="00934B78"/>
    <w:rsid w:val="009359E3"/>
    <w:rsid w:val="009359F7"/>
    <w:rsid w:val="00935DF8"/>
    <w:rsid w:val="00936518"/>
    <w:rsid w:val="0093664C"/>
    <w:rsid w:val="0093734B"/>
    <w:rsid w:val="00937A70"/>
    <w:rsid w:val="00937B3D"/>
    <w:rsid w:val="00937B43"/>
    <w:rsid w:val="0094191D"/>
    <w:rsid w:val="00941EA1"/>
    <w:rsid w:val="00943004"/>
    <w:rsid w:val="0094500B"/>
    <w:rsid w:val="00945A1F"/>
    <w:rsid w:val="00945AE8"/>
    <w:rsid w:val="00946066"/>
    <w:rsid w:val="00946299"/>
    <w:rsid w:val="00946B07"/>
    <w:rsid w:val="00946EB8"/>
    <w:rsid w:val="00947484"/>
    <w:rsid w:val="0094751D"/>
    <w:rsid w:val="009507F9"/>
    <w:rsid w:val="009513E4"/>
    <w:rsid w:val="00952580"/>
    <w:rsid w:val="009527A5"/>
    <w:rsid w:val="00953380"/>
    <w:rsid w:val="00953954"/>
    <w:rsid w:val="009543F1"/>
    <w:rsid w:val="0095478D"/>
    <w:rsid w:val="009548AE"/>
    <w:rsid w:val="00955091"/>
    <w:rsid w:val="0095520D"/>
    <w:rsid w:val="0095551A"/>
    <w:rsid w:val="00955DB0"/>
    <w:rsid w:val="00956110"/>
    <w:rsid w:val="009569FB"/>
    <w:rsid w:val="00956F10"/>
    <w:rsid w:val="00957459"/>
    <w:rsid w:val="00960762"/>
    <w:rsid w:val="009607A8"/>
    <w:rsid w:val="009626D5"/>
    <w:rsid w:val="00962855"/>
    <w:rsid w:val="009629F9"/>
    <w:rsid w:val="00962D0E"/>
    <w:rsid w:val="0096401D"/>
    <w:rsid w:val="00964248"/>
    <w:rsid w:val="00964262"/>
    <w:rsid w:val="009643DB"/>
    <w:rsid w:val="009647C7"/>
    <w:rsid w:val="00965781"/>
    <w:rsid w:val="00965DA2"/>
    <w:rsid w:val="00965ED5"/>
    <w:rsid w:val="009667BA"/>
    <w:rsid w:val="00967283"/>
    <w:rsid w:val="009677CB"/>
    <w:rsid w:val="00967BFA"/>
    <w:rsid w:val="009701CB"/>
    <w:rsid w:val="0097123B"/>
    <w:rsid w:val="009714EE"/>
    <w:rsid w:val="00971712"/>
    <w:rsid w:val="00972388"/>
    <w:rsid w:val="009729F0"/>
    <w:rsid w:val="00972D0E"/>
    <w:rsid w:val="00972DF4"/>
    <w:rsid w:val="00972F97"/>
    <w:rsid w:val="009733F3"/>
    <w:rsid w:val="00973471"/>
    <w:rsid w:val="00973E00"/>
    <w:rsid w:val="00973ED6"/>
    <w:rsid w:val="009741DA"/>
    <w:rsid w:val="009742D7"/>
    <w:rsid w:val="00974B81"/>
    <w:rsid w:val="00975166"/>
    <w:rsid w:val="00975A53"/>
    <w:rsid w:val="00975D28"/>
    <w:rsid w:val="00976161"/>
    <w:rsid w:val="0097747A"/>
    <w:rsid w:val="009775BC"/>
    <w:rsid w:val="009778C8"/>
    <w:rsid w:val="009779C7"/>
    <w:rsid w:val="00977F2A"/>
    <w:rsid w:val="00980227"/>
    <w:rsid w:val="009809AF"/>
    <w:rsid w:val="00980DD5"/>
    <w:rsid w:val="00981540"/>
    <w:rsid w:val="00981872"/>
    <w:rsid w:val="00981FB5"/>
    <w:rsid w:val="009829D2"/>
    <w:rsid w:val="00982AAF"/>
    <w:rsid w:val="00983142"/>
    <w:rsid w:val="00983771"/>
    <w:rsid w:val="009843FE"/>
    <w:rsid w:val="00986D16"/>
    <w:rsid w:val="00986D9A"/>
    <w:rsid w:val="00987B83"/>
    <w:rsid w:val="00987CD3"/>
    <w:rsid w:val="009904F4"/>
    <w:rsid w:val="00990656"/>
    <w:rsid w:val="0099168F"/>
    <w:rsid w:val="009916BA"/>
    <w:rsid w:val="009921E4"/>
    <w:rsid w:val="0099231C"/>
    <w:rsid w:val="00992F49"/>
    <w:rsid w:val="00993199"/>
    <w:rsid w:val="0099351B"/>
    <w:rsid w:val="0099359F"/>
    <w:rsid w:val="009949D7"/>
    <w:rsid w:val="009951B9"/>
    <w:rsid w:val="009952BC"/>
    <w:rsid w:val="00996BDF"/>
    <w:rsid w:val="00996BE6"/>
    <w:rsid w:val="009973CB"/>
    <w:rsid w:val="009A02E7"/>
    <w:rsid w:val="009A268F"/>
    <w:rsid w:val="009A315D"/>
    <w:rsid w:val="009A36A8"/>
    <w:rsid w:val="009A3BD3"/>
    <w:rsid w:val="009A3CA6"/>
    <w:rsid w:val="009A443D"/>
    <w:rsid w:val="009A46FC"/>
    <w:rsid w:val="009A47FE"/>
    <w:rsid w:val="009A4F2E"/>
    <w:rsid w:val="009A53EA"/>
    <w:rsid w:val="009A568A"/>
    <w:rsid w:val="009A69FD"/>
    <w:rsid w:val="009A6E35"/>
    <w:rsid w:val="009A703B"/>
    <w:rsid w:val="009B02F9"/>
    <w:rsid w:val="009B0A3E"/>
    <w:rsid w:val="009B0B98"/>
    <w:rsid w:val="009B1074"/>
    <w:rsid w:val="009B1614"/>
    <w:rsid w:val="009B162F"/>
    <w:rsid w:val="009B1FEF"/>
    <w:rsid w:val="009B231D"/>
    <w:rsid w:val="009B2491"/>
    <w:rsid w:val="009B266C"/>
    <w:rsid w:val="009B29BF"/>
    <w:rsid w:val="009B2BB7"/>
    <w:rsid w:val="009B2ED5"/>
    <w:rsid w:val="009B2FED"/>
    <w:rsid w:val="009B4211"/>
    <w:rsid w:val="009B4670"/>
    <w:rsid w:val="009B4EE4"/>
    <w:rsid w:val="009B549A"/>
    <w:rsid w:val="009B68EA"/>
    <w:rsid w:val="009B70D3"/>
    <w:rsid w:val="009B714C"/>
    <w:rsid w:val="009B7636"/>
    <w:rsid w:val="009B7800"/>
    <w:rsid w:val="009C02D2"/>
    <w:rsid w:val="009C037C"/>
    <w:rsid w:val="009C0471"/>
    <w:rsid w:val="009C075E"/>
    <w:rsid w:val="009C2AE7"/>
    <w:rsid w:val="009C2B83"/>
    <w:rsid w:val="009C39D5"/>
    <w:rsid w:val="009C3C0F"/>
    <w:rsid w:val="009C3E05"/>
    <w:rsid w:val="009C4585"/>
    <w:rsid w:val="009C4BEE"/>
    <w:rsid w:val="009C5112"/>
    <w:rsid w:val="009C5224"/>
    <w:rsid w:val="009C6878"/>
    <w:rsid w:val="009C69C1"/>
    <w:rsid w:val="009C6D32"/>
    <w:rsid w:val="009C6DF2"/>
    <w:rsid w:val="009C6E5C"/>
    <w:rsid w:val="009C6FE1"/>
    <w:rsid w:val="009D00BF"/>
    <w:rsid w:val="009D1E00"/>
    <w:rsid w:val="009D2757"/>
    <w:rsid w:val="009D2B8D"/>
    <w:rsid w:val="009D2F7C"/>
    <w:rsid w:val="009D342F"/>
    <w:rsid w:val="009D39D0"/>
    <w:rsid w:val="009D44B6"/>
    <w:rsid w:val="009D45D6"/>
    <w:rsid w:val="009D55E0"/>
    <w:rsid w:val="009D5E42"/>
    <w:rsid w:val="009D64BC"/>
    <w:rsid w:val="009D6A85"/>
    <w:rsid w:val="009D6DCA"/>
    <w:rsid w:val="009D6EEF"/>
    <w:rsid w:val="009D7092"/>
    <w:rsid w:val="009D7412"/>
    <w:rsid w:val="009D750A"/>
    <w:rsid w:val="009D753B"/>
    <w:rsid w:val="009D7576"/>
    <w:rsid w:val="009D77A8"/>
    <w:rsid w:val="009E0EA5"/>
    <w:rsid w:val="009E124C"/>
    <w:rsid w:val="009E177D"/>
    <w:rsid w:val="009E20D1"/>
    <w:rsid w:val="009E27C3"/>
    <w:rsid w:val="009E3051"/>
    <w:rsid w:val="009E358E"/>
    <w:rsid w:val="009E4B0E"/>
    <w:rsid w:val="009E5126"/>
    <w:rsid w:val="009E5548"/>
    <w:rsid w:val="009E5EE8"/>
    <w:rsid w:val="009E6043"/>
    <w:rsid w:val="009E62D0"/>
    <w:rsid w:val="009E6766"/>
    <w:rsid w:val="009E7161"/>
    <w:rsid w:val="009E7B8C"/>
    <w:rsid w:val="009F09EF"/>
    <w:rsid w:val="009F0B86"/>
    <w:rsid w:val="009F176F"/>
    <w:rsid w:val="009F1F1E"/>
    <w:rsid w:val="009F27D3"/>
    <w:rsid w:val="009F27F8"/>
    <w:rsid w:val="009F2B18"/>
    <w:rsid w:val="009F2FD5"/>
    <w:rsid w:val="009F3427"/>
    <w:rsid w:val="009F390F"/>
    <w:rsid w:val="009F39FC"/>
    <w:rsid w:val="009F3B9C"/>
    <w:rsid w:val="009F411D"/>
    <w:rsid w:val="009F488E"/>
    <w:rsid w:val="009F4B0D"/>
    <w:rsid w:val="009F4F49"/>
    <w:rsid w:val="009F500A"/>
    <w:rsid w:val="009F51AE"/>
    <w:rsid w:val="009F52FD"/>
    <w:rsid w:val="009F73D1"/>
    <w:rsid w:val="009F7A1A"/>
    <w:rsid w:val="00A002F5"/>
    <w:rsid w:val="00A00CB9"/>
    <w:rsid w:val="00A01704"/>
    <w:rsid w:val="00A019BE"/>
    <w:rsid w:val="00A02BE1"/>
    <w:rsid w:val="00A037A0"/>
    <w:rsid w:val="00A039DA"/>
    <w:rsid w:val="00A03ABF"/>
    <w:rsid w:val="00A067DB"/>
    <w:rsid w:val="00A06DB7"/>
    <w:rsid w:val="00A07595"/>
    <w:rsid w:val="00A07648"/>
    <w:rsid w:val="00A0792C"/>
    <w:rsid w:val="00A07B66"/>
    <w:rsid w:val="00A10724"/>
    <w:rsid w:val="00A10CAA"/>
    <w:rsid w:val="00A10EEB"/>
    <w:rsid w:val="00A115CF"/>
    <w:rsid w:val="00A11916"/>
    <w:rsid w:val="00A12771"/>
    <w:rsid w:val="00A13295"/>
    <w:rsid w:val="00A13B04"/>
    <w:rsid w:val="00A17457"/>
    <w:rsid w:val="00A174B8"/>
    <w:rsid w:val="00A17508"/>
    <w:rsid w:val="00A1788A"/>
    <w:rsid w:val="00A203F1"/>
    <w:rsid w:val="00A21074"/>
    <w:rsid w:val="00A21881"/>
    <w:rsid w:val="00A21B50"/>
    <w:rsid w:val="00A21C61"/>
    <w:rsid w:val="00A21F6E"/>
    <w:rsid w:val="00A22721"/>
    <w:rsid w:val="00A22FF9"/>
    <w:rsid w:val="00A234B3"/>
    <w:rsid w:val="00A2350D"/>
    <w:rsid w:val="00A23C3A"/>
    <w:rsid w:val="00A23D37"/>
    <w:rsid w:val="00A24623"/>
    <w:rsid w:val="00A25109"/>
    <w:rsid w:val="00A25125"/>
    <w:rsid w:val="00A2561B"/>
    <w:rsid w:val="00A25A54"/>
    <w:rsid w:val="00A2623C"/>
    <w:rsid w:val="00A26655"/>
    <w:rsid w:val="00A26AF5"/>
    <w:rsid w:val="00A26C8E"/>
    <w:rsid w:val="00A26F50"/>
    <w:rsid w:val="00A2719E"/>
    <w:rsid w:val="00A278F0"/>
    <w:rsid w:val="00A302BF"/>
    <w:rsid w:val="00A302F4"/>
    <w:rsid w:val="00A3196F"/>
    <w:rsid w:val="00A321DF"/>
    <w:rsid w:val="00A32AC6"/>
    <w:rsid w:val="00A32D03"/>
    <w:rsid w:val="00A33C32"/>
    <w:rsid w:val="00A34236"/>
    <w:rsid w:val="00A34722"/>
    <w:rsid w:val="00A352C9"/>
    <w:rsid w:val="00A35D4B"/>
    <w:rsid w:val="00A35D66"/>
    <w:rsid w:val="00A3628A"/>
    <w:rsid w:val="00A369BD"/>
    <w:rsid w:val="00A36C7D"/>
    <w:rsid w:val="00A4125A"/>
    <w:rsid w:val="00A4125B"/>
    <w:rsid w:val="00A4204D"/>
    <w:rsid w:val="00A420B5"/>
    <w:rsid w:val="00A425EA"/>
    <w:rsid w:val="00A43901"/>
    <w:rsid w:val="00A441BA"/>
    <w:rsid w:val="00A442E9"/>
    <w:rsid w:val="00A44843"/>
    <w:rsid w:val="00A450F9"/>
    <w:rsid w:val="00A4553F"/>
    <w:rsid w:val="00A465CF"/>
    <w:rsid w:val="00A468E5"/>
    <w:rsid w:val="00A46C24"/>
    <w:rsid w:val="00A46DAB"/>
    <w:rsid w:val="00A47320"/>
    <w:rsid w:val="00A474EF"/>
    <w:rsid w:val="00A507E0"/>
    <w:rsid w:val="00A51684"/>
    <w:rsid w:val="00A522EF"/>
    <w:rsid w:val="00A52AAB"/>
    <w:rsid w:val="00A52CC6"/>
    <w:rsid w:val="00A52DAB"/>
    <w:rsid w:val="00A5358B"/>
    <w:rsid w:val="00A53E55"/>
    <w:rsid w:val="00A53FF0"/>
    <w:rsid w:val="00A551CA"/>
    <w:rsid w:val="00A5534E"/>
    <w:rsid w:val="00A5558E"/>
    <w:rsid w:val="00A556B6"/>
    <w:rsid w:val="00A559A9"/>
    <w:rsid w:val="00A55B4A"/>
    <w:rsid w:val="00A56511"/>
    <w:rsid w:val="00A5671B"/>
    <w:rsid w:val="00A603AD"/>
    <w:rsid w:val="00A60E94"/>
    <w:rsid w:val="00A622BF"/>
    <w:rsid w:val="00A62487"/>
    <w:rsid w:val="00A62908"/>
    <w:rsid w:val="00A629C3"/>
    <w:rsid w:val="00A62E57"/>
    <w:rsid w:val="00A633CD"/>
    <w:rsid w:val="00A638CA"/>
    <w:rsid w:val="00A645C2"/>
    <w:rsid w:val="00A64A6E"/>
    <w:rsid w:val="00A656DA"/>
    <w:rsid w:val="00A65908"/>
    <w:rsid w:val="00A65A5E"/>
    <w:rsid w:val="00A65B06"/>
    <w:rsid w:val="00A65D7C"/>
    <w:rsid w:val="00A65E06"/>
    <w:rsid w:val="00A67033"/>
    <w:rsid w:val="00A671E3"/>
    <w:rsid w:val="00A6770A"/>
    <w:rsid w:val="00A67A1C"/>
    <w:rsid w:val="00A7093E"/>
    <w:rsid w:val="00A70CCC"/>
    <w:rsid w:val="00A70D62"/>
    <w:rsid w:val="00A70E93"/>
    <w:rsid w:val="00A71053"/>
    <w:rsid w:val="00A711CA"/>
    <w:rsid w:val="00A71567"/>
    <w:rsid w:val="00A72B44"/>
    <w:rsid w:val="00A72CA7"/>
    <w:rsid w:val="00A72FAD"/>
    <w:rsid w:val="00A73A19"/>
    <w:rsid w:val="00A742EF"/>
    <w:rsid w:val="00A76DF6"/>
    <w:rsid w:val="00A76E66"/>
    <w:rsid w:val="00A7710F"/>
    <w:rsid w:val="00A77687"/>
    <w:rsid w:val="00A778C1"/>
    <w:rsid w:val="00A8003E"/>
    <w:rsid w:val="00A80ACE"/>
    <w:rsid w:val="00A80B85"/>
    <w:rsid w:val="00A80C7D"/>
    <w:rsid w:val="00A82033"/>
    <w:rsid w:val="00A8228A"/>
    <w:rsid w:val="00A82817"/>
    <w:rsid w:val="00A82A68"/>
    <w:rsid w:val="00A82C77"/>
    <w:rsid w:val="00A83129"/>
    <w:rsid w:val="00A83DAD"/>
    <w:rsid w:val="00A8544F"/>
    <w:rsid w:val="00A85C02"/>
    <w:rsid w:val="00A86088"/>
    <w:rsid w:val="00A86796"/>
    <w:rsid w:val="00A87316"/>
    <w:rsid w:val="00A87571"/>
    <w:rsid w:val="00A87CF4"/>
    <w:rsid w:val="00A907E2"/>
    <w:rsid w:val="00A91AF2"/>
    <w:rsid w:val="00A91B94"/>
    <w:rsid w:val="00A92028"/>
    <w:rsid w:val="00A92613"/>
    <w:rsid w:val="00A9309E"/>
    <w:rsid w:val="00A939A2"/>
    <w:rsid w:val="00A93CDE"/>
    <w:rsid w:val="00A9522C"/>
    <w:rsid w:val="00A9572C"/>
    <w:rsid w:val="00A9663D"/>
    <w:rsid w:val="00A9684A"/>
    <w:rsid w:val="00A96E07"/>
    <w:rsid w:val="00A9779B"/>
    <w:rsid w:val="00A97ACD"/>
    <w:rsid w:val="00AA04A4"/>
    <w:rsid w:val="00AA0772"/>
    <w:rsid w:val="00AA0A6F"/>
    <w:rsid w:val="00AA1721"/>
    <w:rsid w:val="00AA23F3"/>
    <w:rsid w:val="00AA3031"/>
    <w:rsid w:val="00AA32B6"/>
    <w:rsid w:val="00AA365B"/>
    <w:rsid w:val="00AA3CDE"/>
    <w:rsid w:val="00AA3E43"/>
    <w:rsid w:val="00AA3F0C"/>
    <w:rsid w:val="00AA4751"/>
    <w:rsid w:val="00AA4F52"/>
    <w:rsid w:val="00AA5C2D"/>
    <w:rsid w:val="00AA60F2"/>
    <w:rsid w:val="00AA64E2"/>
    <w:rsid w:val="00AA658E"/>
    <w:rsid w:val="00AA6AB9"/>
    <w:rsid w:val="00AA6D1E"/>
    <w:rsid w:val="00AB1986"/>
    <w:rsid w:val="00AB19FB"/>
    <w:rsid w:val="00AB1C2C"/>
    <w:rsid w:val="00AB2256"/>
    <w:rsid w:val="00AB46E7"/>
    <w:rsid w:val="00AB4D24"/>
    <w:rsid w:val="00AB58EB"/>
    <w:rsid w:val="00AB6223"/>
    <w:rsid w:val="00AB6519"/>
    <w:rsid w:val="00AB77CD"/>
    <w:rsid w:val="00AB782D"/>
    <w:rsid w:val="00AC0A21"/>
    <w:rsid w:val="00AC0B3D"/>
    <w:rsid w:val="00AC0E8B"/>
    <w:rsid w:val="00AC1A7A"/>
    <w:rsid w:val="00AC2134"/>
    <w:rsid w:val="00AC21E3"/>
    <w:rsid w:val="00AC2452"/>
    <w:rsid w:val="00AC294D"/>
    <w:rsid w:val="00AC2A57"/>
    <w:rsid w:val="00AC321C"/>
    <w:rsid w:val="00AC34AA"/>
    <w:rsid w:val="00AC4E5B"/>
    <w:rsid w:val="00AC5C6E"/>
    <w:rsid w:val="00AC5C7D"/>
    <w:rsid w:val="00AC62A6"/>
    <w:rsid w:val="00AC690A"/>
    <w:rsid w:val="00AC760B"/>
    <w:rsid w:val="00AC790B"/>
    <w:rsid w:val="00AD0BBD"/>
    <w:rsid w:val="00AD11DA"/>
    <w:rsid w:val="00AD2877"/>
    <w:rsid w:val="00AD28BD"/>
    <w:rsid w:val="00AD2ECA"/>
    <w:rsid w:val="00AD3F5C"/>
    <w:rsid w:val="00AD444D"/>
    <w:rsid w:val="00AD490C"/>
    <w:rsid w:val="00AD4DE3"/>
    <w:rsid w:val="00AD5404"/>
    <w:rsid w:val="00AD5C63"/>
    <w:rsid w:val="00AD5D67"/>
    <w:rsid w:val="00AD66DC"/>
    <w:rsid w:val="00AD6B11"/>
    <w:rsid w:val="00AD7209"/>
    <w:rsid w:val="00AD7505"/>
    <w:rsid w:val="00AE0726"/>
    <w:rsid w:val="00AE07FA"/>
    <w:rsid w:val="00AE0F21"/>
    <w:rsid w:val="00AE1860"/>
    <w:rsid w:val="00AE1E9E"/>
    <w:rsid w:val="00AE1F8F"/>
    <w:rsid w:val="00AE3FCA"/>
    <w:rsid w:val="00AE423E"/>
    <w:rsid w:val="00AE4CB5"/>
    <w:rsid w:val="00AE6FA4"/>
    <w:rsid w:val="00AE7BED"/>
    <w:rsid w:val="00AF1432"/>
    <w:rsid w:val="00AF2933"/>
    <w:rsid w:val="00AF2C75"/>
    <w:rsid w:val="00AF2E64"/>
    <w:rsid w:val="00AF32FC"/>
    <w:rsid w:val="00AF3DA3"/>
    <w:rsid w:val="00AF4D5A"/>
    <w:rsid w:val="00AF5B5F"/>
    <w:rsid w:val="00AF6298"/>
    <w:rsid w:val="00AF6424"/>
    <w:rsid w:val="00AF6AF0"/>
    <w:rsid w:val="00AF71AF"/>
    <w:rsid w:val="00B013D3"/>
    <w:rsid w:val="00B019FA"/>
    <w:rsid w:val="00B01C4D"/>
    <w:rsid w:val="00B01EBC"/>
    <w:rsid w:val="00B02107"/>
    <w:rsid w:val="00B02AD8"/>
    <w:rsid w:val="00B03FAD"/>
    <w:rsid w:val="00B0425A"/>
    <w:rsid w:val="00B048E7"/>
    <w:rsid w:val="00B04A50"/>
    <w:rsid w:val="00B0527E"/>
    <w:rsid w:val="00B05983"/>
    <w:rsid w:val="00B06035"/>
    <w:rsid w:val="00B06644"/>
    <w:rsid w:val="00B068CF"/>
    <w:rsid w:val="00B0749C"/>
    <w:rsid w:val="00B07607"/>
    <w:rsid w:val="00B07B28"/>
    <w:rsid w:val="00B07E0A"/>
    <w:rsid w:val="00B103AC"/>
    <w:rsid w:val="00B12035"/>
    <w:rsid w:val="00B1309D"/>
    <w:rsid w:val="00B1335A"/>
    <w:rsid w:val="00B1353B"/>
    <w:rsid w:val="00B136FE"/>
    <w:rsid w:val="00B13782"/>
    <w:rsid w:val="00B13B5F"/>
    <w:rsid w:val="00B14308"/>
    <w:rsid w:val="00B14576"/>
    <w:rsid w:val="00B148F7"/>
    <w:rsid w:val="00B15666"/>
    <w:rsid w:val="00B15725"/>
    <w:rsid w:val="00B15CBA"/>
    <w:rsid w:val="00B1611A"/>
    <w:rsid w:val="00B16A5E"/>
    <w:rsid w:val="00B173BB"/>
    <w:rsid w:val="00B176B3"/>
    <w:rsid w:val="00B2077E"/>
    <w:rsid w:val="00B214AC"/>
    <w:rsid w:val="00B221EA"/>
    <w:rsid w:val="00B2245E"/>
    <w:rsid w:val="00B2376E"/>
    <w:rsid w:val="00B243FF"/>
    <w:rsid w:val="00B2479B"/>
    <w:rsid w:val="00B263B6"/>
    <w:rsid w:val="00B27019"/>
    <w:rsid w:val="00B27196"/>
    <w:rsid w:val="00B304B1"/>
    <w:rsid w:val="00B31696"/>
    <w:rsid w:val="00B32082"/>
    <w:rsid w:val="00B320E9"/>
    <w:rsid w:val="00B329B5"/>
    <w:rsid w:val="00B33466"/>
    <w:rsid w:val="00B334EB"/>
    <w:rsid w:val="00B33AB0"/>
    <w:rsid w:val="00B344A0"/>
    <w:rsid w:val="00B347A2"/>
    <w:rsid w:val="00B3560B"/>
    <w:rsid w:val="00B3688A"/>
    <w:rsid w:val="00B36944"/>
    <w:rsid w:val="00B36F65"/>
    <w:rsid w:val="00B37399"/>
    <w:rsid w:val="00B375BD"/>
    <w:rsid w:val="00B4031F"/>
    <w:rsid w:val="00B40810"/>
    <w:rsid w:val="00B4081B"/>
    <w:rsid w:val="00B410B6"/>
    <w:rsid w:val="00B41BA4"/>
    <w:rsid w:val="00B424B7"/>
    <w:rsid w:val="00B42EF8"/>
    <w:rsid w:val="00B439CC"/>
    <w:rsid w:val="00B453A4"/>
    <w:rsid w:val="00B458E7"/>
    <w:rsid w:val="00B45E26"/>
    <w:rsid w:val="00B46515"/>
    <w:rsid w:val="00B4662F"/>
    <w:rsid w:val="00B46773"/>
    <w:rsid w:val="00B46EC8"/>
    <w:rsid w:val="00B47000"/>
    <w:rsid w:val="00B47171"/>
    <w:rsid w:val="00B47B06"/>
    <w:rsid w:val="00B5038B"/>
    <w:rsid w:val="00B50E19"/>
    <w:rsid w:val="00B51BC4"/>
    <w:rsid w:val="00B51CC0"/>
    <w:rsid w:val="00B5208B"/>
    <w:rsid w:val="00B520DE"/>
    <w:rsid w:val="00B52410"/>
    <w:rsid w:val="00B526B1"/>
    <w:rsid w:val="00B528BE"/>
    <w:rsid w:val="00B52D3A"/>
    <w:rsid w:val="00B5329C"/>
    <w:rsid w:val="00B53A93"/>
    <w:rsid w:val="00B53E5B"/>
    <w:rsid w:val="00B540BE"/>
    <w:rsid w:val="00B5435D"/>
    <w:rsid w:val="00B543CA"/>
    <w:rsid w:val="00B5469F"/>
    <w:rsid w:val="00B54CD6"/>
    <w:rsid w:val="00B5517C"/>
    <w:rsid w:val="00B553BF"/>
    <w:rsid w:val="00B55E2D"/>
    <w:rsid w:val="00B56241"/>
    <w:rsid w:val="00B56434"/>
    <w:rsid w:val="00B567DB"/>
    <w:rsid w:val="00B56F29"/>
    <w:rsid w:val="00B5752F"/>
    <w:rsid w:val="00B6065C"/>
    <w:rsid w:val="00B60AA2"/>
    <w:rsid w:val="00B616B2"/>
    <w:rsid w:val="00B62004"/>
    <w:rsid w:val="00B62498"/>
    <w:rsid w:val="00B629A9"/>
    <w:rsid w:val="00B63C32"/>
    <w:rsid w:val="00B63ECE"/>
    <w:rsid w:val="00B63EEC"/>
    <w:rsid w:val="00B6400E"/>
    <w:rsid w:val="00B6477B"/>
    <w:rsid w:val="00B64859"/>
    <w:rsid w:val="00B66BBD"/>
    <w:rsid w:val="00B6718A"/>
    <w:rsid w:val="00B7006B"/>
    <w:rsid w:val="00B704C2"/>
    <w:rsid w:val="00B710F8"/>
    <w:rsid w:val="00B71C8C"/>
    <w:rsid w:val="00B722B7"/>
    <w:rsid w:val="00B72AAA"/>
    <w:rsid w:val="00B73040"/>
    <w:rsid w:val="00B73311"/>
    <w:rsid w:val="00B73853"/>
    <w:rsid w:val="00B741C5"/>
    <w:rsid w:val="00B747D9"/>
    <w:rsid w:val="00B748C4"/>
    <w:rsid w:val="00B74BE7"/>
    <w:rsid w:val="00B751AC"/>
    <w:rsid w:val="00B759FE"/>
    <w:rsid w:val="00B75B4B"/>
    <w:rsid w:val="00B75D9F"/>
    <w:rsid w:val="00B75DC1"/>
    <w:rsid w:val="00B76870"/>
    <w:rsid w:val="00B76C09"/>
    <w:rsid w:val="00B76DE2"/>
    <w:rsid w:val="00B77192"/>
    <w:rsid w:val="00B77637"/>
    <w:rsid w:val="00B77E64"/>
    <w:rsid w:val="00B80155"/>
    <w:rsid w:val="00B80A7E"/>
    <w:rsid w:val="00B818AF"/>
    <w:rsid w:val="00B81D34"/>
    <w:rsid w:val="00B826B4"/>
    <w:rsid w:val="00B8362E"/>
    <w:rsid w:val="00B83A6B"/>
    <w:rsid w:val="00B84BD4"/>
    <w:rsid w:val="00B84E09"/>
    <w:rsid w:val="00B86144"/>
    <w:rsid w:val="00B8651C"/>
    <w:rsid w:val="00B869FE"/>
    <w:rsid w:val="00B90543"/>
    <w:rsid w:val="00B90997"/>
    <w:rsid w:val="00B92592"/>
    <w:rsid w:val="00B925A1"/>
    <w:rsid w:val="00B92C95"/>
    <w:rsid w:val="00B92FE7"/>
    <w:rsid w:val="00B93605"/>
    <w:rsid w:val="00B9368B"/>
    <w:rsid w:val="00B9407D"/>
    <w:rsid w:val="00B9464C"/>
    <w:rsid w:val="00B9480C"/>
    <w:rsid w:val="00B94C45"/>
    <w:rsid w:val="00B9546F"/>
    <w:rsid w:val="00B955DA"/>
    <w:rsid w:val="00B95CA5"/>
    <w:rsid w:val="00B960B7"/>
    <w:rsid w:val="00B97034"/>
    <w:rsid w:val="00B97150"/>
    <w:rsid w:val="00B9721B"/>
    <w:rsid w:val="00BA084B"/>
    <w:rsid w:val="00BA08D3"/>
    <w:rsid w:val="00BA102B"/>
    <w:rsid w:val="00BA1265"/>
    <w:rsid w:val="00BA12BA"/>
    <w:rsid w:val="00BA17A5"/>
    <w:rsid w:val="00BA1F13"/>
    <w:rsid w:val="00BA273D"/>
    <w:rsid w:val="00BA3C75"/>
    <w:rsid w:val="00BA454A"/>
    <w:rsid w:val="00BA4A74"/>
    <w:rsid w:val="00BA4B3E"/>
    <w:rsid w:val="00BA4CEF"/>
    <w:rsid w:val="00BA518A"/>
    <w:rsid w:val="00BA539D"/>
    <w:rsid w:val="00BA5DF9"/>
    <w:rsid w:val="00BA6C95"/>
    <w:rsid w:val="00BA72F6"/>
    <w:rsid w:val="00BA75A6"/>
    <w:rsid w:val="00BB0C3E"/>
    <w:rsid w:val="00BB12DD"/>
    <w:rsid w:val="00BB19E8"/>
    <w:rsid w:val="00BB1C44"/>
    <w:rsid w:val="00BB1DDB"/>
    <w:rsid w:val="00BB2497"/>
    <w:rsid w:val="00BB4346"/>
    <w:rsid w:val="00BB4432"/>
    <w:rsid w:val="00BB4C5A"/>
    <w:rsid w:val="00BB5D9C"/>
    <w:rsid w:val="00BB6113"/>
    <w:rsid w:val="00BC0650"/>
    <w:rsid w:val="00BC0E28"/>
    <w:rsid w:val="00BC21A5"/>
    <w:rsid w:val="00BC2CB4"/>
    <w:rsid w:val="00BC30ED"/>
    <w:rsid w:val="00BC3A13"/>
    <w:rsid w:val="00BC450F"/>
    <w:rsid w:val="00BC455D"/>
    <w:rsid w:val="00BC4EE6"/>
    <w:rsid w:val="00BC5667"/>
    <w:rsid w:val="00BC5F85"/>
    <w:rsid w:val="00BC63E8"/>
    <w:rsid w:val="00BC6425"/>
    <w:rsid w:val="00BC6976"/>
    <w:rsid w:val="00BC6D6B"/>
    <w:rsid w:val="00BC7592"/>
    <w:rsid w:val="00BC784A"/>
    <w:rsid w:val="00BC7BF0"/>
    <w:rsid w:val="00BD00D4"/>
    <w:rsid w:val="00BD1CFD"/>
    <w:rsid w:val="00BD1D76"/>
    <w:rsid w:val="00BD20BC"/>
    <w:rsid w:val="00BD4161"/>
    <w:rsid w:val="00BD5BF1"/>
    <w:rsid w:val="00BD60E2"/>
    <w:rsid w:val="00BD65B4"/>
    <w:rsid w:val="00BE0B84"/>
    <w:rsid w:val="00BE0F48"/>
    <w:rsid w:val="00BE167E"/>
    <w:rsid w:val="00BE19EC"/>
    <w:rsid w:val="00BE23A6"/>
    <w:rsid w:val="00BE252C"/>
    <w:rsid w:val="00BE2887"/>
    <w:rsid w:val="00BE2B2D"/>
    <w:rsid w:val="00BE2B2E"/>
    <w:rsid w:val="00BE3A2E"/>
    <w:rsid w:val="00BE40A9"/>
    <w:rsid w:val="00BE471F"/>
    <w:rsid w:val="00BE4ED2"/>
    <w:rsid w:val="00BE547E"/>
    <w:rsid w:val="00BE5522"/>
    <w:rsid w:val="00BE6AE2"/>
    <w:rsid w:val="00BE6BF9"/>
    <w:rsid w:val="00BE6C29"/>
    <w:rsid w:val="00BE706F"/>
    <w:rsid w:val="00BE739E"/>
    <w:rsid w:val="00BE7D99"/>
    <w:rsid w:val="00BE7F1C"/>
    <w:rsid w:val="00BE7FB6"/>
    <w:rsid w:val="00BF027B"/>
    <w:rsid w:val="00BF077C"/>
    <w:rsid w:val="00BF0CB3"/>
    <w:rsid w:val="00BF0CDA"/>
    <w:rsid w:val="00BF1B3A"/>
    <w:rsid w:val="00BF2777"/>
    <w:rsid w:val="00BF2AB2"/>
    <w:rsid w:val="00BF2B82"/>
    <w:rsid w:val="00BF3706"/>
    <w:rsid w:val="00BF3A02"/>
    <w:rsid w:val="00BF3C48"/>
    <w:rsid w:val="00BF4CA3"/>
    <w:rsid w:val="00BF564A"/>
    <w:rsid w:val="00BF594E"/>
    <w:rsid w:val="00BF69F8"/>
    <w:rsid w:val="00BF6B58"/>
    <w:rsid w:val="00BF7541"/>
    <w:rsid w:val="00C00F74"/>
    <w:rsid w:val="00C010A4"/>
    <w:rsid w:val="00C01CA2"/>
    <w:rsid w:val="00C025E3"/>
    <w:rsid w:val="00C02FD5"/>
    <w:rsid w:val="00C03FD5"/>
    <w:rsid w:val="00C0444E"/>
    <w:rsid w:val="00C044FA"/>
    <w:rsid w:val="00C0489E"/>
    <w:rsid w:val="00C0591B"/>
    <w:rsid w:val="00C05AA7"/>
    <w:rsid w:val="00C05CE4"/>
    <w:rsid w:val="00C05DD5"/>
    <w:rsid w:val="00C06346"/>
    <w:rsid w:val="00C101EF"/>
    <w:rsid w:val="00C10710"/>
    <w:rsid w:val="00C1128A"/>
    <w:rsid w:val="00C11436"/>
    <w:rsid w:val="00C1144C"/>
    <w:rsid w:val="00C117CF"/>
    <w:rsid w:val="00C120FB"/>
    <w:rsid w:val="00C1224A"/>
    <w:rsid w:val="00C12C80"/>
    <w:rsid w:val="00C13373"/>
    <w:rsid w:val="00C134F8"/>
    <w:rsid w:val="00C14E90"/>
    <w:rsid w:val="00C15F06"/>
    <w:rsid w:val="00C16F96"/>
    <w:rsid w:val="00C200A8"/>
    <w:rsid w:val="00C2028F"/>
    <w:rsid w:val="00C20574"/>
    <w:rsid w:val="00C2059F"/>
    <w:rsid w:val="00C21667"/>
    <w:rsid w:val="00C2250B"/>
    <w:rsid w:val="00C22F29"/>
    <w:rsid w:val="00C23270"/>
    <w:rsid w:val="00C232BF"/>
    <w:rsid w:val="00C23A6A"/>
    <w:rsid w:val="00C24CD0"/>
    <w:rsid w:val="00C2509A"/>
    <w:rsid w:val="00C26036"/>
    <w:rsid w:val="00C26372"/>
    <w:rsid w:val="00C27613"/>
    <w:rsid w:val="00C279EC"/>
    <w:rsid w:val="00C27A91"/>
    <w:rsid w:val="00C31549"/>
    <w:rsid w:val="00C31F1F"/>
    <w:rsid w:val="00C3288C"/>
    <w:rsid w:val="00C32F75"/>
    <w:rsid w:val="00C32FBE"/>
    <w:rsid w:val="00C342B6"/>
    <w:rsid w:val="00C34642"/>
    <w:rsid w:val="00C348B4"/>
    <w:rsid w:val="00C35BC1"/>
    <w:rsid w:val="00C35F6E"/>
    <w:rsid w:val="00C361CB"/>
    <w:rsid w:val="00C36EA4"/>
    <w:rsid w:val="00C37745"/>
    <w:rsid w:val="00C40814"/>
    <w:rsid w:val="00C40843"/>
    <w:rsid w:val="00C40FAA"/>
    <w:rsid w:val="00C41A82"/>
    <w:rsid w:val="00C4238F"/>
    <w:rsid w:val="00C427D0"/>
    <w:rsid w:val="00C42911"/>
    <w:rsid w:val="00C42AB5"/>
    <w:rsid w:val="00C43010"/>
    <w:rsid w:val="00C430F4"/>
    <w:rsid w:val="00C44812"/>
    <w:rsid w:val="00C44DA5"/>
    <w:rsid w:val="00C45C13"/>
    <w:rsid w:val="00C467B2"/>
    <w:rsid w:val="00C46D45"/>
    <w:rsid w:val="00C4778F"/>
    <w:rsid w:val="00C50025"/>
    <w:rsid w:val="00C500F6"/>
    <w:rsid w:val="00C514E5"/>
    <w:rsid w:val="00C527D5"/>
    <w:rsid w:val="00C53B3D"/>
    <w:rsid w:val="00C543D7"/>
    <w:rsid w:val="00C54836"/>
    <w:rsid w:val="00C559AB"/>
    <w:rsid w:val="00C55B9E"/>
    <w:rsid w:val="00C55F7D"/>
    <w:rsid w:val="00C56386"/>
    <w:rsid w:val="00C564BD"/>
    <w:rsid w:val="00C57023"/>
    <w:rsid w:val="00C572AE"/>
    <w:rsid w:val="00C5749D"/>
    <w:rsid w:val="00C57511"/>
    <w:rsid w:val="00C57799"/>
    <w:rsid w:val="00C60F75"/>
    <w:rsid w:val="00C6157D"/>
    <w:rsid w:val="00C61A7B"/>
    <w:rsid w:val="00C621E0"/>
    <w:rsid w:val="00C625C9"/>
    <w:rsid w:val="00C625DB"/>
    <w:rsid w:val="00C62D7E"/>
    <w:rsid w:val="00C64A07"/>
    <w:rsid w:val="00C64AE1"/>
    <w:rsid w:val="00C65049"/>
    <w:rsid w:val="00C65562"/>
    <w:rsid w:val="00C656A4"/>
    <w:rsid w:val="00C656F0"/>
    <w:rsid w:val="00C659DB"/>
    <w:rsid w:val="00C660B4"/>
    <w:rsid w:val="00C66B55"/>
    <w:rsid w:val="00C66BDA"/>
    <w:rsid w:val="00C7079D"/>
    <w:rsid w:val="00C717EA"/>
    <w:rsid w:val="00C71E95"/>
    <w:rsid w:val="00C726E7"/>
    <w:rsid w:val="00C728D1"/>
    <w:rsid w:val="00C72D30"/>
    <w:rsid w:val="00C72D63"/>
    <w:rsid w:val="00C738ED"/>
    <w:rsid w:val="00C749AC"/>
    <w:rsid w:val="00C74E4E"/>
    <w:rsid w:val="00C74FE2"/>
    <w:rsid w:val="00C76134"/>
    <w:rsid w:val="00C76CBB"/>
    <w:rsid w:val="00C76F45"/>
    <w:rsid w:val="00C76F64"/>
    <w:rsid w:val="00C77DC7"/>
    <w:rsid w:val="00C812F5"/>
    <w:rsid w:val="00C81E4E"/>
    <w:rsid w:val="00C81E6E"/>
    <w:rsid w:val="00C82808"/>
    <w:rsid w:val="00C828C7"/>
    <w:rsid w:val="00C831D8"/>
    <w:rsid w:val="00C83519"/>
    <w:rsid w:val="00C837DA"/>
    <w:rsid w:val="00C83C02"/>
    <w:rsid w:val="00C84CB3"/>
    <w:rsid w:val="00C84D0C"/>
    <w:rsid w:val="00C854E7"/>
    <w:rsid w:val="00C85AB3"/>
    <w:rsid w:val="00C85E94"/>
    <w:rsid w:val="00C860A0"/>
    <w:rsid w:val="00C860ED"/>
    <w:rsid w:val="00C86379"/>
    <w:rsid w:val="00C8716A"/>
    <w:rsid w:val="00C87723"/>
    <w:rsid w:val="00C879A3"/>
    <w:rsid w:val="00C87E7A"/>
    <w:rsid w:val="00C87F6F"/>
    <w:rsid w:val="00C90DA5"/>
    <w:rsid w:val="00C90E6F"/>
    <w:rsid w:val="00C9242E"/>
    <w:rsid w:val="00C92475"/>
    <w:rsid w:val="00C93B45"/>
    <w:rsid w:val="00C94197"/>
    <w:rsid w:val="00C95705"/>
    <w:rsid w:val="00C958BC"/>
    <w:rsid w:val="00C95A75"/>
    <w:rsid w:val="00C977C6"/>
    <w:rsid w:val="00C97AF7"/>
    <w:rsid w:val="00CA1A51"/>
    <w:rsid w:val="00CA1EF5"/>
    <w:rsid w:val="00CA2171"/>
    <w:rsid w:val="00CA240A"/>
    <w:rsid w:val="00CA3D78"/>
    <w:rsid w:val="00CA3ECC"/>
    <w:rsid w:val="00CA43F1"/>
    <w:rsid w:val="00CA4973"/>
    <w:rsid w:val="00CA4B91"/>
    <w:rsid w:val="00CA5030"/>
    <w:rsid w:val="00CA5420"/>
    <w:rsid w:val="00CA5D05"/>
    <w:rsid w:val="00CA654B"/>
    <w:rsid w:val="00CA6621"/>
    <w:rsid w:val="00CA6DB3"/>
    <w:rsid w:val="00CA6F5B"/>
    <w:rsid w:val="00CA72E0"/>
    <w:rsid w:val="00CA78B9"/>
    <w:rsid w:val="00CA78E7"/>
    <w:rsid w:val="00CB001F"/>
    <w:rsid w:val="00CB11F6"/>
    <w:rsid w:val="00CB18BC"/>
    <w:rsid w:val="00CB1A80"/>
    <w:rsid w:val="00CB1DF8"/>
    <w:rsid w:val="00CB1EB6"/>
    <w:rsid w:val="00CB20F1"/>
    <w:rsid w:val="00CB224A"/>
    <w:rsid w:val="00CB2776"/>
    <w:rsid w:val="00CB2A60"/>
    <w:rsid w:val="00CB2E4D"/>
    <w:rsid w:val="00CB34CF"/>
    <w:rsid w:val="00CB3CEC"/>
    <w:rsid w:val="00CB4813"/>
    <w:rsid w:val="00CB5676"/>
    <w:rsid w:val="00CB57C7"/>
    <w:rsid w:val="00CB65B7"/>
    <w:rsid w:val="00CB67EF"/>
    <w:rsid w:val="00CB6825"/>
    <w:rsid w:val="00CB7533"/>
    <w:rsid w:val="00CC0860"/>
    <w:rsid w:val="00CC0B11"/>
    <w:rsid w:val="00CC13B1"/>
    <w:rsid w:val="00CC1820"/>
    <w:rsid w:val="00CC1DA3"/>
    <w:rsid w:val="00CC1DEE"/>
    <w:rsid w:val="00CC1FED"/>
    <w:rsid w:val="00CC2DD1"/>
    <w:rsid w:val="00CC3310"/>
    <w:rsid w:val="00CC34E5"/>
    <w:rsid w:val="00CC355F"/>
    <w:rsid w:val="00CC37A9"/>
    <w:rsid w:val="00CC4393"/>
    <w:rsid w:val="00CC4896"/>
    <w:rsid w:val="00CC4C22"/>
    <w:rsid w:val="00CC50DF"/>
    <w:rsid w:val="00CC598A"/>
    <w:rsid w:val="00CC5C51"/>
    <w:rsid w:val="00CC6971"/>
    <w:rsid w:val="00CC6E65"/>
    <w:rsid w:val="00CC7493"/>
    <w:rsid w:val="00CC7606"/>
    <w:rsid w:val="00CC7814"/>
    <w:rsid w:val="00CD02CF"/>
    <w:rsid w:val="00CD033F"/>
    <w:rsid w:val="00CD0792"/>
    <w:rsid w:val="00CD0939"/>
    <w:rsid w:val="00CD093C"/>
    <w:rsid w:val="00CD0F5F"/>
    <w:rsid w:val="00CD10CA"/>
    <w:rsid w:val="00CD1885"/>
    <w:rsid w:val="00CD1985"/>
    <w:rsid w:val="00CD1AEA"/>
    <w:rsid w:val="00CD1B16"/>
    <w:rsid w:val="00CD24B5"/>
    <w:rsid w:val="00CD275D"/>
    <w:rsid w:val="00CD2A96"/>
    <w:rsid w:val="00CD2E46"/>
    <w:rsid w:val="00CD33B6"/>
    <w:rsid w:val="00CD3B6F"/>
    <w:rsid w:val="00CD3C11"/>
    <w:rsid w:val="00CD40B3"/>
    <w:rsid w:val="00CD40EB"/>
    <w:rsid w:val="00CD44BE"/>
    <w:rsid w:val="00CD4539"/>
    <w:rsid w:val="00CD4B0B"/>
    <w:rsid w:val="00CD4C28"/>
    <w:rsid w:val="00CD4D8A"/>
    <w:rsid w:val="00CD55B5"/>
    <w:rsid w:val="00CD5E86"/>
    <w:rsid w:val="00CD6052"/>
    <w:rsid w:val="00CD6848"/>
    <w:rsid w:val="00CD7108"/>
    <w:rsid w:val="00CD717C"/>
    <w:rsid w:val="00CE00E9"/>
    <w:rsid w:val="00CE0293"/>
    <w:rsid w:val="00CE07C7"/>
    <w:rsid w:val="00CE1C3E"/>
    <w:rsid w:val="00CE1F51"/>
    <w:rsid w:val="00CE22F0"/>
    <w:rsid w:val="00CE251E"/>
    <w:rsid w:val="00CE26DC"/>
    <w:rsid w:val="00CE27A0"/>
    <w:rsid w:val="00CE28A5"/>
    <w:rsid w:val="00CE2B31"/>
    <w:rsid w:val="00CE307A"/>
    <w:rsid w:val="00CE33FA"/>
    <w:rsid w:val="00CE3AE0"/>
    <w:rsid w:val="00CE4365"/>
    <w:rsid w:val="00CE4C40"/>
    <w:rsid w:val="00CE50FD"/>
    <w:rsid w:val="00CE5FC6"/>
    <w:rsid w:val="00CE6101"/>
    <w:rsid w:val="00CE6D7C"/>
    <w:rsid w:val="00CE6FB1"/>
    <w:rsid w:val="00CF0629"/>
    <w:rsid w:val="00CF1C82"/>
    <w:rsid w:val="00CF2311"/>
    <w:rsid w:val="00CF332C"/>
    <w:rsid w:val="00CF33A2"/>
    <w:rsid w:val="00CF3489"/>
    <w:rsid w:val="00CF3843"/>
    <w:rsid w:val="00CF3D57"/>
    <w:rsid w:val="00CF43DF"/>
    <w:rsid w:val="00CF4798"/>
    <w:rsid w:val="00CF4C0D"/>
    <w:rsid w:val="00CF4CF4"/>
    <w:rsid w:val="00CF4F68"/>
    <w:rsid w:val="00CF4F8F"/>
    <w:rsid w:val="00CF54EC"/>
    <w:rsid w:val="00CF5F0C"/>
    <w:rsid w:val="00CF6619"/>
    <w:rsid w:val="00CF71CA"/>
    <w:rsid w:val="00D004F1"/>
    <w:rsid w:val="00D00FC5"/>
    <w:rsid w:val="00D0166D"/>
    <w:rsid w:val="00D02041"/>
    <w:rsid w:val="00D022EC"/>
    <w:rsid w:val="00D03054"/>
    <w:rsid w:val="00D037D1"/>
    <w:rsid w:val="00D03B88"/>
    <w:rsid w:val="00D03BE9"/>
    <w:rsid w:val="00D04084"/>
    <w:rsid w:val="00D04277"/>
    <w:rsid w:val="00D0468A"/>
    <w:rsid w:val="00D04861"/>
    <w:rsid w:val="00D04D1D"/>
    <w:rsid w:val="00D054B6"/>
    <w:rsid w:val="00D05B08"/>
    <w:rsid w:val="00D05D39"/>
    <w:rsid w:val="00D06D67"/>
    <w:rsid w:val="00D0706C"/>
    <w:rsid w:val="00D076CD"/>
    <w:rsid w:val="00D076D1"/>
    <w:rsid w:val="00D07859"/>
    <w:rsid w:val="00D07A1B"/>
    <w:rsid w:val="00D1019A"/>
    <w:rsid w:val="00D1089B"/>
    <w:rsid w:val="00D10D42"/>
    <w:rsid w:val="00D120F5"/>
    <w:rsid w:val="00D1240F"/>
    <w:rsid w:val="00D127D5"/>
    <w:rsid w:val="00D133B9"/>
    <w:rsid w:val="00D13622"/>
    <w:rsid w:val="00D13BEF"/>
    <w:rsid w:val="00D140F0"/>
    <w:rsid w:val="00D140F7"/>
    <w:rsid w:val="00D14766"/>
    <w:rsid w:val="00D14F53"/>
    <w:rsid w:val="00D15018"/>
    <w:rsid w:val="00D157E9"/>
    <w:rsid w:val="00D15BD2"/>
    <w:rsid w:val="00D15D03"/>
    <w:rsid w:val="00D16005"/>
    <w:rsid w:val="00D165A3"/>
    <w:rsid w:val="00D168C4"/>
    <w:rsid w:val="00D16903"/>
    <w:rsid w:val="00D16CAF"/>
    <w:rsid w:val="00D16F80"/>
    <w:rsid w:val="00D17213"/>
    <w:rsid w:val="00D17557"/>
    <w:rsid w:val="00D17701"/>
    <w:rsid w:val="00D1793D"/>
    <w:rsid w:val="00D200A9"/>
    <w:rsid w:val="00D200EB"/>
    <w:rsid w:val="00D208BF"/>
    <w:rsid w:val="00D2098A"/>
    <w:rsid w:val="00D21160"/>
    <w:rsid w:val="00D21EDD"/>
    <w:rsid w:val="00D22719"/>
    <w:rsid w:val="00D22E9B"/>
    <w:rsid w:val="00D22FE4"/>
    <w:rsid w:val="00D23129"/>
    <w:rsid w:val="00D23507"/>
    <w:rsid w:val="00D24992"/>
    <w:rsid w:val="00D24F17"/>
    <w:rsid w:val="00D25180"/>
    <w:rsid w:val="00D258D2"/>
    <w:rsid w:val="00D25DBE"/>
    <w:rsid w:val="00D265FF"/>
    <w:rsid w:val="00D267D3"/>
    <w:rsid w:val="00D26C5D"/>
    <w:rsid w:val="00D26C81"/>
    <w:rsid w:val="00D26D7F"/>
    <w:rsid w:val="00D27F6C"/>
    <w:rsid w:val="00D30430"/>
    <w:rsid w:val="00D30514"/>
    <w:rsid w:val="00D30D86"/>
    <w:rsid w:val="00D30EC3"/>
    <w:rsid w:val="00D31AF4"/>
    <w:rsid w:val="00D31BE6"/>
    <w:rsid w:val="00D326A4"/>
    <w:rsid w:val="00D32B93"/>
    <w:rsid w:val="00D32DF8"/>
    <w:rsid w:val="00D32EE0"/>
    <w:rsid w:val="00D33A71"/>
    <w:rsid w:val="00D33B14"/>
    <w:rsid w:val="00D33E42"/>
    <w:rsid w:val="00D3489F"/>
    <w:rsid w:val="00D352F8"/>
    <w:rsid w:val="00D35733"/>
    <w:rsid w:val="00D35981"/>
    <w:rsid w:val="00D35C9B"/>
    <w:rsid w:val="00D35DB8"/>
    <w:rsid w:val="00D36450"/>
    <w:rsid w:val="00D37C6D"/>
    <w:rsid w:val="00D37DC6"/>
    <w:rsid w:val="00D37E6C"/>
    <w:rsid w:val="00D40292"/>
    <w:rsid w:val="00D409C0"/>
    <w:rsid w:val="00D41AB3"/>
    <w:rsid w:val="00D424B2"/>
    <w:rsid w:val="00D43A87"/>
    <w:rsid w:val="00D448CB"/>
    <w:rsid w:val="00D44FF6"/>
    <w:rsid w:val="00D4516D"/>
    <w:rsid w:val="00D46773"/>
    <w:rsid w:val="00D46B43"/>
    <w:rsid w:val="00D471DD"/>
    <w:rsid w:val="00D476A0"/>
    <w:rsid w:val="00D47A18"/>
    <w:rsid w:val="00D5041B"/>
    <w:rsid w:val="00D508E6"/>
    <w:rsid w:val="00D50C37"/>
    <w:rsid w:val="00D50EB4"/>
    <w:rsid w:val="00D51030"/>
    <w:rsid w:val="00D51321"/>
    <w:rsid w:val="00D51493"/>
    <w:rsid w:val="00D514E5"/>
    <w:rsid w:val="00D517A1"/>
    <w:rsid w:val="00D520B6"/>
    <w:rsid w:val="00D52309"/>
    <w:rsid w:val="00D52556"/>
    <w:rsid w:val="00D5388B"/>
    <w:rsid w:val="00D53ACF"/>
    <w:rsid w:val="00D54E72"/>
    <w:rsid w:val="00D551A9"/>
    <w:rsid w:val="00D55563"/>
    <w:rsid w:val="00D559CE"/>
    <w:rsid w:val="00D55B45"/>
    <w:rsid w:val="00D55EE1"/>
    <w:rsid w:val="00D56903"/>
    <w:rsid w:val="00D56D11"/>
    <w:rsid w:val="00D57B62"/>
    <w:rsid w:val="00D6042D"/>
    <w:rsid w:val="00D60CF9"/>
    <w:rsid w:val="00D611EC"/>
    <w:rsid w:val="00D6178F"/>
    <w:rsid w:val="00D61B22"/>
    <w:rsid w:val="00D61EA4"/>
    <w:rsid w:val="00D628A4"/>
    <w:rsid w:val="00D62AC6"/>
    <w:rsid w:val="00D63330"/>
    <w:rsid w:val="00D63786"/>
    <w:rsid w:val="00D63901"/>
    <w:rsid w:val="00D639E1"/>
    <w:rsid w:val="00D6458B"/>
    <w:rsid w:val="00D64642"/>
    <w:rsid w:val="00D66294"/>
    <w:rsid w:val="00D66466"/>
    <w:rsid w:val="00D66653"/>
    <w:rsid w:val="00D66F44"/>
    <w:rsid w:val="00D67120"/>
    <w:rsid w:val="00D702E7"/>
    <w:rsid w:val="00D704CE"/>
    <w:rsid w:val="00D7070F"/>
    <w:rsid w:val="00D7071E"/>
    <w:rsid w:val="00D70E66"/>
    <w:rsid w:val="00D71590"/>
    <w:rsid w:val="00D72217"/>
    <w:rsid w:val="00D72C83"/>
    <w:rsid w:val="00D73CB0"/>
    <w:rsid w:val="00D74BB7"/>
    <w:rsid w:val="00D74D99"/>
    <w:rsid w:val="00D74F6C"/>
    <w:rsid w:val="00D75202"/>
    <w:rsid w:val="00D75BD2"/>
    <w:rsid w:val="00D76391"/>
    <w:rsid w:val="00D76D60"/>
    <w:rsid w:val="00D76E19"/>
    <w:rsid w:val="00D77327"/>
    <w:rsid w:val="00D80877"/>
    <w:rsid w:val="00D808F8"/>
    <w:rsid w:val="00D8299A"/>
    <w:rsid w:val="00D83508"/>
    <w:rsid w:val="00D83A94"/>
    <w:rsid w:val="00D849BD"/>
    <w:rsid w:val="00D84AF4"/>
    <w:rsid w:val="00D857D9"/>
    <w:rsid w:val="00D859FF"/>
    <w:rsid w:val="00D85B91"/>
    <w:rsid w:val="00D85BC2"/>
    <w:rsid w:val="00D85E6A"/>
    <w:rsid w:val="00D86D0E"/>
    <w:rsid w:val="00D86F46"/>
    <w:rsid w:val="00D8763D"/>
    <w:rsid w:val="00D87C42"/>
    <w:rsid w:val="00D87DF9"/>
    <w:rsid w:val="00D9075E"/>
    <w:rsid w:val="00D91762"/>
    <w:rsid w:val="00D92116"/>
    <w:rsid w:val="00D92189"/>
    <w:rsid w:val="00D92F15"/>
    <w:rsid w:val="00D93333"/>
    <w:rsid w:val="00D94033"/>
    <w:rsid w:val="00D94790"/>
    <w:rsid w:val="00D977C7"/>
    <w:rsid w:val="00DA006E"/>
    <w:rsid w:val="00DA1276"/>
    <w:rsid w:val="00DA2081"/>
    <w:rsid w:val="00DA21F5"/>
    <w:rsid w:val="00DA2547"/>
    <w:rsid w:val="00DA30BE"/>
    <w:rsid w:val="00DA3690"/>
    <w:rsid w:val="00DA4F63"/>
    <w:rsid w:val="00DA55F0"/>
    <w:rsid w:val="00DA61C1"/>
    <w:rsid w:val="00DA7BB0"/>
    <w:rsid w:val="00DA7BF3"/>
    <w:rsid w:val="00DB02E0"/>
    <w:rsid w:val="00DB0EAA"/>
    <w:rsid w:val="00DB10E0"/>
    <w:rsid w:val="00DB1E03"/>
    <w:rsid w:val="00DB21F1"/>
    <w:rsid w:val="00DB2BFD"/>
    <w:rsid w:val="00DB3974"/>
    <w:rsid w:val="00DB3B30"/>
    <w:rsid w:val="00DB415A"/>
    <w:rsid w:val="00DB4B1E"/>
    <w:rsid w:val="00DB5FB4"/>
    <w:rsid w:val="00DB60FB"/>
    <w:rsid w:val="00DB6DC1"/>
    <w:rsid w:val="00DB6FB7"/>
    <w:rsid w:val="00DB7456"/>
    <w:rsid w:val="00DB7467"/>
    <w:rsid w:val="00DC18BD"/>
    <w:rsid w:val="00DC1EAD"/>
    <w:rsid w:val="00DC1EC7"/>
    <w:rsid w:val="00DC2916"/>
    <w:rsid w:val="00DC2937"/>
    <w:rsid w:val="00DC29D8"/>
    <w:rsid w:val="00DC2ED8"/>
    <w:rsid w:val="00DC35DB"/>
    <w:rsid w:val="00DC3E1D"/>
    <w:rsid w:val="00DC4530"/>
    <w:rsid w:val="00DC4B0E"/>
    <w:rsid w:val="00DC688F"/>
    <w:rsid w:val="00DC6CF7"/>
    <w:rsid w:val="00DC7158"/>
    <w:rsid w:val="00DC7870"/>
    <w:rsid w:val="00DC7EAB"/>
    <w:rsid w:val="00DD00FA"/>
    <w:rsid w:val="00DD01A4"/>
    <w:rsid w:val="00DD07F8"/>
    <w:rsid w:val="00DD1073"/>
    <w:rsid w:val="00DD2719"/>
    <w:rsid w:val="00DD3852"/>
    <w:rsid w:val="00DD38FC"/>
    <w:rsid w:val="00DD3B57"/>
    <w:rsid w:val="00DD490E"/>
    <w:rsid w:val="00DD6147"/>
    <w:rsid w:val="00DD63B7"/>
    <w:rsid w:val="00DD67FA"/>
    <w:rsid w:val="00DD7F24"/>
    <w:rsid w:val="00DE017A"/>
    <w:rsid w:val="00DE0394"/>
    <w:rsid w:val="00DE0530"/>
    <w:rsid w:val="00DE1B37"/>
    <w:rsid w:val="00DE2310"/>
    <w:rsid w:val="00DE2991"/>
    <w:rsid w:val="00DE2E00"/>
    <w:rsid w:val="00DE345B"/>
    <w:rsid w:val="00DE35E4"/>
    <w:rsid w:val="00DE450D"/>
    <w:rsid w:val="00DE459F"/>
    <w:rsid w:val="00DE4B31"/>
    <w:rsid w:val="00DE4C08"/>
    <w:rsid w:val="00DE5D1B"/>
    <w:rsid w:val="00DE60FB"/>
    <w:rsid w:val="00DE7022"/>
    <w:rsid w:val="00DF1BA1"/>
    <w:rsid w:val="00DF1DD7"/>
    <w:rsid w:val="00DF21C9"/>
    <w:rsid w:val="00DF252A"/>
    <w:rsid w:val="00DF2643"/>
    <w:rsid w:val="00DF28E6"/>
    <w:rsid w:val="00DF2A96"/>
    <w:rsid w:val="00DF358E"/>
    <w:rsid w:val="00DF395C"/>
    <w:rsid w:val="00DF4499"/>
    <w:rsid w:val="00DF4A6E"/>
    <w:rsid w:val="00DF4C9D"/>
    <w:rsid w:val="00DF60C3"/>
    <w:rsid w:val="00DF7383"/>
    <w:rsid w:val="00E009C0"/>
    <w:rsid w:val="00E02B08"/>
    <w:rsid w:val="00E03931"/>
    <w:rsid w:val="00E03957"/>
    <w:rsid w:val="00E044D0"/>
    <w:rsid w:val="00E051B8"/>
    <w:rsid w:val="00E05B65"/>
    <w:rsid w:val="00E05DFE"/>
    <w:rsid w:val="00E06A3C"/>
    <w:rsid w:val="00E07795"/>
    <w:rsid w:val="00E07979"/>
    <w:rsid w:val="00E07D8B"/>
    <w:rsid w:val="00E10B8B"/>
    <w:rsid w:val="00E10FF2"/>
    <w:rsid w:val="00E13200"/>
    <w:rsid w:val="00E1340B"/>
    <w:rsid w:val="00E137BB"/>
    <w:rsid w:val="00E157F3"/>
    <w:rsid w:val="00E15A81"/>
    <w:rsid w:val="00E15AAF"/>
    <w:rsid w:val="00E15E04"/>
    <w:rsid w:val="00E16249"/>
    <w:rsid w:val="00E16E88"/>
    <w:rsid w:val="00E22511"/>
    <w:rsid w:val="00E22798"/>
    <w:rsid w:val="00E22971"/>
    <w:rsid w:val="00E23DAB"/>
    <w:rsid w:val="00E24147"/>
    <w:rsid w:val="00E243B5"/>
    <w:rsid w:val="00E2460A"/>
    <w:rsid w:val="00E2462E"/>
    <w:rsid w:val="00E2512D"/>
    <w:rsid w:val="00E25AEC"/>
    <w:rsid w:val="00E2635C"/>
    <w:rsid w:val="00E265F8"/>
    <w:rsid w:val="00E267A8"/>
    <w:rsid w:val="00E26B60"/>
    <w:rsid w:val="00E26EB4"/>
    <w:rsid w:val="00E30311"/>
    <w:rsid w:val="00E30779"/>
    <w:rsid w:val="00E3084D"/>
    <w:rsid w:val="00E3085C"/>
    <w:rsid w:val="00E30D10"/>
    <w:rsid w:val="00E30D69"/>
    <w:rsid w:val="00E31473"/>
    <w:rsid w:val="00E31C68"/>
    <w:rsid w:val="00E31C9A"/>
    <w:rsid w:val="00E32ECC"/>
    <w:rsid w:val="00E32F34"/>
    <w:rsid w:val="00E33386"/>
    <w:rsid w:val="00E33995"/>
    <w:rsid w:val="00E33E27"/>
    <w:rsid w:val="00E34233"/>
    <w:rsid w:val="00E342EE"/>
    <w:rsid w:val="00E358D4"/>
    <w:rsid w:val="00E35987"/>
    <w:rsid w:val="00E36DFE"/>
    <w:rsid w:val="00E3738D"/>
    <w:rsid w:val="00E37682"/>
    <w:rsid w:val="00E37914"/>
    <w:rsid w:val="00E40BFF"/>
    <w:rsid w:val="00E40C55"/>
    <w:rsid w:val="00E41904"/>
    <w:rsid w:val="00E41D9F"/>
    <w:rsid w:val="00E43D0A"/>
    <w:rsid w:val="00E43F2F"/>
    <w:rsid w:val="00E449C5"/>
    <w:rsid w:val="00E455B1"/>
    <w:rsid w:val="00E45718"/>
    <w:rsid w:val="00E4596E"/>
    <w:rsid w:val="00E459EC"/>
    <w:rsid w:val="00E50ECF"/>
    <w:rsid w:val="00E51227"/>
    <w:rsid w:val="00E51350"/>
    <w:rsid w:val="00E51CA1"/>
    <w:rsid w:val="00E52719"/>
    <w:rsid w:val="00E52DB8"/>
    <w:rsid w:val="00E5320E"/>
    <w:rsid w:val="00E543B1"/>
    <w:rsid w:val="00E5474D"/>
    <w:rsid w:val="00E551DE"/>
    <w:rsid w:val="00E5547C"/>
    <w:rsid w:val="00E5607A"/>
    <w:rsid w:val="00E563F3"/>
    <w:rsid w:val="00E566B5"/>
    <w:rsid w:val="00E56834"/>
    <w:rsid w:val="00E572C1"/>
    <w:rsid w:val="00E60B62"/>
    <w:rsid w:val="00E613C1"/>
    <w:rsid w:val="00E62140"/>
    <w:rsid w:val="00E628BE"/>
    <w:rsid w:val="00E6329C"/>
    <w:rsid w:val="00E63860"/>
    <w:rsid w:val="00E638BA"/>
    <w:rsid w:val="00E642A6"/>
    <w:rsid w:val="00E64B82"/>
    <w:rsid w:val="00E65773"/>
    <w:rsid w:val="00E65967"/>
    <w:rsid w:val="00E660AC"/>
    <w:rsid w:val="00E66AE1"/>
    <w:rsid w:val="00E70460"/>
    <w:rsid w:val="00E70488"/>
    <w:rsid w:val="00E70654"/>
    <w:rsid w:val="00E70E4C"/>
    <w:rsid w:val="00E71B35"/>
    <w:rsid w:val="00E71ECE"/>
    <w:rsid w:val="00E720E1"/>
    <w:rsid w:val="00E7242F"/>
    <w:rsid w:val="00E74481"/>
    <w:rsid w:val="00E748C7"/>
    <w:rsid w:val="00E74DFB"/>
    <w:rsid w:val="00E757AA"/>
    <w:rsid w:val="00E75D3C"/>
    <w:rsid w:val="00E76085"/>
    <w:rsid w:val="00E765AC"/>
    <w:rsid w:val="00E766F7"/>
    <w:rsid w:val="00E777E3"/>
    <w:rsid w:val="00E8045D"/>
    <w:rsid w:val="00E80580"/>
    <w:rsid w:val="00E80753"/>
    <w:rsid w:val="00E80B28"/>
    <w:rsid w:val="00E80DCF"/>
    <w:rsid w:val="00E80ED9"/>
    <w:rsid w:val="00E81816"/>
    <w:rsid w:val="00E82467"/>
    <w:rsid w:val="00E828E6"/>
    <w:rsid w:val="00E8349F"/>
    <w:rsid w:val="00E837F8"/>
    <w:rsid w:val="00E85D73"/>
    <w:rsid w:val="00E8672F"/>
    <w:rsid w:val="00E871DE"/>
    <w:rsid w:val="00E87B19"/>
    <w:rsid w:val="00E87CC3"/>
    <w:rsid w:val="00E87DD8"/>
    <w:rsid w:val="00E90CA7"/>
    <w:rsid w:val="00E90E3E"/>
    <w:rsid w:val="00E91224"/>
    <w:rsid w:val="00E914E6"/>
    <w:rsid w:val="00E92CAD"/>
    <w:rsid w:val="00E93121"/>
    <w:rsid w:val="00E93328"/>
    <w:rsid w:val="00E940BE"/>
    <w:rsid w:val="00E94FFE"/>
    <w:rsid w:val="00E964BF"/>
    <w:rsid w:val="00E969CB"/>
    <w:rsid w:val="00E970C0"/>
    <w:rsid w:val="00E973C1"/>
    <w:rsid w:val="00E973E1"/>
    <w:rsid w:val="00E97B45"/>
    <w:rsid w:val="00EA02AB"/>
    <w:rsid w:val="00EA1FDA"/>
    <w:rsid w:val="00EA2079"/>
    <w:rsid w:val="00EA22AC"/>
    <w:rsid w:val="00EA24C7"/>
    <w:rsid w:val="00EA2CC8"/>
    <w:rsid w:val="00EA31B4"/>
    <w:rsid w:val="00EA358A"/>
    <w:rsid w:val="00EA383A"/>
    <w:rsid w:val="00EA3AE6"/>
    <w:rsid w:val="00EA5571"/>
    <w:rsid w:val="00EA56F1"/>
    <w:rsid w:val="00EA5D74"/>
    <w:rsid w:val="00EA5EB2"/>
    <w:rsid w:val="00EA606E"/>
    <w:rsid w:val="00EA644E"/>
    <w:rsid w:val="00EA7505"/>
    <w:rsid w:val="00EA76C2"/>
    <w:rsid w:val="00EB0525"/>
    <w:rsid w:val="00EB0660"/>
    <w:rsid w:val="00EB1DAC"/>
    <w:rsid w:val="00EB270C"/>
    <w:rsid w:val="00EB341E"/>
    <w:rsid w:val="00EB473F"/>
    <w:rsid w:val="00EB54B1"/>
    <w:rsid w:val="00EB58EB"/>
    <w:rsid w:val="00EB6B52"/>
    <w:rsid w:val="00EB73B9"/>
    <w:rsid w:val="00EB77A4"/>
    <w:rsid w:val="00EB782B"/>
    <w:rsid w:val="00EB7E01"/>
    <w:rsid w:val="00EC161F"/>
    <w:rsid w:val="00EC164F"/>
    <w:rsid w:val="00EC19EE"/>
    <w:rsid w:val="00EC25D1"/>
    <w:rsid w:val="00EC265A"/>
    <w:rsid w:val="00EC2D23"/>
    <w:rsid w:val="00EC38C6"/>
    <w:rsid w:val="00EC3E41"/>
    <w:rsid w:val="00EC3FEB"/>
    <w:rsid w:val="00EC45D9"/>
    <w:rsid w:val="00EC507B"/>
    <w:rsid w:val="00EC5572"/>
    <w:rsid w:val="00EC5840"/>
    <w:rsid w:val="00EC71FB"/>
    <w:rsid w:val="00EC751D"/>
    <w:rsid w:val="00EC7BD2"/>
    <w:rsid w:val="00ED00FE"/>
    <w:rsid w:val="00ED0A21"/>
    <w:rsid w:val="00ED0DEE"/>
    <w:rsid w:val="00ED1142"/>
    <w:rsid w:val="00ED1A40"/>
    <w:rsid w:val="00ED1FE1"/>
    <w:rsid w:val="00ED24A1"/>
    <w:rsid w:val="00ED3DF9"/>
    <w:rsid w:val="00ED52AC"/>
    <w:rsid w:val="00ED5733"/>
    <w:rsid w:val="00ED6C74"/>
    <w:rsid w:val="00ED6E8F"/>
    <w:rsid w:val="00ED6EB0"/>
    <w:rsid w:val="00ED7917"/>
    <w:rsid w:val="00EE0576"/>
    <w:rsid w:val="00EE08F7"/>
    <w:rsid w:val="00EE09E6"/>
    <w:rsid w:val="00EE10CA"/>
    <w:rsid w:val="00EE188E"/>
    <w:rsid w:val="00EE1F4C"/>
    <w:rsid w:val="00EE29B6"/>
    <w:rsid w:val="00EE2E89"/>
    <w:rsid w:val="00EE3341"/>
    <w:rsid w:val="00EE4553"/>
    <w:rsid w:val="00EE4B91"/>
    <w:rsid w:val="00EE4F58"/>
    <w:rsid w:val="00EE4F8C"/>
    <w:rsid w:val="00EE5DF0"/>
    <w:rsid w:val="00EE6086"/>
    <w:rsid w:val="00EE61AF"/>
    <w:rsid w:val="00EE6249"/>
    <w:rsid w:val="00EE6297"/>
    <w:rsid w:val="00EE6E02"/>
    <w:rsid w:val="00EE73A5"/>
    <w:rsid w:val="00EE7B3E"/>
    <w:rsid w:val="00EE7E85"/>
    <w:rsid w:val="00EF02C4"/>
    <w:rsid w:val="00EF02E2"/>
    <w:rsid w:val="00EF1BD9"/>
    <w:rsid w:val="00EF21EF"/>
    <w:rsid w:val="00EF2948"/>
    <w:rsid w:val="00EF2AFA"/>
    <w:rsid w:val="00EF3DE8"/>
    <w:rsid w:val="00EF4E4E"/>
    <w:rsid w:val="00EF515D"/>
    <w:rsid w:val="00EF55B8"/>
    <w:rsid w:val="00EF5611"/>
    <w:rsid w:val="00EF5DF6"/>
    <w:rsid w:val="00EF6092"/>
    <w:rsid w:val="00EF7506"/>
    <w:rsid w:val="00F002B2"/>
    <w:rsid w:val="00F00321"/>
    <w:rsid w:val="00F009F7"/>
    <w:rsid w:val="00F0134D"/>
    <w:rsid w:val="00F014FB"/>
    <w:rsid w:val="00F017C3"/>
    <w:rsid w:val="00F026FC"/>
    <w:rsid w:val="00F02755"/>
    <w:rsid w:val="00F02BB6"/>
    <w:rsid w:val="00F02DC0"/>
    <w:rsid w:val="00F03557"/>
    <w:rsid w:val="00F03AEF"/>
    <w:rsid w:val="00F03B45"/>
    <w:rsid w:val="00F04D2B"/>
    <w:rsid w:val="00F04E2A"/>
    <w:rsid w:val="00F052E2"/>
    <w:rsid w:val="00F05DC7"/>
    <w:rsid w:val="00F06336"/>
    <w:rsid w:val="00F0653D"/>
    <w:rsid w:val="00F0687E"/>
    <w:rsid w:val="00F119BA"/>
    <w:rsid w:val="00F12623"/>
    <w:rsid w:val="00F1366F"/>
    <w:rsid w:val="00F13D86"/>
    <w:rsid w:val="00F147DA"/>
    <w:rsid w:val="00F158F6"/>
    <w:rsid w:val="00F159DA"/>
    <w:rsid w:val="00F15BF5"/>
    <w:rsid w:val="00F1616B"/>
    <w:rsid w:val="00F17A24"/>
    <w:rsid w:val="00F17F64"/>
    <w:rsid w:val="00F2044D"/>
    <w:rsid w:val="00F20509"/>
    <w:rsid w:val="00F20BB1"/>
    <w:rsid w:val="00F2125F"/>
    <w:rsid w:val="00F21430"/>
    <w:rsid w:val="00F2265A"/>
    <w:rsid w:val="00F22F6E"/>
    <w:rsid w:val="00F23A37"/>
    <w:rsid w:val="00F248BD"/>
    <w:rsid w:val="00F24C56"/>
    <w:rsid w:val="00F24C6B"/>
    <w:rsid w:val="00F24D2F"/>
    <w:rsid w:val="00F24D3B"/>
    <w:rsid w:val="00F25370"/>
    <w:rsid w:val="00F262FE"/>
    <w:rsid w:val="00F277DF"/>
    <w:rsid w:val="00F27830"/>
    <w:rsid w:val="00F27B10"/>
    <w:rsid w:val="00F3089F"/>
    <w:rsid w:val="00F30C2C"/>
    <w:rsid w:val="00F3126B"/>
    <w:rsid w:val="00F315F1"/>
    <w:rsid w:val="00F31658"/>
    <w:rsid w:val="00F3176B"/>
    <w:rsid w:val="00F31B1C"/>
    <w:rsid w:val="00F31DFC"/>
    <w:rsid w:val="00F33F63"/>
    <w:rsid w:val="00F33F8C"/>
    <w:rsid w:val="00F340DF"/>
    <w:rsid w:val="00F344D5"/>
    <w:rsid w:val="00F34F27"/>
    <w:rsid w:val="00F36247"/>
    <w:rsid w:val="00F37B3E"/>
    <w:rsid w:val="00F37CFE"/>
    <w:rsid w:val="00F41007"/>
    <w:rsid w:val="00F4151B"/>
    <w:rsid w:val="00F42685"/>
    <w:rsid w:val="00F426F6"/>
    <w:rsid w:val="00F42754"/>
    <w:rsid w:val="00F437B1"/>
    <w:rsid w:val="00F43C09"/>
    <w:rsid w:val="00F44641"/>
    <w:rsid w:val="00F446B2"/>
    <w:rsid w:val="00F44FE7"/>
    <w:rsid w:val="00F453F9"/>
    <w:rsid w:val="00F460BA"/>
    <w:rsid w:val="00F460FB"/>
    <w:rsid w:val="00F4646E"/>
    <w:rsid w:val="00F47B14"/>
    <w:rsid w:val="00F47E37"/>
    <w:rsid w:val="00F50472"/>
    <w:rsid w:val="00F50A18"/>
    <w:rsid w:val="00F512B2"/>
    <w:rsid w:val="00F51552"/>
    <w:rsid w:val="00F515DD"/>
    <w:rsid w:val="00F51618"/>
    <w:rsid w:val="00F517BC"/>
    <w:rsid w:val="00F52948"/>
    <w:rsid w:val="00F53717"/>
    <w:rsid w:val="00F539E5"/>
    <w:rsid w:val="00F53C22"/>
    <w:rsid w:val="00F5426A"/>
    <w:rsid w:val="00F54313"/>
    <w:rsid w:val="00F54A34"/>
    <w:rsid w:val="00F54BAD"/>
    <w:rsid w:val="00F55B5E"/>
    <w:rsid w:val="00F55C67"/>
    <w:rsid w:val="00F55D78"/>
    <w:rsid w:val="00F56218"/>
    <w:rsid w:val="00F578C3"/>
    <w:rsid w:val="00F57E65"/>
    <w:rsid w:val="00F60761"/>
    <w:rsid w:val="00F60B8A"/>
    <w:rsid w:val="00F60DA4"/>
    <w:rsid w:val="00F60F6D"/>
    <w:rsid w:val="00F6124D"/>
    <w:rsid w:val="00F61BFA"/>
    <w:rsid w:val="00F61FCF"/>
    <w:rsid w:val="00F622C7"/>
    <w:rsid w:val="00F62524"/>
    <w:rsid w:val="00F6296D"/>
    <w:rsid w:val="00F62D5F"/>
    <w:rsid w:val="00F6323F"/>
    <w:rsid w:val="00F632DA"/>
    <w:rsid w:val="00F63362"/>
    <w:rsid w:val="00F636E4"/>
    <w:rsid w:val="00F660AD"/>
    <w:rsid w:val="00F662C6"/>
    <w:rsid w:val="00F66900"/>
    <w:rsid w:val="00F66F13"/>
    <w:rsid w:val="00F676E2"/>
    <w:rsid w:val="00F6779A"/>
    <w:rsid w:val="00F678F0"/>
    <w:rsid w:val="00F67CF4"/>
    <w:rsid w:val="00F67D2D"/>
    <w:rsid w:val="00F71153"/>
    <w:rsid w:val="00F711A3"/>
    <w:rsid w:val="00F712FA"/>
    <w:rsid w:val="00F713FB"/>
    <w:rsid w:val="00F71D6D"/>
    <w:rsid w:val="00F7205C"/>
    <w:rsid w:val="00F725A2"/>
    <w:rsid w:val="00F72744"/>
    <w:rsid w:val="00F73DF9"/>
    <w:rsid w:val="00F7451E"/>
    <w:rsid w:val="00F75354"/>
    <w:rsid w:val="00F759E8"/>
    <w:rsid w:val="00F75AD9"/>
    <w:rsid w:val="00F75C7C"/>
    <w:rsid w:val="00F75D45"/>
    <w:rsid w:val="00F75DA1"/>
    <w:rsid w:val="00F76D63"/>
    <w:rsid w:val="00F77AE2"/>
    <w:rsid w:val="00F81284"/>
    <w:rsid w:val="00F81478"/>
    <w:rsid w:val="00F815CA"/>
    <w:rsid w:val="00F8197B"/>
    <w:rsid w:val="00F81B86"/>
    <w:rsid w:val="00F83289"/>
    <w:rsid w:val="00F84711"/>
    <w:rsid w:val="00F85A6D"/>
    <w:rsid w:val="00F86A34"/>
    <w:rsid w:val="00F86A66"/>
    <w:rsid w:val="00F871DC"/>
    <w:rsid w:val="00F87B96"/>
    <w:rsid w:val="00F87E99"/>
    <w:rsid w:val="00F909A9"/>
    <w:rsid w:val="00F92084"/>
    <w:rsid w:val="00F92DFF"/>
    <w:rsid w:val="00F92F0A"/>
    <w:rsid w:val="00F93127"/>
    <w:rsid w:val="00F9327A"/>
    <w:rsid w:val="00F93879"/>
    <w:rsid w:val="00F94133"/>
    <w:rsid w:val="00F9549E"/>
    <w:rsid w:val="00F955B6"/>
    <w:rsid w:val="00F960E5"/>
    <w:rsid w:val="00F961BD"/>
    <w:rsid w:val="00F9651D"/>
    <w:rsid w:val="00F96C6F"/>
    <w:rsid w:val="00F975A8"/>
    <w:rsid w:val="00F97820"/>
    <w:rsid w:val="00F97E0D"/>
    <w:rsid w:val="00FA0093"/>
    <w:rsid w:val="00FA08A2"/>
    <w:rsid w:val="00FA0B0D"/>
    <w:rsid w:val="00FA0CB6"/>
    <w:rsid w:val="00FA1123"/>
    <w:rsid w:val="00FA274D"/>
    <w:rsid w:val="00FA27FB"/>
    <w:rsid w:val="00FA2A73"/>
    <w:rsid w:val="00FA45C8"/>
    <w:rsid w:val="00FA45FC"/>
    <w:rsid w:val="00FA547E"/>
    <w:rsid w:val="00FA6268"/>
    <w:rsid w:val="00FA6688"/>
    <w:rsid w:val="00FA67F2"/>
    <w:rsid w:val="00FA6831"/>
    <w:rsid w:val="00FA703E"/>
    <w:rsid w:val="00FA70E9"/>
    <w:rsid w:val="00FA72D5"/>
    <w:rsid w:val="00FA730A"/>
    <w:rsid w:val="00FA73F7"/>
    <w:rsid w:val="00FA7873"/>
    <w:rsid w:val="00FA7C0B"/>
    <w:rsid w:val="00FA7E95"/>
    <w:rsid w:val="00FB0D6B"/>
    <w:rsid w:val="00FB0DCE"/>
    <w:rsid w:val="00FB0F94"/>
    <w:rsid w:val="00FB14B2"/>
    <w:rsid w:val="00FB1505"/>
    <w:rsid w:val="00FB27A0"/>
    <w:rsid w:val="00FB37A7"/>
    <w:rsid w:val="00FB3865"/>
    <w:rsid w:val="00FB3E94"/>
    <w:rsid w:val="00FB4445"/>
    <w:rsid w:val="00FB5369"/>
    <w:rsid w:val="00FB542E"/>
    <w:rsid w:val="00FB5A53"/>
    <w:rsid w:val="00FB767C"/>
    <w:rsid w:val="00FB7F16"/>
    <w:rsid w:val="00FC043E"/>
    <w:rsid w:val="00FC06BA"/>
    <w:rsid w:val="00FC1CDE"/>
    <w:rsid w:val="00FC278F"/>
    <w:rsid w:val="00FC2A6D"/>
    <w:rsid w:val="00FC3411"/>
    <w:rsid w:val="00FC37DB"/>
    <w:rsid w:val="00FC3E05"/>
    <w:rsid w:val="00FC4945"/>
    <w:rsid w:val="00FC4C66"/>
    <w:rsid w:val="00FC54F4"/>
    <w:rsid w:val="00FC605A"/>
    <w:rsid w:val="00FC672E"/>
    <w:rsid w:val="00FC796F"/>
    <w:rsid w:val="00FC7C92"/>
    <w:rsid w:val="00FD04E5"/>
    <w:rsid w:val="00FD11E1"/>
    <w:rsid w:val="00FD1473"/>
    <w:rsid w:val="00FD217E"/>
    <w:rsid w:val="00FD22B1"/>
    <w:rsid w:val="00FD38EF"/>
    <w:rsid w:val="00FD41B8"/>
    <w:rsid w:val="00FD5860"/>
    <w:rsid w:val="00FD6A1D"/>
    <w:rsid w:val="00FD6C4B"/>
    <w:rsid w:val="00FD6CB9"/>
    <w:rsid w:val="00FD6F27"/>
    <w:rsid w:val="00FD76B3"/>
    <w:rsid w:val="00FD7C1E"/>
    <w:rsid w:val="00FE0241"/>
    <w:rsid w:val="00FE055B"/>
    <w:rsid w:val="00FE1C58"/>
    <w:rsid w:val="00FE1C71"/>
    <w:rsid w:val="00FE2463"/>
    <w:rsid w:val="00FE34D6"/>
    <w:rsid w:val="00FE3584"/>
    <w:rsid w:val="00FE368A"/>
    <w:rsid w:val="00FE3C48"/>
    <w:rsid w:val="00FE4C06"/>
    <w:rsid w:val="00FE5267"/>
    <w:rsid w:val="00FE5FD6"/>
    <w:rsid w:val="00FE61C0"/>
    <w:rsid w:val="00FE664D"/>
    <w:rsid w:val="00FE7358"/>
    <w:rsid w:val="00FE77D5"/>
    <w:rsid w:val="00FF0441"/>
    <w:rsid w:val="00FF04A4"/>
    <w:rsid w:val="00FF0BD1"/>
    <w:rsid w:val="00FF16ED"/>
    <w:rsid w:val="00FF2B41"/>
    <w:rsid w:val="00FF392B"/>
    <w:rsid w:val="00FF3C63"/>
    <w:rsid w:val="00FF3F7E"/>
    <w:rsid w:val="00FF41C8"/>
    <w:rsid w:val="00FF43BA"/>
    <w:rsid w:val="00FF44D6"/>
    <w:rsid w:val="00FF4B25"/>
    <w:rsid w:val="00FF5300"/>
    <w:rsid w:val="00FF5E3A"/>
    <w:rsid w:val="00FF6C8C"/>
    <w:rsid w:val="0915C5C8"/>
    <w:rsid w:val="0A54965D"/>
    <w:rsid w:val="10FA622B"/>
    <w:rsid w:val="14350E50"/>
    <w:rsid w:val="24E97A1D"/>
    <w:rsid w:val="2E760548"/>
    <w:rsid w:val="36AA4794"/>
    <w:rsid w:val="3BBED6CC"/>
    <w:rsid w:val="3D258A4F"/>
    <w:rsid w:val="3EA175A4"/>
    <w:rsid w:val="40553607"/>
    <w:rsid w:val="416ACBB8"/>
    <w:rsid w:val="43694DF1"/>
    <w:rsid w:val="4567D02A"/>
    <w:rsid w:val="4F0AFF3F"/>
    <w:rsid w:val="5C2F4C01"/>
    <w:rsid w:val="626AFCEE"/>
    <w:rsid w:val="6FDA8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96928F"/>
  <w15:chartTrackingRefBased/>
  <w15:docId w15:val="{7336F3F8-72DF-4F55-A3F2-4F3EA7AA7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lang w:val="de-DE" w:eastAsia="de-DE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93605"/>
    <w:rPr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berschrift2">
    <w:name w:val="heading 2"/>
    <w:basedOn w:val="berschrift1"/>
    <w:next w:val="Standard"/>
    <w:link w:val="berschrift2Zchn"/>
    <w:uiPriority w:val="9"/>
    <w:unhideWhenUsed/>
    <w:qFormat/>
    <w:pPr>
      <w:numPr>
        <w:numId w:val="4"/>
      </w:numPr>
      <w:spacing w:before="360" w:after="120"/>
      <w:outlineLvl w:val="1"/>
    </w:pPr>
    <w:rPr>
      <w:b w:val="0"/>
      <w:bCs w:val="0"/>
      <w:color w:val="5B9BD5" w:themeColor="accent1"/>
      <w:sz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elZchn">
    <w:name w:val="Titel Zchn"/>
    <w:basedOn w:val="Absatz-Standardschriftart"/>
    <w:link w:val="Titel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ellenraster">
    <w:name w:val="Table Grid"/>
    <w:basedOn w:val="NormaleTabel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UntertitelZchn">
    <w:name w:val="Untertitel Zchn"/>
    <w:basedOn w:val="Absatz-Standardschriftart"/>
    <w:link w:val="Untertitel"/>
    <w:uiPriority w:val="11"/>
    <w:rPr>
      <w:b/>
      <w:bCs/>
      <w:color w:val="5B9BD5" w:themeColor="accent1"/>
      <w:sz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NormaleTabelle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ptext">
    <w:name w:val="Tipptext"/>
    <w:basedOn w:val="Standard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styleId="KeinLeerraum">
    <w:name w:val="No Spacing"/>
    <w:link w:val="KeinLeerraumZchn"/>
    <w:uiPriority w:val="1"/>
    <w:qFormat/>
    <w:pPr>
      <w:spacing w:after="0" w:line="240" w:lineRule="auto"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5573B1"/>
    <w:rPr>
      <w:caps/>
      <w:color w:val="5B9BD5" w:themeColor="accent1"/>
      <w:sz w:val="24"/>
    </w:rPr>
  </w:style>
  <w:style w:type="paragraph" w:styleId="Aufzhlungszeichen">
    <w:name w:val="List Bullet"/>
    <w:basedOn w:val="Standard"/>
    <w:uiPriority w:val="1"/>
    <w:unhideWhenUsed/>
    <w:qFormat/>
    <w:pPr>
      <w:numPr>
        <w:numId w:val="2"/>
      </w:numPr>
      <w:spacing w:after="60"/>
    </w:pPr>
  </w:style>
  <w:style w:type="paragraph" w:styleId="Kopfzeile">
    <w:name w:val="header"/>
    <w:basedOn w:val="Standard"/>
    <w:link w:val="KopfzeileZchn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</w:style>
  <w:style w:type="paragraph" w:styleId="Fuzeile">
    <w:name w:val="footer"/>
    <w:basedOn w:val="Standard"/>
    <w:link w:val="FuzeileZchn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uzeileZchn">
    <w:name w:val="Fußzeile Zchn"/>
    <w:basedOn w:val="Absatz-Standardschriftart"/>
    <w:link w:val="Fuzeile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itternetztabelle4Akzent1">
    <w:name w:val="Grid Table 4 Accent 1"/>
    <w:basedOn w:val="NormaleTabelle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lemithellemGitternetz">
    <w:name w:val="Grid Table Light"/>
    <w:basedOn w:val="NormaleTabelle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NormaleTabelle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styleId="Funotentext">
    <w:name w:val="footnote text"/>
    <w:basedOn w:val="Standard"/>
    <w:link w:val="FunotentextZchn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FunotentextZchn">
    <w:name w:val="Fußnotentext Zchn"/>
    <w:basedOn w:val="Absatz-Standardschriftart"/>
    <w:link w:val="Funotentext"/>
    <w:uiPriority w:val="12"/>
    <w:rPr>
      <w:i/>
      <w:iCs/>
      <w:sz w:val="14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5B4726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7659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</w:rPr>
  </w:style>
  <w:style w:type="paragraph" w:styleId="Verzeichnis1">
    <w:name w:val="toc 1"/>
    <w:basedOn w:val="Standard"/>
    <w:next w:val="Standard"/>
    <w:autoRedefine/>
    <w:uiPriority w:val="39"/>
    <w:unhideWhenUsed/>
    <w:rsid w:val="0037659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76591"/>
    <w:pPr>
      <w:spacing w:after="100"/>
      <w:ind w:left="180"/>
    </w:pPr>
  </w:style>
  <w:style w:type="character" w:styleId="Hyperlink">
    <w:name w:val="Hyperlink"/>
    <w:basedOn w:val="Absatz-Standardschriftart"/>
    <w:uiPriority w:val="99"/>
    <w:unhideWhenUsed/>
    <w:rsid w:val="00376591"/>
    <w:rPr>
      <w:color w:val="40ACD1" w:themeColor="hyperlink"/>
      <w:u w:val="single"/>
    </w:rPr>
  </w:style>
  <w:style w:type="paragraph" w:customStyle="1" w:styleId="Specialberschrift">
    <w:name w:val="SpecialÜberschrift"/>
    <w:basedOn w:val="Standard"/>
    <w:next w:val="Standard"/>
    <w:link w:val="SpecialberschriftZchn"/>
    <w:qFormat/>
    <w:rsid w:val="005A6FBD"/>
    <w:rPr>
      <w:b/>
      <w:color w:val="2E74B5" w:themeColor="accent1" w:themeShade="BF"/>
      <w:sz w:val="24"/>
    </w:rPr>
  </w:style>
  <w:style w:type="paragraph" w:customStyle="1" w:styleId="Special2mitAuflistungImInhaltsverzeichnis">
    <w:name w:val="Special2(mitAuflistungImInhaltsverzeichnis)"/>
    <w:basedOn w:val="berschrift1"/>
    <w:next w:val="Standard"/>
    <w:link w:val="Special2mitAuflistungImInhaltsverzeichnisZchn"/>
    <w:qFormat/>
    <w:rsid w:val="00B93605"/>
    <w:pPr>
      <w:numPr>
        <w:numId w:val="6"/>
      </w:numPr>
    </w:pPr>
    <w:rPr>
      <w:rFonts w:asciiTheme="majorHAnsi" w:hAnsiTheme="majorHAnsi"/>
      <w:caps w:val="0"/>
    </w:rPr>
  </w:style>
  <w:style w:type="character" w:customStyle="1" w:styleId="SpecialberschriftZchn">
    <w:name w:val="SpecialÜberschrift Zchn"/>
    <w:basedOn w:val="Absatz-Standardschriftart"/>
    <w:link w:val="Specialberschrift"/>
    <w:rsid w:val="005A6FBD"/>
    <w:rPr>
      <w:b/>
      <w:color w:val="2E74B5" w:themeColor="accent1" w:themeShade="BF"/>
      <w:sz w:val="24"/>
    </w:rPr>
  </w:style>
  <w:style w:type="paragraph" w:customStyle="1" w:styleId="Special21">
    <w:name w:val="Special2.1"/>
    <w:basedOn w:val="berschrift2"/>
    <w:next w:val="Standard"/>
    <w:link w:val="Special21Zchn"/>
    <w:qFormat/>
    <w:rsid w:val="00265B18"/>
    <w:pPr>
      <w:numPr>
        <w:numId w:val="0"/>
      </w:numPr>
    </w:pPr>
    <w:rPr>
      <w:rFonts w:asciiTheme="majorHAnsi" w:hAnsiTheme="majorHAnsi"/>
      <w:caps w:val="0"/>
      <w:color w:val="1F4E79" w:themeColor="accent1" w:themeShade="80"/>
    </w:rPr>
  </w:style>
  <w:style w:type="character" w:customStyle="1" w:styleId="Special2mitAuflistungImInhaltsverzeichnisZchn">
    <w:name w:val="Special2(mitAuflistungImInhaltsverzeichnis) Zchn"/>
    <w:basedOn w:val="berschrift1Zchn"/>
    <w:link w:val="Special2mitAuflistungImInhaltsverzeichnis"/>
    <w:rsid w:val="00690912"/>
    <w:rPr>
      <w:rFonts w:asciiTheme="majorHAnsi" w:hAnsiTheme="majorHAnsi"/>
      <w:b/>
      <w:bCs/>
      <w:caps w:val="0"/>
      <w:color w:val="1F4E79" w:themeColor="accent1" w:themeShade="80"/>
      <w:sz w:val="28"/>
    </w:rPr>
  </w:style>
  <w:style w:type="paragraph" w:styleId="Listenabsatz">
    <w:name w:val="List Paragraph"/>
    <w:basedOn w:val="Standard"/>
    <w:uiPriority w:val="34"/>
    <w:unhideWhenUsed/>
    <w:qFormat/>
    <w:rsid w:val="00E91224"/>
    <w:pPr>
      <w:ind w:left="720"/>
      <w:contextualSpacing/>
    </w:pPr>
  </w:style>
  <w:style w:type="character" w:customStyle="1" w:styleId="Special21Zchn">
    <w:name w:val="Special2.1 Zchn"/>
    <w:basedOn w:val="berschrift2Zchn"/>
    <w:link w:val="Special21"/>
    <w:rsid w:val="00265B18"/>
    <w:rPr>
      <w:rFonts w:asciiTheme="majorHAnsi" w:hAnsiTheme="majorHAnsi"/>
      <w:caps w:val="0"/>
      <w:color w:val="1F4E79" w:themeColor="accent1" w:themeShade="80"/>
      <w:sz w:val="24"/>
    </w:rPr>
  </w:style>
  <w:style w:type="paragraph" w:styleId="berarbeitung">
    <w:name w:val="Revision"/>
    <w:hidden/>
    <w:uiPriority w:val="99"/>
    <w:semiHidden/>
    <w:rsid w:val="000354A5"/>
    <w:pPr>
      <w:spacing w:after="0" w:line="240" w:lineRule="auto"/>
    </w:pPr>
    <w:rPr>
      <w:sz w:val="22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DD3B57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DD3B57"/>
    <w:pPr>
      <w:spacing w:line="240" w:lineRule="auto"/>
    </w:pPr>
    <w:rPr>
      <w:sz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DD3B57"/>
    <w:rPr>
      <w:sz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DD3B5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DD3B57"/>
    <w:rPr>
      <w:b/>
      <w:bCs/>
      <w:sz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2B1B99"/>
    <w:rPr>
      <w:vertAlign w:val="superscript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9779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0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mailto:support@lahmmp.d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localhost:8080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1.xml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loh\AppData\Roaming\Microsoft\Templates\Projektumfang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65E3A00BFBA49958BEA2B99A72C2B9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C1BA05-865A-4EEC-90BC-80D12A8C3C82}"/>
      </w:docPartPr>
      <w:docPartBody>
        <w:p w:rsidR="00CB0F48" w:rsidRDefault="0051756B">
          <w:pPr>
            <w:pStyle w:val="B65E3A00BFBA49958BEA2B99A72C2B98"/>
          </w:pPr>
          <w:r>
            <w:t>[Datum auswählen]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BB4"/>
    <w:rsid w:val="000F1881"/>
    <w:rsid w:val="001B09B0"/>
    <w:rsid w:val="001B2F8C"/>
    <w:rsid w:val="001F3C26"/>
    <w:rsid w:val="00290B11"/>
    <w:rsid w:val="003D10EB"/>
    <w:rsid w:val="0041466F"/>
    <w:rsid w:val="004865DC"/>
    <w:rsid w:val="0051756B"/>
    <w:rsid w:val="00546D77"/>
    <w:rsid w:val="00567C1F"/>
    <w:rsid w:val="005C1E6B"/>
    <w:rsid w:val="00654AB4"/>
    <w:rsid w:val="00666BB4"/>
    <w:rsid w:val="006B7C51"/>
    <w:rsid w:val="007A35D8"/>
    <w:rsid w:val="009330F2"/>
    <w:rsid w:val="00A070E7"/>
    <w:rsid w:val="00A636EB"/>
    <w:rsid w:val="00B101BF"/>
    <w:rsid w:val="00BC53E4"/>
    <w:rsid w:val="00CB0F48"/>
    <w:rsid w:val="00DD6702"/>
    <w:rsid w:val="00E14B0A"/>
    <w:rsid w:val="00E54A73"/>
    <w:rsid w:val="00F13799"/>
    <w:rsid w:val="00F27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A1A2A5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B101BF"/>
    <w:rPr>
      <w:color w:val="808080"/>
    </w:rPr>
  </w:style>
  <w:style w:type="paragraph" w:customStyle="1" w:styleId="B65E3A00BFBA49958BEA2B99A72C2B98">
    <w:name w:val="B65E3A00BFBA49958BEA2B99A72C2B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DE9A0D8FAA7B442A1C89D5C3B0F577D" ma:contentTypeVersion="10" ma:contentTypeDescription="Ein neues Dokument erstellen." ma:contentTypeScope="" ma:versionID="b70bdd3dc5264f36040d4a52df4192fd">
  <xsd:schema xmlns:xsd="http://www.w3.org/2001/XMLSchema" xmlns:xs="http://www.w3.org/2001/XMLSchema" xmlns:p="http://schemas.microsoft.com/office/2006/metadata/properties" xmlns:ns2="11673d8a-6ab4-435a-878e-d49cd20e328d" targetNamespace="http://schemas.microsoft.com/office/2006/metadata/properties" ma:root="true" ma:fieldsID="1dac869b407514919d484287260374f3" ns2:_="">
    <xsd:import namespace="11673d8a-6ab4-435a-878e-d49cd20e328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673d8a-6ab4-435a-878e-d49cd20e32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15AB8DB-4B75-42A4-9BE9-BD343A82CD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673d8a-6ab4-435a-878e-d49cd20e32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9F23AB5-4E5A-4916-8E32-B7D9B348364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0E1FA49B-FB34-4DE8-A0DE-5F57A9F92F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Projektumfang</Template>
  <TotalTime>0</TotalTime>
  <Pages>1</Pages>
  <Words>2263</Words>
  <Characters>14259</Characters>
  <Application>Microsoft Office Word</Application>
  <DocSecurity>0</DocSecurity>
  <Lines>118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Benutzer-handbuch</vt:lpstr>
    </vt:vector>
  </TitlesOfParts>
  <Company/>
  <LinksUpToDate>false</LinksUpToDate>
  <CharactersWithSpaces>16490</CharactersWithSpaces>
  <SharedDoc>false</SharedDoc>
  <HLinks>
    <vt:vector size="60" baseType="variant">
      <vt:variant>
        <vt:i4>1966131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_Toc85821628</vt:lpwstr>
      </vt:variant>
      <vt:variant>
        <vt:i4>1114163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_Toc85821627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_Toc85821626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_Toc85821625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_Toc85821624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_Toc85821623</vt:lpwstr>
      </vt:variant>
      <vt:variant>
        <vt:i4>1310771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_Toc85821622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_Toc85821621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_Toc85821620</vt:lpwstr>
      </vt:variant>
      <vt:variant>
        <vt:i4>2031664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_Toc85821619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Benutzerhandbuch</dc:title>
  <dc:subject>PLANINATOR 3000</dc:subject>
  <dc:creator>LAHMMP AG</dc:creator>
  <cp:keywords/>
  <cp:lastModifiedBy>Weinschenk Adam (wi20130)</cp:lastModifiedBy>
  <cp:revision>277</cp:revision>
  <cp:lastPrinted>2021-11-28T16:31:00Z</cp:lastPrinted>
  <dcterms:created xsi:type="dcterms:W3CDTF">2021-11-02T08:39:00Z</dcterms:created>
  <dcterms:modified xsi:type="dcterms:W3CDTF">2021-11-28T16:31:00Z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0x0101002DE9A0D8FAA7B442A1C89D5C3B0F577D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</Properties>
</file>